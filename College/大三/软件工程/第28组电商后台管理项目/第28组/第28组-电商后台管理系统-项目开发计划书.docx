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189C4" w14:textId="77777777" w:rsidR="00283710" w:rsidRPr="00283710" w:rsidRDefault="00283710" w:rsidP="00283710">
      <w:pPr>
        <w:ind w:firstLine="880"/>
        <w:jc w:val="center"/>
        <w:rPr>
          <w:sz w:val="44"/>
          <w:szCs w:val="44"/>
        </w:rPr>
      </w:pPr>
      <w:r w:rsidRPr="00283710">
        <w:rPr>
          <w:rFonts w:hint="eastAsia"/>
          <w:sz w:val="44"/>
          <w:szCs w:val="44"/>
        </w:rPr>
        <w:t>河南开封科技传媒学院</w:t>
      </w:r>
    </w:p>
    <w:p w14:paraId="079EEF49" w14:textId="77777777" w:rsidR="00283710" w:rsidRDefault="00283710">
      <w:pPr>
        <w:ind w:firstLine="1040"/>
        <w:rPr>
          <w:sz w:val="52"/>
        </w:rPr>
      </w:pPr>
    </w:p>
    <w:p w14:paraId="774E7724" w14:textId="77777777" w:rsidR="00283710" w:rsidRDefault="00283710">
      <w:pPr>
        <w:ind w:firstLine="1040"/>
        <w:rPr>
          <w:sz w:val="52"/>
        </w:rPr>
      </w:pPr>
    </w:p>
    <w:p w14:paraId="183DA60D" w14:textId="77777777" w:rsidR="00283710" w:rsidRPr="00283710" w:rsidRDefault="00283710" w:rsidP="00283710">
      <w:pPr>
        <w:ind w:firstLine="600"/>
        <w:jc w:val="center"/>
        <w:rPr>
          <w:sz w:val="30"/>
          <w:szCs w:val="30"/>
        </w:rPr>
      </w:pPr>
      <w:r w:rsidRPr="00283710">
        <w:rPr>
          <w:rFonts w:hint="eastAsia"/>
          <w:sz w:val="30"/>
          <w:szCs w:val="30"/>
        </w:rPr>
        <w:t>《软件工程》课程设计</w:t>
      </w:r>
    </w:p>
    <w:p w14:paraId="101811E0" w14:textId="77777777" w:rsidR="00993AF1" w:rsidRDefault="00EC1823" w:rsidP="00283710">
      <w:pPr>
        <w:ind w:firstLine="1040"/>
        <w:jc w:val="center"/>
        <w:rPr>
          <w:sz w:val="52"/>
        </w:rPr>
      </w:pPr>
      <w:r>
        <w:rPr>
          <w:rFonts w:hint="eastAsia"/>
          <w:sz w:val="52"/>
        </w:rPr>
        <w:t>项目开发计划</w:t>
      </w:r>
      <w:r w:rsidR="00283710">
        <w:rPr>
          <w:rFonts w:hint="eastAsia"/>
          <w:sz w:val="52"/>
        </w:rPr>
        <w:t>书</w:t>
      </w:r>
    </w:p>
    <w:p w14:paraId="067266FD" w14:textId="77777777" w:rsidR="00993AF1" w:rsidRDefault="00993AF1">
      <w:pPr>
        <w:ind w:firstLine="1040"/>
        <w:rPr>
          <w:sz w:val="52"/>
        </w:rPr>
      </w:pPr>
    </w:p>
    <w:p w14:paraId="6DE5BC9E" w14:textId="77777777" w:rsidR="00283710" w:rsidRDefault="00283710">
      <w:pPr>
        <w:ind w:firstLine="1040"/>
        <w:rPr>
          <w:sz w:val="52"/>
        </w:rPr>
      </w:pPr>
    </w:p>
    <w:p w14:paraId="2181E8E5" w14:textId="77777777" w:rsidR="00055446" w:rsidRDefault="00055446">
      <w:pPr>
        <w:ind w:firstLine="1040"/>
        <w:rPr>
          <w:sz w:val="52"/>
        </w:rPr>
      </w:pPr>
    </w:p>
    <w:p w14:paraId="0FD05776" w14:textId="77777777" w:rsidR="001454DD" w:rsidRDefault="001454DD">
      <w:pPr>
        <w:ind w:firstLine="1040"/>
        <w:rPr>
          <w:sz w:val="52"/>
        </w:rPr>
      </w:pPr>
    </w:p>
    <w:p w14:paraId="46B7FB2C" w14:textId="77777777" w:rsidR="00283710" w:rsidRDefault="00283710">
      <w:pPr>
        <w:ind w:firstLine="1040"/>
        <w:rPr>
          <w:sz w:val="52"/>
        </w:rPr>
      </w:pPr>
    </w:p>
    <w:p w14:paraId="1B2B8E65" w14:textId="7E9F16DA" w:rsidR="00283710" w:rsidRPr="001454DD" w:rsidRDefault="00283710" w:rsidP="001454DD">
      <w:pPr>
        <w:ind w:firstLine="600"/>
        <w:jc w:val="center"/>
        <w:rPr>
          <w:sz w:val="30"/>
          <w:szCs w:val="30"/>
        </w:rPr>
      </w:pPr>
      <w:r w:rsidRPr="001454DD">
        <w:rPr>
          <w:rFonts w:hint="eastAsia"/>
          <w:sz w:val="30"/>
          <w:szCs w:val="30"/>
        </w:rPr>
        <w:t>专业：</w:t>
      </w:r>
      <w:r w:rsidR="00DD3E06">
        <w:rPr>
          <w:rFonts w:hint="eastAsia"/>
          <w:sz w:val="30"/>
          <w:szCs w:val="30"/>
          <w:u w:val="single"/>
        </w:rPr>
        <w:t>软件工程</w:t>
      </w:r>
      <w:r w:rsidR="00055446" w:rsidRPr="001454DD">
        <w:rPr>
          <w:rFonts w:hint="eastAsia"/>
          <w:sz w:val="30"/>
          <w:szCs w:val="30"/>
        </w:rPr>
        <w:t xml:space="preserve"> </w:t>
      </w:r>
      <w:r w:rsidR="00055446" w:rsidRPr="001454DD">
        <w:rPr>
          <w:sz w:val="30"/>
          <w:szCs w:val="30"/>
        </w:rPr>
        <w:t xml:space="preserve">  </w:t>
      </w:r>
      <w:r w:rsidRPr="001454DD">
        <w:rPr>
          <w:rFonts w:hint="eastAsia"/>
          <w:sz w:val="30"/>
          <w:szCs w:val="30"/>
        </w:rPr>
        <w:t>年级班级：</w:t>
      </w:r>
      <w:r w:rsidRPr="001454DD">
        <w:rPr>
          <w:rFonts w:hint="eastAsia"/>
          <w:sz w:val="30"/>
          <w:szCs w:val="30"/>
          <w:u w:val="single"/>
        </w:rPr>
        <w:t>2</w:t>
      </w:r>
      <w:r w:rsidRPr="001454DD">
        <w:rPr>
          <w:sz w:val="30"/>
          <w:szCs w:val="30"/>
          <w:u w:val="single"/>
        </w:rPr>
        <w:t>021</w:t>
      </w:r>
      <w:r w:rsidRPr="001454DD">
        <w:rPr>
          <w:rFonts w:hint="eastAsia"/>
          <w:sz w:val="30"/>
          <w:szCs w:val="30"/>
          <w:u w:val="single"/>
        </w:rPr>
        <w:t>级</w:t>
      </w:r>
    </w:p>
    <w:p w14:paraId="71027023" w14:textId="77777777" w:rsidR="00283710" w:rsidRPr="00283710" w:rsidRDefault="00283710" w:rsidP="001454DD">
      <w:pPr>
        <w:ind w:firstLine="640"/>
        <w:jc w:val="center"/>
        <w:rPr>
          <w:sz w:val="32"/>
          <w:szCs w:val="32"/>
        </w:rPr>
      </w:pPr>
      <w:r w:rsidRPr="00283710">
        <w:rPr>
          <w:rFonts w:hint="eastAsia"/>
          <w:sz w:val="32"/>
          <w:szCs w:val="32"/>
        </w:rPr>
        <w:t>第</w:t>
      </w:r>
      <w:r w:rsidRPr="00283710">
        <w:rPr>
          <w:rFonts w:hint="eastAsia"/>
          <w:sz w:val="32"/>
          <w:szCs w:val="32"/>
        </w:rPr>
        <w:t>1</w:t>
      </w:r>
      <w:r w:rsidRPr="00283710">
        <w:rPr>
          <w:rFonts w:hint="eastAsia"/>
          <w:sz w:val="32"/>
          <w:szCs w:val="32"/>
        </w:rPr>
        <w:t>组</w:t>
      </w:r>
    </w:p>
    <w:tbl>
      <w:tblPr>
        <w:tblStyle w:val="ab"/>
        <w:tblW w:w="5000" w:type="pct"/>
        <w:tblLook w:val="04A0" w:firstRow="1" w:lastRow="0" w:firstColumn="1" w:lastColumn="0" w:noHBand="0" w:noVBand="1"/>
      </w:tblPr>
      <w:tblGrid>
        <w:gridCol w:w="847"/>
        <w:gridCol w:w="2125"/>
        <w:gridCol w:w="1599"/>
        <w:gridCol w:w="1258"/>
        <w:gridCol w:w="2467"/>
      </w:tblGrid>
      <w:tr w:rsidR="00055446" w:rsidRPr="00283710" w14:paraId="25362801" w14:textId="77777777" w:rsidTr="00055446">
        <w:tc>
          <w:tcPr>
            <w:tcW w:w="510" w:type="pct"/>
          </w:tcPr>
          <w:p w14:paraId="0594D871" w14:textId="77777777" w:rsidR="00055446" w:rsidRPr="00283710" w:rsidRDefault="00055446">
            <w:pPr>
              <w:ind w:firstLineChars="0" w:firstLine="0"/>
              <w:rPr>
                <w:szCs w:val="21"/>
              </w:rPr>
            </w:pPr>
            <w:r>
              <w:rPr>
                <w:rFonts w:hint="eastAsia"/>
                <w:szCs w:val="21"/>
              </w:rPr>
              <w:t>序号</w:t>
            </w:r>
          </w:p>
        </w:tc>
        <w:tc>
          <w:tcPr>
            <w:tcW w:w="1281" w:type="pct"/>
          </w:tcPr>
          <w:p w14:paraId="3A4025EB" w14:textId="77777777" w:rsidR="00055446" w:rsidRPr="00283710" w:rsidRDefault="00055446">
            <w:pPr>
              <w:ind w:firstLineChars="0" w:firstLine="0"/>
              <w:rPr>
                <w:szCs w:val="21"/>
              </w:rPr>
            </w:pPr>
            <w:r w:rsidRPr="00283710">
              <w:rPr>
                <w:rFonts w:hint="eastAsia"/>
                <w:szCs w:val="21"/>
              </w:rPr>
              <w:t>学号</w:t>
            </w:r>
          </w:p>
        </w:tc>
        <w:tc>
          <w:tcPr>
            <w:tcW w:w="964" w:type="pct"/>
          </w:tcPr>
          <w:p w14:paraId="49FB6B0F" w14:textId="77777777" w:rsidR="00055446" w:rsidRPr="00283710" w:rsidRDefault="00055446">
            <w:pPr>
              <w:ind w:firstLineChars="0" w:firstLine="0"/>
              <w:rPr>
                <w:szCs w:val="21"/>
              </w:rPr>
            </w:pPr>
            <w:r w:rsidRPr="00283710">
              <w:rPr>
                <w:rFonts w:hint="eastAsia"/>
                <w:szCs w:val="21"/>
              </w:rPr>
              <w:t>姓名</w:t>
            </w:r>
          </w:p>
        </w:tc>
        <w:tc>
          <w:tcPr>
            <w:tcW w:w="758" w:type="pct"/>
          </w:tcPr>
          <w:p w14:paraId="4D46EB40" w14:textId="77777777" w:rsidR="00055446" w:rsidRPr="00283710" w:rsidRDefault="00055446">
            <w:pPr>
              <w:ind w:firstLineChars="0" w:firstLine="0"/>
              <w:rPr>
                <w:szCs w:val="21"/>
              </w:rPr>
            </w:pPr>
            <w:r w:rsidRPr="00283710">
              <w:rPr>
                <w:rFonts w:hint="eastAsia"/>
                <w:szCs w:val="21"/>
              </w:rPr>
              <w:t>性别</w:t>
            </w:r>
          </w:p>
        </w:tc>
        <w:tc>
          <w:tcPr>
            <w:tcW w:w="1487" w:type="pct"/>
          </w:tcPr>
          <w:p w14:paraId="34BBD70F" w14:textId="77777777" w:rsidR="00055446" w:rsidRPr="00283710" w:rsidRDefault="00055446">
            <w:pPr>
              <w:ind w:firstLineChars="0" w:firstLine="0"/>
              <w:rPr>
                <w:szCs w:val="21"/>
              </w:rPr>
            </w:pPr>
            <w:r w:rsidRPr="00283710">
              <w:rPr>
                <w:rFonts w:hint="eastAsia"/>
                <w:szCs w:val="21"/>
              </w:rPr>
              <w:t>备注</w:t>
            </w:r>
          </w:p>
        </w:tc>
      </w:tr>
      <w:tr w:rsidR="000570D7" w:rsidRPr="00283710" w14:paraId="21C12A25" w14:textId="77777777" w:rsidTr="00055446">
        <w:tc>
          <w:tcPr>
            <w:tcW w:w="510" w:type="pct"/>
          </w:tcPr>
          <w:p w14:paraId="29A961C4" w14:textId="34985D6C" w:rsidR="000570D7" w:rsidRPr="00283710" w:rsidRDefault="000570D7" w:rsidP="000570D7">
            <w:pPr>
              <w:ind w:firstLineChars="0" w:firstLine="0"/>
              <w:jc w:val="center"/>
              <w:rPr>
                <w:szCs w:val="21"/>
              </w:rPr>
            </w:pPr>
            <w:r>
              <w:rPr>
                <w:rFonts w:hint="eastAsia"/>
                <w:szCs w:val="21"/>
              </w:rPr>
              <w:t>1</w:t>
            </w:r>
          </w:p>
        </w:tc>
        <w:tc>
          <w:tcPr>
            <w:tcW w:w="1281" w:type="pct"/>
          </w:tcPr>
          <w:p w14:paraId="621866E8" w14:textId="5444C3C3" w:rsidR="000570D7" w:rsidRPr="00283710" w:rsidRDefault="000570D7" w:rsidP="000570D7">
            <w:pPr>
              <w:ind w:firstLineChars="0" w:firstLine="0"/>
              <w:rPr>
                <w:szCs w:val="21"/>
              </w:rPr>
            </w:pPr>
            <w:r>
              <w:rPr>
                <w:rFonts w:hint="eastAsia"/>
                <w:szCs w:val="21"/>
              </w:rPr>
              <w:t>2</w:t>
            </w:r>
            <w:r>
              <w:rPr>
                <w:szCs w:val="21"/>
              </w:rPr>
              <w:t>136101045</w:t>
            </w:r>
          </w:p>
        </w:tc>
        <w:tc>
          <w:tcPr>
            <w:tcW w:w="964" w:type="pct"/>
          </w:tcPr>
          <w:p w14:paraId="5D30AFCA" w14:textId="6D16ED46" w:rsidR="000570D7" w:rsidRPr="00283710" w:rsidRDefault="000570D7" w:rsidP="000570D7">
            <w:pPr>
              <w:ind w:firstLineChars="0" w:firstLine="0"/>
              <w:rPr>
                <w:szCs w:val="21"/>
              </w:rPr>
            </w:pPr>
            <w:r>
              <w:rPr>
                <w:rFonts w:hint="eastAsia"/>
                <w:szCs w:val="21"/>
              </w:rPr>
              <w:t>刘东</w:t>
            </w:r>
          </w:p>
        </w:tc>
        <w:tc>
          <w:tcPr>
            <w:tcW w:w="758" w:type="pct"/>
          </w:tcPr>
          <w:p w14:paraId="2FD4CC99" w14:textId="239983AD" w:rsidR="000570D7" w:rsidRPr="00283710" w:rsidRDefault="000570D7" w:rsidP="000570D7">
            <w:pPr>
              <w:ind w:firstLineChars="0" w:firstLine="0"/>
              <w:jc w:val="center"/>
              <w:rPr>
                <w:szCs w:val="21"/>
              </w:rPr>
            </w:pPr>
            <w:r>
              <w:rPr>
                <w:rFonts w:hint="eastAsia"/>
                <w:szCs w:val="21"/>
              </w:rPr>
              <w:t>男</w:t>
            </w:r>
          </w:p>
        </w:tc>
        <w:tc>
          <w:tcPr>
            <w:tcW w:w="1487" w:type="pct"/>
          </w:tcPr>
          <w:p w14:paraId="11B9D8DC" w14:textId="3EEE8579" w:rsidR="000570D7" w:rsidRPr="00283710" w:rsidRDefault="000570D7" w:rsidP="000570D7">
            <w:pPr>
              <w:ind w:firstLineChars="0" w:firstLine="0"/>
              <w:rPr>
                <w:szCs w:val="21"/>
              </w:rPr>
            </w:pPr>
            <w:r>
              <w:rPr>
                <w:rFonts w:hint="eastAsia"/>
                <w:szCs w:val="21"/>
              </w:rPr>
              <w:t>组长</w:t>
            </w:r>
          </w:p>
        </w:tc>
      </w:tr>
      <w:tr w:rsidR="000570D7" w:rsidRPr="00283710" w14:paraId="55BBF692" w14:textId="77777777" w:rsidTr="00055446">
        <w:tc>
          <w:tcPr>
            <w:tcW w:w="510" w:type="pct"/>
          </w:tcPr>
          <w:p w14:paraId="0A7A8617" w14:textId="4B373F01" w:rsidR="000570D7" w:rsidRPr="00283710" w:rsidRDefault="000570D7" w:rsidP="000570D7">
            <w:pPr>
              <w:ind w:firstLineChars="0" w:firstLine="0"/>
              <w:jc w:val="center"/>
              <w:rPr>
                <w:szCs w:val="21"/>
              </w:rPr>
            </w:pPr>
            <w:r>
              <w:rPr>
                <w:rFonts w:hint="eastAsia"/>
                <w:szCs w:val="21"/>
              </w:rPr>
              <w:t>2</w:t>
            </w:r>
          </w:p>
        </w:tc>
        <w:tc>
          <w:tcPr>
            <w:tcW w:w="1281" w:type="pct"/>
          </w:tcPr>
          <w:p w14:paraId="1976E01F" w14:textId="37AAFCCD" w:rsidR="000570D7" w:rsidRPr="00283710" w:rsidRDefault="000570D7" w:rsidP="000570D7">
            <w:pPr>
              <w:ind w:firstLineChars="0" w:firstLine="0"/>
              <w:rPr>
                <w:szCs w:val="21"/>
              </w:rPr>
            </w:pPr>
            <w:r>
              <w:rPr>
                <w:rFonts w:hint="eastAsia"/>
                <w:szCs w:val="21"/>
              </w:rPr>
              <w:t>2</w:t>
            </w:r>
            <w:r>
              <w:rPr>
                <w:szCs w:val="21"/>
              </w:rPr>
              <w:t>136101091</w:t>
            </w:r>
          </w:p>
        </w:tc>
        <w:tc>
          <w:tcPr>
            <w:tcW w:w="964" w:type="pct"/>
          </w:tcPr>
          <w:p w14:paraId="0080CED8" w14:textId="35B12176" w:rsidR="000570D7" w:rsidRPr="00283710" w:rsidRDefault="000570D7" w:rsidP="000570D7">
            <w:pPr>
              <w:ind w:firstLineChars="0" w:firstLine="0"/>
              <w:rPr>
                <w:szCs w:val="21"/>
              </w:rPr>
            </w:pPr>
            <w:r w:rsidRPr="00D33C60">
              <w:rPr>
                <w:rFonts w:hint="eastAsia"/>
                <w:szCs w:val="21"/>
              </w:rPr>
              <w:t>庄隆欣</w:t>
            </w:r>
          </w:p>
        </w:tc>
        <w:tc>
          <w:tcPr>
            <w:tcW w:w="758" w:type="pct"/>
          </w:tcPr>
          <w:p w14:paraId="688BF62E" w14:textId="675D6F4D" w:rsidR="000570D7" w:rsidRPr="00283710" w:rsidRDefault="000570D7" w:rsidP="000570D7">
            <w:pPr>
              <w:ind w:firstLineChars="0" w:firstLine="0"/>
              <w:jc w:val="center"/>
              <w:rPr>
                <w:szCs w:val="21"/>
              </w:rPr>
            </w:pPr>
            <w:r>
              <w:rPr>
                <w:rFonts w:hint="eastAsia"/>
                <w:szCs w:val="21"/>
              </w:rPr>
              <w:t>男</w:t>
            </w:r>
          </w:p>
        </w:tc>
        <w:tc>
          <w:tcPr>
            <w:tcW w:w="1487" w:type="pct"/>
          </w:tcPr>
          <w:p w14:paraId="5C702804" w14:textId="77777777" w:rsidR="000570D7" w:rsidRPr="00283710" w:rsidRDefault="000570D7" w:rsidP="000570D7">
            <w:pPr>
              <w:ind w:firstLineChars="0" w:firstLine="0"/>
              <w:rPr>
                <w:szCs w:val="21"/>
              </w:rPr>
            </w:pPr>
          </w:p>
        </w:tc>
      </w:tr>
      <w:tr w:rsidR="000570D7" w:rsidRPr="00283710" w14:paraId="4F3738D7" w14:textId="77777777" w:rsidTr="00055446">
        <w:tc>
          <w:tcPr>
            <w:tcW w:w="510" w:type="pct"/>
          </w:tcPr>
          <w:p w14:paraId="26EF2611" w14:textId="08C67BAF" w:rsidR="000570D7" w:rsidRPr="00283710" w:rsidRDefault="000570D7" w:rsidP="000570D7">
            <w:pPr>
              <w:ind w:firstLineChars="0" w:firstLine="0"/>
              <w:jc w:val="center"/>
              <w:rPr>
                <w:szCs w:val="21"/>
              </w:rPr>
            </w:pPr>
            <w:r>
              <w:rPr>
                <w:rFonts w:hint="eastAsia"/>
                <w:szCs w:val="21"/>
              </w:rPr>
              <w:t>3</w:t>
            </w:r>
          </w:p>
        </w:tc>
        <w:tc>
          <w:tcPr>
            <w:tcW w:w="1281" w:type="pct"/>
          </w:tcPr>
          <w:p w14:paraId="3F942AA6" w14:textId="6FBEBF23" w:rsidR="000570D7" w:rsidRPr="00283710" w:rsidRDefault="000570D7" w:rsidP="000570D7">
            <w:pPr>
              <w:ind w:firstLineChars="0" w:firstLine="0"/>
              <w:rPr>
                <w:szCs w:val="21"/>
              </w:rPr>
            </w:pPr>
            <w:r>
              <w:rPr>
                <w:rFonts w:hint="eastAsia"/>
                <w:szCs w:val="21"/>
              </w:rPr>
              <w:t>2</w:t>
            </w:r>
            <w:r>
              <w:rPr>
                <w:szCs w:val="21"/>
              </w:rPr>
              <w:t>136101079</w:t>
            </w:r>
          </w:p>
        </w:tc>
        <w:tc>
          <w:tcPr>
            <w:tcW w:w="964" w:type="pct"/>
          </w:tcPr>
          <w:p w14:paraId="3234FF4B" w14:textId="03B7848D" w:rsidR="000570D7" w:rsidRPr="00283710" w:rsidRDefault="000570D7" w:rsidP="000570D7">
            <w:pPr>
              <w:ind w:firstLineChars="0" w:firstLine="0"/>
              <w:rPr>
                <w:szCs w:val="21"/>
              </w:rPr>
            </w:pPr>
            <w:r w:rsidRPr="00D33C60">
              <w:rPr>
                <w:rFonts w:hint="eastAsia"/>
                <w:szCs w:val="21"/>
              </w:rPr>
              <w:t>杨一波</w:t>
            </w:r>
          </w:p>
        </w:tc>
        <w:tc>
          <w:tcPr>
            <w:tcW w:w="758" w:type="pct"/>
          </w:tcPr>
          <w:p w14:paraId="3632A3AF" w14:textId="3264B8D1" w:rsidR="000570D7" w:rsidRPr="00283710" w:rsidRDefault="000570D7" w:rsidP="000570D7">
            <w:pPr>
              <w:ind w:firstLineChars="0" w:firstLine="0"/>
              <w:jc w:val="center"/>
              <w:rPr>
                <w:szCs w:val="21"/>
              </w:rPr>
            </w:pPr>
            <w:r>
              <w:rPr>
                <w:rFonts w:hint="eastAsia"/>
                <w:szCs w:val="21"/>
              </w:rPr>
              <w:t>男</w:t>
            </w:r>
          </w:p>
        </w:tc>
        <w:tc>
          <w:tcPr>
            <w:tcW w:w="1487" w:type="pct"/>
          </w:tcPr>
          <w:p w14:paraId="4FBE3655" w14:textId="77777777" w:rsidR="000570D7" w:rsidRPr="00283710" w:rsidRDefault="000570D7" w:rsidP="000570D7">
            <w:pPr>
              <w:ind w:firstLineChars="0" w:firstLine="0"/>
              <w:rPr>
                <w:szCs w:val="21"/>
              </w:rPr>
            </w:pPr>
          </w:p>
        </w:tc>
      </w:tr>
    </w:tbl>
    <w:p w14:paraId="42AD1A7F" w14:textId="77777777" w:rsidR="00283710" w:rsidRDefault="00283710">
      <w:pPr>
        <w:ind w:firstLine="1040"/>
        <w:rPr>
          <w:sz w:val="52"/>
        </w:rPr>
      </w:pPr>
    </w:p>
    <w:p w14:paraId="05DE41B2" w14:textId="77777777" w:rsidR="00283710" w:rsidRDefault="00283710">
      <w:pPr>
        <w:widowControl/>
        <w:spacing w:line="240" w:lineRule="auto"/>
        <w:ind w:firstLineChars="0" w:firstLine="0"/>
        <w:jc w:val="left"/>
        <w:rPr>
          <w:sz w:val="52"/>
        </w:rPr>
      </w:pPr>
      <w:r>
        <w:rPr>
          <w:sz w:val="52"/>
        </w:rPr>
        <w:br w:type="page"/>
      </w:r>
    </w:p>
    <w:p w14:paraId="3A8B0F0C" w14:textId="77777777" w:rsidR="00283710" w:rsidRPr="00283710" w:rsidRDefault="00283710" w:rsidP="00283710">
      <w:pPr>
        <w:ind w:firstLine="720"/>
        <w:jc w:val="center"/>
        <w:rPr>
          <w:sz w:val="36"/>
          <w:szCs w:val="36"/>
        </w:rPr>
      </w:pPr>
      <w:r w:rsidRPr="00283710">
        <w:rPr>
          <w:rFonts w:hint="eastAsia"/>
          <w:sz w:val="36"/>
          <w:szCs w:val="36"/>
        </w:rPr>
        <w:lastRenderedPageBreak/>
        <w:t>目</w:t>
      </w:r>
      <w:r w:rsidRPr="00283710">
        <w:rPr>
          <w:rFonts w:hint="eastAsia"/>
          <w:sz w:val="36"/>
          <w:szCs w:val="36"/>
        </w:rPr>
        <w:t xml:space="preserve"> </w:t>
      </w:r>
      <w:r w:rsidRPr="00283710">
        <w:rPr>
          <w:sz w:val="36"/>
          <w:szCs w:val="36"/>
        </w:rPr>
        <w:t xml:space="preserve"> </w:t>
      </w:r>
      <w:r w:rsidRPr="00283710">
        <w:rPr>
          <w:rFonts w:hint="eastAsia"/>
          <w:sz w:val="36"/>
          <w:szCs w:val="36"/>
        </w:rPr>
        <w:t>录</w:t>
      </w:r>
    </w:p>
    <w:p w14:paraId="3E222677" w14:textId="789374E9" w:rsidR="00E93C3C" w:rsidRDefault="00993AF1">
      <w:pPr>
        <w:pStyle w:val="TOC1"/>
        <w:tabs>
          <w:tab w:val="right" w:leader="dot" w:pos="8296"/>
        </w:tabs>
        <w:ind w:firstLine="420"/>
        <w:rPr>
          <w:rFonts w:asciiTheme="minorHAnsi" w:eastAsiaTheme="minorEastAsia" w:hAnsiTheme="minorHAnsi" w:cstheme="minorBidi"/>
          <w:noProof/>
          <w:szCs w:val="22"/>
          <w14:ligatures w14:val="standardContextual"/>
        </w:rPr>
      </w:pPr>
      <w:r>
        <w:fldChar w:fldCharType="begin"/>
      </w:r>
      <w:r>
        <w:instrText xml:space="preserve"> TOC \o "1-3" \h \z </w:instrText>
      </w:r>
      <w:r>
        <w:fldChar w:fldCharType="separate"/>
      </w:r>
      <w:hyperlink w:anchor="_Toc153805857" w:history="1">
        <w:r w:rsidR="00E93C3C" w:rsidRPr="00A212E4">
          <w:rPr>
            <w:rStyle w:val="a3"/>
            <w:noProof/>
          </w:rPr>
          <w:t xml:space="preserve">1  </w:t>
        </w:r>
        <w:r w:rsidR="00E93C3C" w:rsidRPr="00A212E4">
          <w:rPr>
            <w:rStyle w:val="a3"/>
            <w:noProof/>
          </w:rPr>
          <w:t>项目概述</w:t>
        </w:r>
        <w:r w:rsidR="00E93C3C">
          <w:rPr>
            <w:noProof/>
            <w:webHidden/>
          </w:rPr>
          <w:tab/>
        </w:r>
        <w:r w:rsidR="00E93C3C">
          <w:rPr>
            <w:noProof/>
            <w:webHidden/>
          </w:rPr>
          <w:fldChar w:fldCharType="begin"/>
        </w:r>
        <w:r w:rsidR="00E93C3C">
          <w:rPr>
            <w:noProof/>
            <w:webHidden/>
          </w:rPr>
          <w:instrText xml:space="preserve"> PAGEREF _Toc153805857 \h </w:instrText>
        </w:r>
        <w:r w:rsidR="00E93C3C">
          <w:rPr>
            <w:noProof/>
            <w:webHidden/>
          </w:rPr>
        </w:r>
        <w:r w:rsidR="00E93C3C">
          <w:rPr>
            <w:noProof/>
            <w:webHidden/>
          </w:rPr>
          <w:fldChar w:fldCharType="separate"/>
        </w:r>
        <w:r w:rsidR="00E93C3C">
          <w:rPr>
            <w:noProof/>
            <w:webHidden/>
          </w:rPr>
          <w:t>1</w:t>
        </w:r>
        <w:r w:rsidR="00E93C3C">
          <w:rPr>
            <w:noProof/>
            <w:webHidden/>
          </w:rPr>
          <w:fldChar w:fldCharType="end"/>
        </w:r>
      </w:hyperlink>
    </w:p>
    <w:p w14:paraId="3F2A8B3B" w14:textId="626B2C94" w:rsidR="00E93C3C" w:rsidRDefault="00E93C3C">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53805858" w:history="1">
        <w:r w:rsidRPr="00A212E4">
          <w:rPr>
            <w:rStyle w:val="a3"/>
            <w:noProof/>
          </w:rPr>
          <w:t xml:space="preserve">1.1  </w:t>
        </w:r>
        <w:r w:rsidRPr="00A212E4">
          <w:rPr>
            <w:rStyle w:val="a3"/>
            <w:noProof/>
          </w:rPr>
          <w:t>项目选题与主要内容</w:t>
        </w:r>
        <w:r>
          <w:rPr>
            <w:noProof/>
            <w:webHidden/>
          </w:rPr>
          <w:tab/>
        </w:r>
        <w:r>
          <w:rPr>
            <w:noProof/>
            <w:webHidden/>
          </w:rPr>
          <w:fldChar w:fldCharType="begin"/>
        </w:r>
        <w:r>
          <w:rPr>
            <w:noProof/>
            <w:webHidden/>
          </w:rPr>
          <w:instrText xml:space="preserve"> PAGEREF _Toc153805858 \h </w:instrText>
        </w:r>
        <w:r>
          <w:rPr>
            <w:noProof/>
            <w:webHidden/>
          </w:rPr>
        </w:r>
        <w:r>
          <w:rPr>
            <w:noProof/>
            <w:webHidden/>
          </w:rPr>
          <w:fldChar w:fldCharType="separate"/>
        </w:r>
        <w:r>
          <w:rPr>
            <w:noProof/>
            <w:webHidden/>
          </w:rPr>
          <w:t>1</w:t>
        </w:r>
        <w:r>
          <w:rPr>
            <w:noProof/>
            <w:webHidden/>
          </w:rPr>
          <w:fldChar w:fldCharType="end"/>
        </w:r>
      </w:hyperlink>
    </w:p>
    <w:p w14:paraId="5E2C34C4" w14:textId="7121472D"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59" w:history="1">
        <w:r w:rsidRPr="00A212E4">
          <w:rPr>
            <w:rStyle w:val="a3"/>
            <w:noProof/>
          </w:rPr>
          <w:t xml:space="preserve">1.1.1  </w:t>
        </w:r>
        <w:r w:rsidRPr="00A212E4">
          <w:rPr>
            <w:rStyle w:val="a3"/>
            <w:noProof/>
          </w:rPr>
          <w:t>项目选题</w:t>
        </w:r>
        <w:r>
          <w:rPr>
            <w:noProof/>
            <w:webHidden/>
          </w:rPr>
          <w:tab/>
        </w:r>
        <w:r>
          <w:rPr>
            <w:noProof/>
            <w:webHidden/>
          </w:rPr>
          <w:fldChar w:fldCharType="begin"/>
        </w:r>
        <w:r>
          <w:rPr>
            <w:noProof/>
            <w:webHidden/>
          </w:rPr>
          <w:instrText xml:space="preserve"> PAGEREF _Toc153805859 \h </w:instrText>
        </w:r>
        <w:r>
          <w:rPr>
            <w:noProof/>
            <w:webHidden/>
          </w:rPr>
        </w:r>
        <w:r>
          <w:rPr>
            <w:noProof/>
            <w:webHidden/>
          </w:rPr>
          <w:fldChar w:fldCharType="separate"/>
        </w:r>
        <w:r>
          <w:rPr>
            <w:noProof/>
            <w:webHidden/>
          </w:rPr>
          <w:t>1</w:t>
        </w:r>
        <w:r>
          <w:rPr>
            <w:noProof/>
            <w:webHidden/>
          </w:rPr>
          <w:fldChar w:fldCharType="end"/>
        </w:r>
      </w:hyperlink>
    </w:p>
    <w:p w14:paraId="60F13757" w14:textId="01944140"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60" w:history="1">
        <w:r w:rsidRPr="00A212E4">
          <w:rPr>
            <w:rStyle w:val="a3"/>
            <w:noProof/>
          </w:rPr>
          <w:t xml:space="preserve">1.1.2  </w:t>
        </w:r>
        <w:r w:rsidRPr="00A212E4">
          <w:rPr>
            <w:rStyle w:val="a3"/>
            <w:noProof/>
          </w:rPr>
          <w:t>项目目标</w:t>
        </w:r>
        <w:r>
          <w:rPr>
            <w:noProof/>
            <w:webHidden/>
          </w:rPr>
          <w:tab/>
        </w:r>
        <w:r>
          <w:rPr>
            <w:noProof/>
            <w:webHidden/>
          </w:rPr>
          <w:fldChar w:fldCharType="begin"/>
        </w:r>
        <w:r>
          <w:rPr>
            <w:noProof/>
            <w:webHidden/>
          </w:rPr>
          <w:instrText xml:space="preserve"> PAGEREF _Toc153805860 \h </w:instrText>
        </w:r>
        <w:r>
          <w:rPr>
            <w:noProof/>
            <w:webHidden/>
          </w:rPr>
        </w:r>
        <w:r>
          <w:rPr>
            <w:noProof/>
            <w:webHidden/>
          </w:rPr>
          <w:fldChar w:fldCharType="separate"/>
        </w:r>
        <w:r>
          <w:rPr>
            <w:noProof/>
            <w:webHidden/>
          </w:rPr>
          <w:t>1</w:t>
        </w:r>
        <w:r>
          <w:rPr>
            <w:noProof/>
            <w:webHidden/>
          </w:rPr>
          <w:fldChar w:fldCharType="end"/>
        </w:r>
      </w:hyperlink>
    </w:p>
    <w:p w14:paraId="20E4F347" w14:textId="25318A01"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61" w:history="1">
        <w:r w:rsidRPr="00A212E4">
          <w:rPr>
            <w:rStyle w:val="a3"/>
            <w:noProof/>
          </w:rPr>
          <w:t xml:space="preserve">1.1.3  </w:t>
        </w:r>
        <w:r w:rsidRPr="00A212E4">
          <w:rPr>
            <w:rStyle w:val="a3"/>
            <w:noProof/>
          </w:rPr>
          <w:t>项目主要内容</w:t>
        </w:r>
        <w:r>
          <w:rPr>
            <w:noProof/>
            <w:webHidden/>
          </w:rPr>
          <w:tab/>
        </w:r>
        <w:r>
          <w:rPr>
            <w:noProof/>
            <w:webHidden/>
          </w:rPr>
          <w:fldChar w:fldCharType="begin"/>
        </w:r>
        <w:r>
          <w:rPr>
            <w:noProof/>
            <w:webHidden/>
          </w:rPr>
          <w:instrText xml:space="preserve"> PAGEREF _Toc153805861 \h </w:instrText>
        </w:r>
        <w:r>
          <w:rPr>
            <w:noProof/>
            <w:webHidden/>
          </w:rPr>
        </w:r>
        <w:r>
          <w:rPr>
            <w:noProof/>
            <w:webHidden/>
          </w:rPr>
          <w:fldChar w:fldCharType="separate"/>
        </w:r>
        <w:r>
          <w:rPr>
            <w:noProof/>
            <w:webHidden/>
          </w:rPr>
          <w:t>1</w:t>
        </w:r>
        <w:r>
          <w:rPr>
            <w:noProof/>
            <w:webHidden/>
          </w:rPr>
          <w:fldChar w:fldCharType="end"/>
        </w:r>
      </w:hyperlink>
    </w:p>
    <w:p w14:paraId="0A55A923" w14:textId="01595C38"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62" w:history="1">
        <w:r w:rsidRPr="00A212E4">
          <w:rPr>
            <w:rStyle w:val="a3"/>
            <w:noProof/>
          </w:rPr>
          <w:t xml:space="preserve">1.1.4  </w:t>
        </w:r>
        <w:r w:rsidRPr="00A212E4">
          <w:rPr>
            <w:rStyle w:val="a3"/>
            <w:noProof/>
          </w:rPr>
          <w:t>项目开发环境</w:t>
        </w:r>
        <w:r>
          <w:rPr>
            <w:noProof/>
            <w:webHidden/>
          </w:rPr>
          <w:tab/>
        </w:r>
        <w:r>
          <w:rPr>
            <w:noProof/>
            <w:webHidden/>
          </w:rPr>
          <w:fldChar w:fldCharType="begin"/>
        </w:r>
        <w:r>
          <w:rPr>
            <w:noProof/>
            <w:webHidden/>
          </w:rPr>
          <w:instrText xml:space="preserve"> PAGEREF _Toc153805862 \h </w:instrText>
        </w:r>
        <w:r>
          <w:rPr>
            <w:noProof/>
            <w:webHidden/>
          </w:rPr>
        </w:r>
        <w:r>
          <w:rPr>
            <w:noProof/>
            <w:webHidden/>
          </w:rPr>
          <w:fldChar w:fldCharType="separate"/>
        </w:r>
        <w:r>
          <w:rPr>
            <w:noProof/>
            <w:webHidden/>
          </w:rPr>
          <w:t>1</w:t>
        </w:r>
        <w:r>
          <w:rPr>
            <w:noProof/>
            <w:webHidden/>
          </w:rPr>
          <w:fldChar w:fldCharType="end"/>
        </w:r>
      </w:hyperlink>
    </w:p>
    <w:p w14:paraId="13465BFD" w14:textId="30351EB6" w:rsidR="00E93C3C" w:rsidRDefault="00E93C3C">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53805863" w:history="1">
        <w:r w:rsidRPr="00A212E4">
          <w:rPr>
            <w:rStyle w:val="a3"/>
            <w:noProof/>
          </w:rPr>
          <w:t xml:space="preserve">1.2  </w:t>
        </w:r>
        <w:r w:rsidRPr="00A212E4">
          <w:rPr>
            <w:rStyle w:val="a3"/>
            <w:noProof/>
          </w:rPr>
          <w:t>项目需要交付的成果</w:t>
        </w:r>
        <w:r>
          <w:rPr>
            <w:noProof/>
            <w:webHidden/>
          </w:rPr>
          <w:tab/>
        </w:r>
        <w:r>
          <w:rPr>
            <w:noProof/>
            <w:webHidden/>
          </w:rPr>
          <w:fldChar w:fldCharType="begin"/>
        </w:r>
        <w:r>
          <w:rPr>
            <w:noProof/>
            <w:webHidden/>
          </w:rPr>
          <w:instrText xml:space="preserve"> PAGEREF _Toc153805863 \h </w:instrText>
        </w:r>
        <w:r>
          <w:rPr>
            <w:noProof/>
            <w:webHidden/>
          </w:rPr>
        </w:r>
        <w:r>
          <w:rPr>
            <w:noProof/>
            <w:webHidden/>
          </w:rPr>
          <w:fldChar w:fldCharType="separate"/>
        </w:r>
        <w:r>
          <w:rPr>
            <w:noProof/>
            <w:webHidden/>
          </w:rPr>
          <w:t>2</w:t>
        </w:r>
        <w:r>
          <w:rPr>
            <w:noProof/>
            <w:webHidden/>
          </w:rPr>
          <w:fldChar w:fldCharType="end"/>
        </w:r>
      </w:hyperlink>
    </w:p>
    <w:p w14:paraId="0D43BC33" w14:textId="0BF3E24F" w:rsidR="00E93C3C" w:rsidRDefault="00E93C3C">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53805864" w:history="1">
        <w:r w:rsidRPr="00A212E4">
          <w:rPr>
            <w:rStyle w:val="a3"/>
            <w:noProof/>
          </w:rPr>
          <w:t xml:space="preserve">1.3  </w:t>
        </w:r>
        <w:r w:rsidRPr="00A212E4">
          <w:rPr>
            <w:rStyle w:val="a3"/>
            <w:noProof/>
          </w:rPr>
          <w:t>成员构成及分工</w:t>
        </w:r>
        <w:r>
          <w:rPr>
            <w:noProof/>
            <w:webHidden/>
          </w:rPr>
          <w:tab/>
        </w:r>
        <w:r>
          <w:rPr>
            <w:noProof/>
            <w:webHidden/>
          </w:rPr>
          <w:fldChar w:fldCharType="begin"/>
        </w:r>
        <w:r>
          <w:rPr>
            <w:noProof/>
            <w:webHidden/>
          </w:rPr>
          <w:instrText xml:space="preserve"> PAGEREF _Toc153805864 \h </w:instrText>
        </w:r>
        <w:r>
          <w:rPr>
            <w:noProof/>
            <w:webHidden/>
          </w:rPr>
        </w:r>
        <w:r>
          <w:rPr>
            <w:noProof/>
            <w:webHidden/>
          </w:rPr>
          <w:fldChar w:fldCharType="separate"/>
        </w:r>
        <w:r>
          <w:rPr>
            <w:noProof/>
            <w:webHidden/>
          </w:rPr>
          <w:t>2</w:t>
        </w:r>
        <w:r>
          <w:rPr>
            <w:noProof/>
            <w:webHidden/>
          </w:rPr>
          <w:fldChar w:fldCharType="end"/>
        </w:r>
      </w:hyperlink>
    </w:p>
    <w:p w14:paraId="7A97A858" w14:textId="62BA14CF"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65" w:history="1">
        <w:r w:rsidRPr="00A212E4">
          <w:rPr>
            <w:rStyle w:val="a3"/>
            <w:noProof/>
          </w:rPr>
          <w:t xml:space="preserve">1.3.1  </w:t>
        </w:r>
        <w:r w:rsidRPr="00A212E4">
          <w:rPr>
            <w:rStyle w:val="a3"/>
            <w:noProof/>
          </w:rPr>
          <w:t>成员构成</w:t>
        </w:r>
        <w:r>
          <w:rPr>
            <w:noProof/>
            <w:webHidden/>
          </w:rPr>
          <w:tab/>
        </w:r>
        <w:r>
          <w:rPr>
            <w:noProof/>
            <w:webHidden/>
          </w:rPr>
          <w:fldChar w:fldCharType="begin"/>
        </w:r>
        <w:r>
          <w:rPr>
            <w:noProof/>
            <w:webHidden/>
          </w:rPr>
          <w:instrText xml:space="preserve"> PAGEREF _Toc153805865 \h </w:instrText>
        </w:r>
        <w:r>
          <w:rPr>
            <w:noProof/>
            <w:webHidden/>
          </w:rPr>
        </w:r>
        <w:r>
          <w:rPr>
            <w:noProof/>
            <w:webHidden/>
          </w:rPr>
          <w:fldChar w:fldCharType="separate"/>
        </w:r>
        <w:r>
          <w:rPr>
            <w:noProof/>
            <w:webHidden/>
          </w:rPr>
          <w:t>2</w:t>
        </w:r>
        <w:r>
          <w:rPr>
            <w:noProof/>
            <w:webHidden/>
          </w:rPr>
          <w:fldChar w:fldCharType="end"/>
        </w:r>
      </w:hyperlink>
    </w:p>
    <w:p w14:paraId="27224489" w14:textId="0443EABB"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66" w:history="1">
        <w:r w:rsidRPr="00A212E4">
          <w:rPr>
            <w:rStyle w:val="a3"/>
            <w:noProof/>
          </w:rPr>
          <w:t xml:space="preserve">1.3.2  </w:t>
        </w:r>
        <w:r w:rsidRPr="00A212E4">
          <w:rPr>
            <w:rStyle w:val="a3"/>
            <w:noProof/>
          </w:rPr>
          <w:t>成员分工</w:t>
        </w:r>
        <w:r>
          <w:rPr>
            <w:noProof/>
            <w:webHidden/>
          </w:rPr>
          <w:tab/>
        </w:r>
        <w:r>
          <w:rPr>
            <w:noProof/>
            <w:webHidden/>
          </w:rPr>
          <w:fldChar w:fldCharType="begin"/>
        </w:r>
        <w:r>
          <w:rPr>
            <w:noProof/>
            <w:webHidden/>
          </w:rPr>
          <w:instrText xml:space="preserve"> PAGEREF _Toc153805866 \h </w:instrText>
        </w:r>
        <w:r>
          <w:rPr>
            <w:noProof/>
            <w:webHidden/>
          </w:rPr>
        </w:r>
        <w:r>
          <w:rPr>
            <w:noProof/>
            <w:webHidden/>
          </w:rPr>
          <w:fldChar w:fldCharType="separate"/>
        </w:r>
        <w:r>
          <w:rPr>
            <w:noProof/>
            <w:webHidden/>
          </w:rPr>
          <w:t>2</w:t>
        </w:r>
        <w:r>
          <w:rPr>
            <w:noProof/>
            <w:webHidden/>
          </w:rPr>
          <w:fldChar w:fldCharType="end"/>
        </w:r>
      </w:hyperlink>
    </w:p>
    <w:p w14:paraId="68AC0C51" w14:textId="318D7747"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67" w:history="1">
        <w:r w:rsidRPr="00A212E4">
          <w:rPr>
            <w:rStyle w:val="a3"/>
            <w:noProof/>
          </w:rPr>
          <w:t xml:space="preserve">1.3.3  </w:t>
        </w:r>
        <w:r w:rsidRPr="00A212E4">
          <w:rPr>
            <w:rStyle w:val="a3"/>
            <w:noProof/>
          </w:rPr>
          <w:t>成员沟通方式</w:t>
        </w:r>
        <w:r>
          <w:rPr>
            <w:noProof/>
            <w:webHidden/>
          </w:rPr>
          <w:tab/>
        </w:r>
        <w:r>
          <w:rPr>
            <w:noProof/>
            <w:webHidden/>
          </w:rPr>
          <w:fldChar w:fldCharType="begin"/>
        </w:r>
        <w:r>
          <w:rPr>
            <w:noProof/>
            <w:webHidden/>
          </w:rPr>
          <w:instrText xml:space="preserve"> PAGEREF _Toc153805867 \h </w:instrText>
        </w:r>
        <w:r>
          <w:rPr>
            <w:noProof/>
            <w:webHidden/>
          </w:rPr>
        </w:r>
        <w:r>
          <w:rPr>
            <w:noProof/>
            <w:webHidden/>
          </w:rPr>
          <w:fldChar w:fldCharType="separate"/>
        </w:r>
        <w:r>
          <w:rPr>
            <w:noProof/>
            <w:webHidden/>
          </w:rPr>
          <w:t>3</w:t>
        </w:r>
        <w:r>
          <w:rPr>
            <w:noProof/>
            <w:webHidden/>
          </w:rPr>
          <w:fldChar w:fldCharType="end"/>
        </w:r>
      </w:hyperlink>
    </w:p>
    <w:p w14:paraId="2B616362" w14:textId="6D41B0C6" w:rsidR="00E93C3C" w:rsidRDefault="00E93C3C">
      <w:pPr>
        <w:pStyle w:val="TOC1"/>
        <w:tabs>
          <w:tab w:val="right" w:leader="dot" w:pos="8296"/>
        </w:tabs>
        <w:ind w:firstLine="420"/>
        <w:rPr>
          <w:rFonts w:asciiTheme="minorHAnsi" w:eastAsiaTheme="minorEastAsia" w:hAnsiTheme="minorHAnsi" w:cstheme="minorBidi"/>
          <w:noProof/>
          <w:szCs w:val="22"/>
          <w14:ligatures w14:val="standardContextual"/>
        </w:rPr>
      </w:pPr>
      <w:hyperlink w:anchor="_Toc153805868" w:history="1">
        <w:r w:rsidRPr="00A212E4">
          <w:rPr>
            <w:rStyle w:val="a3"/>
            <w:noProof/>
          </w:rPr>
          <w:t xml:space="preserve">2  </w:t>
        </w:r>
        <w:r w:rsidRPr="00A212E4">
          <w:rPr>
            <w:rStyle w:val="a3"/>
            <w:noProof/>
          </w:rPr>
          <w:t>项目介绍</w:t>
        </w:r>
        <w:r>
          <w:rPr>
            <w:noProof/>
            <w:webHidden/>
          </w:rPr>
          <w:tab/>
        </w:r>
        <w:r>
          <w:rPr>
            <w:noProof/>
            <w:webHidden/>
          </w:rPr>
          <w:fldChar w:fldCharType="begin"/>
        </w:r>
        <w:r>
          <w:rPr>
            <w:noProof/>
            <w:webHidden/>
          </w:rPr>
          <w:instrText xml:space="preserve"> PAGEREF _Toc153805868 \h </w:instrText>
        </w:r>
        <w:r>
          <w:rPr>
            <w:noProof/>
            <w:webHidden/>
          </w:rPr>
        </w:r>
        <w:r>
          <w:rPr>
            <w:noProof/>
            <w:webHidden/>
          </w:rPr>
          <w:fldChar w:fldCharType="separate"/>
        </w:r>
        <w:r>
          <w:rPr>
            <w:noProof/>
            <w:webHidden/>
          </w:rPr>
          <w:t>3</w:t>
        </w:r>
        <w:r>
          <w:rPr>
            <w:noProof/>
            <w:webHidden/>
          </w:rPr>
          <w:fldChar w:fldCharType="end"/>
        </w:r>
      </w:hyperlink>
    </w:p>
    <w:p w14:paraId="522E65EA" w14:textId="359815D8" w:rsidR="00E93C3C" w:rsidRDefault="00E93C3C">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53805869" w:history="1">
        <w:r w:rsidRPr="00A212E4">
          <w:rPr>
            <w:rStyle w:val="a3"/>
            <w:noProof/>
          </w:rPr>
          <w:t xml:space="preserve">2.1 </w:t>
        </w:r>
        <w:r w:rsidRPr="00A212E4">
          <w:rPr>
            <w:rStyle w:val="a3"/>
            <w:noProof/>
          </w:rPr>
          <w:t>功能需求</w:t>
        </w:r>
        <w:r>
          <w:rPr>
            <w:noProof/>
            <w:webHidden/>
          </w:rPr>
          <w:tab/>
        </w:r>
        <w:r>
          <w:rPr>
            <w:noProof/>
            <w:webHidden/>
          </w:rPr>
          <w:fldChar w:fldCharType="begin"/>
        </w:r>
        <w:r>
          <w:rPr>
            <w:noProof/>
            <w:webHidden/>
          </w:rPr>
          <w:instrText xml:space="preserve"> PAGEREF _Toc153805869 \h </w:instrText>
        </w:r>
        <w:r>
          <w:rPr>
            <w:noProof/>
            <w:webHidden/>
          </w:rPr>
        </w:r>
        <w:r>
          <w:rPr>
            <w:noProof/>
            <w:webHidden/>
          </w:rPr>
          <w:fldChar w:fldCharType="separate"/>
        </w:r>
        <w:r>
          <w:rPr>
            <w:noProof/>
            <w:webHidden/>
          </w:rPr>
          <w:t>3</w:t>
        </w:r>
        <w:r>
          <w:rPr>
            <w:noProof/>
            <w:webHidden/>
          </w:rPr>
          <w:fldChar w:fldCharType="end"/>
        </w:r>
      </w:hyperlink>
    </w:p>
    <w:p w14:paraId="5908AE81" w14:textId="7FAA7C9C"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70" w:history="1">
        <w:r w:rsidRPr="00A212E4">
          <w:rPr>
            <w:rStyle w:val="a3"/>
            <w:noProof/>
          </w:rPr>
          <w:t xml:space="preserve">2.1.1 </w:t>
        </w:r>
        <w:r w:rsidRPr="00A212E4">
          <w:rPr>
            <w:rStyle w:val="a3"/>
            <w:noProof/>
          </w:rPr>
          <w:t>商品管理功能</w:t>
        </w:r>
        <w:r>
          <w:rPr>
            <w:noProof/>
            <w:webHidden/>
          </w:rPr>
          <w:tab/>
        </w:r>
        <w:r>
          <w:rPr>
            <w:noProof/>
            <w:webHidden/>
          </w:rPr>
          <w:fldChar w:fldCharType="begin"/>
        </w:r>
        <w:r>
          <w:rPr>
            <w:noProof/>
            <w:webHidden/>
          </w:rPr>
          <w:instrText xml:space="preserve"> PAGEREF _Toc153805870 \h </w:instrText>
        </w:r>
        <w:r>
          <w:rPr>
            <w:noProof/>
            <w:webHidden/>
          </w:rPr>
        </w:r>
        <w:r>
          <w:rPr>
            <w:noProof/>
            <w:webHidden/>
          </w:rPr>
          <w:fldChar w:fldCharType="separate"/>
        </w:r>
        <w:r>
          <w:rPr>
            <w:noProof/>
            <w:webHidden/>
          </w:rPr>
          <w:t>3</w:t>
        </w:r>
        <w:r>
          <w:rPr>
            <w:noProof/>
            <w:webHidden/>
          </w:rPr>
          <w:fldChar w:fldCharType="end"/>
        </w:r>
      </w:hyperlink>
    </w:p>
    <w:p w14:paraId="3D1B654D" w14:textId="757E9009"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71" w:history="1">
        <w:r w:rsidRPr="00A212E4">
          <w:rPr>
            <w:rStyle w:val="a3"/>
            <w:noProof/>
          </w:rPr>
          <w:t>2.1.2</w:t>
        </w:r>
        <w:r w:rsidRPr="00A212E4">
          <w:rPr>
            <w:rStyle w:val="a3"/>
            <w:noProof/>
          </w:rPr>
          <w:t>订单管理功能</w:t>
        </w:r>
        <w:r>
          <w:rPr>
            <w:noProof/>
            <w:webHidden/>
          </w:rPr>
          <w:tab/>
        </w:r>
        <w:r>
          <w:rPr>
            <w:noProof/>
            <w:webHidden/>
          </w:rPr>
          <w:fldChar w:fldCharType="begin"/>
        </w:r>
        <w:r>
          <w:rPr>
            <w:noProof/>
            <w:webHidden/>
          </w:rPr>
          <w:instrText xml:space="preserve"> PAGEREF _Toc153805871 \h </w:instrText>
        </w:r>
        <w:r>
          <w:rPr>
            <w:noProof/>
            <w:webHidden/>
          </w:rPr>
        </w:r>
        <w:r>
          <w:rPr>
            <w:noProof/>
            <w:webHidden/>
          </w:rPr>
          <w:fldChar w:fldCharType="separate"/>
        </w:r>
        <w:r>
          <w:rPr>
            <w:noProof/>
            <w:webHidden/>
          </w:rPr>
          <w:t>3</w:t>
        </w:r>
        <w:r>
          <w:rPr>
            <w:noProof/>
            <w:webHidden/>
          </w:rPr>
          <w:fldChar w:fldCharType="end"/>
        </w:r>
      </w:hyperlink>
    </w:p>
    <w:p w14:paraId="5F0A1E07" w14:textId="6F370E3F"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72" w:history="1">
        <w:r w:rsidRPr="00A212E4">
          <w:rPr>
            <w:rStyle w:val="a3"/>
            <w:noProof/>
          </w:rPr>
          <w:t>2.1.3</w:t>
        </w:r>
        <w:r w:rsidRPr="00A212E4">
          <w:rPr>
            <w:rStyle w:val="a3"/>
            <w:noProof/>
          </w:rPr>
          <w:t>用户管理功能</w:t>
        </w:r>
        <w:r>
          <w:rPr>
            <w:noProof/>
            <w:webHidden/>
          </w:rPr>
          <w:tab/>
        </w:r>
        <w:r>
          <w:rPr>
            <w:noProof/>
            <w:webHidden/>
          </w:rPr>
          <w:fldChar w:fldCharType="begin"/>
        </w:r>
        <w:r>
          <w:rPr>
            <w:noProof/>
            <w:webHidden/>
          </w:rPr>
          <w:instrText xml:space="preserve"> PAGEREF _Toc153805872 \h </w:instrText>
        </w:r>
        <w:r>
          <w:rPr>
            <w:noProof/>
            <w:webHidden/>
          </w:rPr>
        </w:r>
        <w:r>
          <w:rPr>
            <w:noProof/>
            <w:webHidden/>
          </w:rPr>
          <w:fldChar w:fldCharType="separate"/>
        </w:r>
        <w:r>
          <w:rPr>
            <w:noProof/>
            <w:webHidden/>
          </w:rPr>
          <w:t>4</w:t>
        </w:r>
        <w:r>
          <w:rPr>
            <w:noProof/>
            <w:webHidden/>
          </w:rPr>
          <w:fldChar w:fldCharType="end"/>
        </w:r>
      </w:hyperlink>
    </w:p>
    <w:p w14:paraId="222ED154" w14:textId="2E5FCA45"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73" w:history="1">
        <w:r w:rsidRPr="00A212E4">
          <w:rPr>
            <w:rStyle w:val="a3"/>
            <w:noProof/>
          </w:rPr>
          <w:t>2.1.4</w:t>
        </w:r>
        <w:r w:rsidRPr="00A212E4">
          <w:rPr>
            <w:rStyle w:val="a3"/>
            <w:noProof/>
          </w:rPr>
          <w:t>数据统计</w:t>
        </w:r>
        <w:r>
          <w:rPr>
            <w:noProof/>
            <w:webHidden/>
          </w:rPr>
          <w:tab/>
        </w:r>
        <w:r>
          <w:rPr>
            <w:noProof/>
            <w:webHidden/>
          </w:rPr>
          <w:fldChar w:fldCharType="begin"/>
        </w:r>
        <w:r>
          <w:rPr>
            <w:noProof/>
            <w:webHidden/>
          </w:rPr>
          <w:instrText xml:space="preserve"> PAGEREF _Toc153805873 \h </w:instrText>
        </w:r>
        <w:r>
          <w:rPr>
            <w:noProof/>
            <w:webHidden/>
          </w:rPr>
        </w:r>
        <w:r>
          <w:rPr>
            <w:noProof/>
            <w:webHidden/>
          </w:rPr>
          <w:fldChar w:fldCharType="separate"/>
        </w:r>
        <w:r>
          <w:rPr>
            <w:noProof/>
            <w:webHidden/>
          </w:rPr>
          <w:t>4</w:t>
        </w:r>
        <w:r>
          <w:rPr>
            <w:noProof/>
            <w:webHidden/>
          </w:rPr>
          <w:fldChar w:fldCharType="end"/>
        </w:r>
      </w:hyperlink>
    </w:p>
    <w:p w14:paraId="792154BC" w14:textId="6139AF58" w:rsidR="00E93C3C" w:rsidRDefault="00E93C3C">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53805874" w:history="1">
        <w:r w:rsidRPr="00A212E4">
          <w:rPr>
            <w:rStyle w:val="a3"/>
            <w:noProof/>
          </w:rPr>
          <w:t>2.2</w:t>
        </w:r>
        <w:r w:rsidRPr="00A212E4">
          <w:rPr>
            <w:rStyle w:val="a3"/>
            <w:noProof/>
          </w:rPr>
          <w:t>性能要求</w:t>
        </w:r>
        <w:r>
          <w:rPr>
            <w:noProof/>
            <w:webHidden/>
          </w:rPr>
          <w:tab/>
        </w:r>
        <w:r>
          <w:rPr>
            <w:noProof/>
            <w:webHidden/>
          </w:rPr>
          <w:fldChar w:fldCharType="begin"/>
        </w:r>
        <w:r>
          <w:rPr>
            <w:noProof/>
            <w:webHidden/>
          </w:rPr>
          <w:instrText xml:space="preserve"> PAGEREF _Toc153805874 \h </w:instrText>
        </w:r>
        <w:r>
          <w:rPr>
            <w:noProof/>
            <w:webHidden/>
          </w:rPr>
        </w:r>
        <w:r>
          <w:rPr>
            <w:noProof/>
            <w:webHidden/>
          </w:rPr>
          <w:fldChar w:fldCharType="separate"/>
        </w:r>
        <w:r>
          <w:rPr>
            <w:noProof/>
            <w:webHidden/>
          </w:rPr>
          <w:t>4</w:t>
        </w:r>
        <w:r>
          <w:rPr>
            <w:noProof/>
            <w:webHidden/>
          </w:rPr>
          <w:fldChar w:fldCharType="end"/>
        </w:r>
      </w:hyperlink>
    </w:p>
    <w:p w14:paraId="0EBCAC9B" w14:textId="21AEECFF"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75" w:history="1">
        <w:r w:rsidRPr="00A212E4">
          <w:rPr>
            <w:rStyle w:val="a3"/>
            <w:noProof/>
          </w:rPr>
          <w:t>2.2.1</w:t>
        </w:r>
        <w:r w:rsidRPr="00A212E4">
          <w:rPr>
            <w:rStyle w:val="a3"/>
            <w:noProof/>
          </w:rPr>
          <w:t>系统性能</w:t>
        </w:r>
        <w:r>
          <w:rPr>
            <w:noProof/>
            <w:webHidden/>
          </w:rPr>
          <w:tab/>
        </w:r>
        <w:r>
          <w:rPr>
            <w:noProof/>
            <w:webHidden/>
          </w:rPr>
          <w:fldChar w:fldCharType="begin"/>
        </w:r>
        <w:r>
          <w:rPr>
            <w:noProof/>
            <w:webHidden/>
          </w:rPr>
          <w:instrText xml:space="preserve"> PAGEREF _Toc153805875 \h </w:instrText>
        </w:r>
        <w:r>
          <w:rPr>
            <w:noProof/>
            <w:webHidden/>
          </w:rPr>
        </w:r>
        <w:r>
          <w:rPr>
            <w:noProof/>
            <w:webHidden/>
          </w:rPr>
          <w:fldChar w:fldCharType="separate"/>
        </w:r>
        <w:r>
          <w:rPr>
            <w:noProof/>
            <w:webHidden/>
          </w:rPr>
          <w:t>4</w:t>
        </w:r>
        <w:r>
          <w:rPr>
            <w:noProof/>
            <w:webHidden/>
          </w:rPr>
          <w:fldChar w:fldCharType="end"/>
        </w:r>
      </w:hyperlink>
    </w:p>
    <w:p w14:paraId="773676F8" w14:textId="4A6CE605"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76" w:history="1">
        <w:r w:rsidRPr="00A212E4">
          <w:rPr>
            <w:rStyle w:val="a3"/>
            <w:noProof/>
          </w:rPr>
          <w:t>2.2.2</w:t>
        </w:r>
        <w:r w:rsidRPr="00A212E4">
          <w:rPr>
            <w:rStyle w:val="a3"/>
            <w:noProof/>
          </w:rPr>
          <w:t>使用友好性</w:t>
        </w:r>
        <w:r>
          <w:rPr>
            <w:noProof/>
            <w:webHidden/>
          </w:rPr>
          <w:tab/>
        </w:r>
        <w:r>
          <w:rPr>
            <w:noProof/>
            <w:webHidden/>
          </w:rPr>
          <w:fldChar w:fldCharType="begin"/>
        </w:r>
        <w:r>
          <w:rPr>
            <w:noProof/>
            <w:webHidden/>
          </w:rPr>
          <w:instrText xml:space="preserve"> PAGEREF _Toc153805876 \h </w:instrText>
        </w:r>
        <w:r>
          <w:rPr>
            <w:noProof/>
            <w:webHidden/>
          </w:rPr>
        </w:r>
        <w:r>
          <w:rPr>
            <w:noProof/>
            <w:webHidden/>
          </w:rPr>
          <w:fldChar w:fldCharType="separate"/>
        </w:r>
        <w:r>
          <w:rPr>
            <w:noProof/>
            <w:webHidden/>
          </w:rPr>
          <w:t>4</w:t>
        </w:r>
        <w:r>
          <w:rPr>
            <w:noProof/>
            <w:webHidden/>
          </w:rPr>
          <w:fldChar w:fldCharType="end"/>
        </w:r>
      </w:hyperlink>
    </w:p>
    <w:p w14:paraId="7F7EFEED" w14:textId="62EA0B88" w:rsidR="00E93C3C" w:rsidRDefault="00E93C3C">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53805877" w:history="1">
        <w:r w:rsidRPr="00A212E4">
          <w:rPr>
            <w:rStyle w:val="a3"/>
            <w:noProof/>
          </w:rPr>
          <w:t>2.3</w:t>
        </w:r>
        <w:r w:rsidRPr="00A212E4">
          <w:rPr>
            <w:rStyle w:val="a3"/>
            <w:noProof/>
          </w:rPr>
          <w:t>使用案例（典型案例）</w:t>
        </w:r>
        <w:r>
          <w:rPr>
            <w:noProof/>
            <w:webHidden/>
          </w:rPr>
          <w:tab/>
        </w:r>
        <w:r>
          <w:rPr>
            <w:noProof/>
            <w:webHidden/>
          </w:rPr>
          <w:fldChar w:fldCharType="begin"/>
        </w:r>
        <w:r>
          <w:rPr>
            <w:noProof/>
            <w:webHidden/>
          </w:rPr>
          <w:instrText xml:space="preserve"> PAGEREF _Toc153805877 \h </w:instrText>
        </w:r>
        <w:r>
          <w:rPr>
            <w:noProof/>
            <w:webHidden/>
          </w:rPr>
        </w:r>
        <w:r>
          <w:rPr>
            <w:noProof/>
            <w:webHidden/>
          </w:rPr>
          <w:fldChar w:fldCharType="separate"/>
        </w:r>
        <w:r>
          <w:rPr>
            <w:noProof/>
            <w:webHidden/>
          </w:rPr>
          <w:t>5</w:t>
        </w:r>
        <w:r>
          <w:rPr>
            <w:noProof/>
            <w:webHidden/>
          </w:rPr>
          <w:fldChar w:fldCharType="end"/>
        </w:r>
      </w:hyperlink>
    </w:p>
    <w:p w14:paraId="4606CD99" w14:textId="683A510E"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78" w:history="1">
        <w:r w:rsidRPr="00A212E4">
          <w:rPr>
            <w:rStyle w:val="a3"/>
            <w:noProof/>
          </w:rPr>
          <w:t>2.3.1</w:t>
        </w:r>
        <w:r w:rsidRPr="00A212E4">
          <w:rPr>
            <w:rStyle w:val="a3"/>
            <w:noProof/>
          </w:rPr>
          <w:t>管理员添加商品</w:t>
        </w:r>
        <w:r>
          <w:rPr>
            <w:noProof/>
            <w:webHidden/>
          </w:rPr>
          <w:tab/>
        </w:r>
        <w:r>
          <w:rPr>
            <w:noProof/>
            <w:webHidden/>
          </w:rPr>
          <w:fldChar w:fldCharType="begin"/>
        </w:r>
        <w:r>
          <w:rPr>
            <w:noProof/>
            <w:webHidden/>
          </w:rPr>
          <w:instrText xml:space="preserve"> PAGEREF _Toc153805878 \h </w:instrText>
        </w:r>
        <w:r>
          <w:rPr>
            <w:noProof/>
            <w:webHidden/>
          </w:rPr>
        </w:r>
        <w:r>
          <w:rPr>
            <w:noProof/>
            <w:webHidden/>
          </w:rPr>
          <w:fldChar w:fldCharType="separate"/>
        </w:r>
        <w:r>
          <w:rPr>
            <w:noProof/>
            <w:webHidden/>
          </w:rPr>
          <w:t>5</w:t>
        </w:r>
        <w:r>
          <w:rPr>
            <w:noProof/>
            <w:webHidden/>
          </w:rPr>
          <w:fldChar w:fldCharType="end"/>
        </w:r>
      </w:hyperlink>
    </w:p>
    <w:p w14:paraId="0E0A3808" w14:textId="3906FE70"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79" w:history="1">
        <w:r w:rsidRPr="00A212E4">
          <w:rPr>
            <w:rStyle w:val="a3"/>
            <w:noProof/>
          </w:rPr>
          <w:t>2.3.2</w:t>
        </w:r>
        <w:r w:rsidRPr="00A212E4">
          <w:rPr>
            <w:rStyle w:val="a3"/>
            <w:noProof/>
          </w:rPr>
          <w:t>管理员处理订单</w:t>
        </w:r>
        <w:r>
          <w:rPr>
            <w:noProof/>
            <w:webHidden/>
          </w:rPr>
          <w:tab/>
        </w:r>
        <w:r>
          <w:rPr>
            <w:noProof/>
            <w:webHidden/>
          </w:rPr>
          <w:fldChar w:fldCharType="begin"/>
        </w:r>
        <w:r>
          <w:rPr>
            <w:noProof/>
            <w:webHidden/>
          </w:rPr>
          <w:instrText xml:space="preserve"> PAGEREF _Toc153805879 \h </w:instrText>
        </w:r>
        <w:r>
          <w:rPr>
            <w:noProof/>
            <w:webHidden/>
          </w:rPr>
        </w:r>
        <w:r>
          <w:rPr>
            <w:noProof/>
            <w:webHidden/>
          </w:rPr>
          <w:fldChar w:fldCharType="separate"/>
        </w:r>
        <w:r>
          <w:rPr>
            <w:noProof/>
            <w:webHidden/>
          </w:rPr>
          <w:t>5</w:t>
        </w:r>
        <w:r>
          <w:rPr>
            <w:noProof/>
            <w:webHidden/>
          </w:rPr>
          <w:fldChar w:fldCharType="end"/>
        </w:r>
      </w:hyperlink>
    </w:p>
    <w:p w14:paraId="39144F64" w14:textId="36E2840F"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80" w:history="1">
        <w:r w:rsidRPr="00A212E4">
          <w:rPr>
            <w:rStyle w:val="a3"/>
            <w:noProof/>
          </w:rPr>
          <w:t>2.3.3</w:t>
        </w:r>
        <w:r w:rsidRPr="00A212E4">
          <w:rPr>
            <w:rStyle w:val="a3"/>
            <w:noProof/>
          </w:rPr>
          <w:t>管理员查询数据统计</w:t>
        </w:r>
        <w:r>
          <w:rPr>
            <w:noProof/>
            <w:webHidden/>
          </w:rPr>
          <w:tab/>
        </w:r>
        <w:r>
          <w:rPr>
            <w:noProof/>
            <w:webHidden/>
          </w:rPr>
          <w:fldChar w:fldCharType="begin"/>
        </w:r>
        <w:r>
          <w:rPr>
            <w:noProof/>
            <w:webHidden/>
          </w:rPr>
          <w:instrText xml:space="preserve"> PAGEREF _Toc153805880 \h </w:instrText>
        </w:r>
        <w:r>
          <w:rPr>
            <w:noProof/>
            <w:webHidden/>
          </w:rPr>
        </w:r>
        <w:r>
          <w:rPr>
            <w:noProof/>
            <w:webHidden/>
          </w:rPr>
          <w:fldChar w:fldCharType="separate"/>
        </w:r>
        <w:r>
          <w:rPr>
            <w:noProof/>
            <w:webHidden/>
          </w:rPr>
          <w:t>5</w:t>
        </w:r>
        <w:r>
          <w:rPr>
            <w:noProof/>
            <w:webHidden/>
          </w:rPr>
          <w:fldChar w:fldCharType="end"/>
        </w:r>
      </w:hyperlink>
    </w:p>
    <w:p w14:paraId="5B3689EA" w14:textId="07FA23DC" w:rsidR="00E93C3C" w:rsidRDefault="00E93C3C">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53805881" w:history="1">
        <w:r w:rsidRPr="00A212E4">
          <w:rPr>
            <w:rStyle w:val="a3"/>
            <w:noProof/>
          </w:rPr>
          <w:t>2.4</w:t>
        </w:r>
        <w:r w:rsidRPr="00A212E4">
          <w:rPr>
            <w:rStyle w:val="a3"/>
            <w:noProof/>
          </w:rPr>
          <w:t>非功能需求</w:t>
        </w:r>
        <w:r>
          <w:rPr>
            <w:noProof/>
            <w:webHidden/>
          </w:rPr>
          <w:tab/>
        </w:r>
        <w:r>
          <w:rPr>
            <w:noProof/>
            <w:webHidden/>
          </w:rPr>
          <w:fldChar w:fldCharType="begin"/>
        </w:r>
        <w:r>
          <w:rPr>
            <w:noProof/>
            <w:webHidden/>
          </w:rPr>
          <w:instrText xml:space="preserve"> PAGEREF _Toc153805881 \h </w:instrText>
        </w:r>
        <w:r>
          <w:rPr>
            <w:noProof/>
            <w:webHidden/>
          </w:rPr>
        </w:r>
        <w:r>
          <w:rPr>
            <w:noProof/>
            <w:webHidden/>
          </w:rPr>
          <w:fldChar w:fldCharType="separate"/>
        </w:r>
        <w:r>
          <w:rPr>
            <w:noProof/>
            <w:webHidden/>
          </w:rPr>
          <w:t>6</w:t>
        </w:r>
        <w:r>
          <w:rPr>
            <w:noProof/>
            <w:webHidden/>
          </w:rPr>
          <w:fldChar w:fldCharType="end"/>
        </w:r>
      </w:hyperlink>
    </w:p>
    <w:p w14:paraId="5655C700" w14:textId="3543C927"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82" w:history="1">
        <w:r w:rsidRPr="00A212E4">
          <w:rPr>
            <w:rStyle w:val="a3"/>
            <w:noProof/>
          </w:rPr>
          <w:t>2.4.1</w:t>
        </w:r>
        <w:r w:rsidRPr="00A212E4">
          <w:rPr>
            <w:rStyle w:val="a3"/>
            <w:noProof/>
          </w:rPr>
          <w:t>扩展需求</w:t>
        </w:r>
        <w:r>
          <w:rPr>
            <w:noProof/>
            <w:webHidden/>
          </w:rPr>
          <w:tab/>
        </w:r>
        <w:r>
          <w:rPr>
            <w:noProof/>
            <w:webHidden/>
          </w:rPr>
          <w:fldChar w:fldCharType="begin"/>
        </w:r>
        <w:r>
          <w:rPr>
            <w:noProof/>
            <w:webHidden/>
          </w:rPr>
          <w:instrText xml:space="preserve"> PAGEREF _Toc153805882 \h </w:instrText>
        </w:r>
        <w:r>
          <w:rPr>
            <w:noProof/>
            <w:webHidden/>
          </w:rPr>
        </w:r>
        <w:r>
          <w:rPr>
            <w:noProof/>
            <w:webHidden/>
          </w:rPr>
          <w:fldChar w:fldCharType="separate"/>
        </w:r>
        <w:r>
          <w:rPr>
            <w:noProof/>
            <w:webHidden/>
          </w:rPr>
          <w:t>6</w:t>
        </w:r>
        <w:r>
          <w:rPr>
            <w:noProof/>
            <w:webHidden/>
          </w:rPr>
          <w:fldChar w:fldCharType="end"/>
        </w:r>
      </w:hyperlink>
    </w:p>
    <w:p w14:paraId="33C0218B" w14:textId="33D82F55"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83" w:history="1">
        <w:r w:rsidRPr="00A212E4">
          <w:rPr>
            <w:rStyle w:val="a3"/>
            <w:noProof/>
          </w:rPr>
          <w:t>2.4.2</w:t>
        </w:r>
        <w:r w:rsidRPr="00A212E4">
          <w:rPr>
            <w:rStyle w:val="a3"/>
            <w:noProof/>
          </w:rPr>
          <w:t>兼容性</w:t>
        </w:r>
        <w:r>
          <w:rPr>
            <w:noProof/>
            <w:webHidden/>
          </w:rPr>
          <w:tab/>
        </w:r>
        <w:r>
          <w:rPr>
            <w:noProof/>
            <w:webHidden/>
          </w:rPr>
          <w:fldChar w:fldCharType="begin"/>
        </w:r>
        <w:r>
          <w:rPr>
            <w:noProof/>
            <w:webHidden/>
          </w:rPr>
          <w:instrText xml:space="preserve"> PAGEREF _Toc153805883 \h </w:instrText>
        </w:r>
        <w:r>
          <w:rPr>
            <w:noProof/>
            <w:webHidden/>
          </w:rPr>
        </w:r>
        <w:r>
          <w:rPr>
            <w:noProof/>
            <w:webHidden/>
          </w:rPr>
          <w:fldChar w:fldCharType="separate"/>
        </w:r>
        <w:r>
          <w:rPr>
            <w:noProof/>
            <w:webHidden/>
          </w:rPr>
          <w:t>6</w:t>
        </w:r>
        <w:r>
          <w:rPr>
            <w:noProof/>
            <w:webHidden/>
          </w:rPr>
          <w:fldChar w:fldCharType="end"/>
        </w:r>
      </w:hyperlink>
    </w:p>
    <w:p w14:paraId="6CD3A377" w14:textId="70F3A8BC" w:rsidR="00E93C3C" w:rsidRDefault="00E93C3C">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53805884" w:history="1">
        <w:r w:rsidRPr="00A212E4">
          <w:rPr>
            <w:rStyle w:val="a3"/>
            <w:noProof/>
          </w:rPr>
          <w:t>2.5</w:t>
        </w:r>
        <w:r w:rsidRPr="00A212E4">
          <w:rPr>
            <w:rStyle w:val="a3"/>
            <w:noProof/>
          </w:rPr>
          <w:t>界面设计</w:t>
        </w:r>
        <w:r>
          <w:rPr>
            <w:noProof/>
            <w:webHidden/>
          </w:rPr>
          <w:tab/>
        </w:r>
        <w:r>
          <w:rPr>
            <w:noProof/>
            <w:webHidden/>
          </w:rPr>
          <w:fldChar w:fldCharType="begin"/>
        </w:r>
        <w:r>
          <w:rPr>
            <w:noProof/>
            <w:webHidden/>
          </w:rPr>
          <w:instrText xml:space="preserve"> PAGEREF _Toc153805884 \h </w:instrText>
        </w:r>
        <w:r>
          <w:rPr>
            <w:noProof/>
            <w:webHidden/>
          </w:rPr>
        </w:r>
        <w:r>
          <w:rPr>
            <w:noProof/>
            <w:webHidden/>
          </w:rPr>
          <w:fldChar w:fldCharType="separate"/>
        </w:r>
        <w:r>
          <w:rPr>
            <w:noProof/>
            <w:webHidden/>
          </w:rPr>
          <w:t>6</w:t>
        </w:r>
        <w:r>
          <w:rPr>
            <w:noProof/>
            <w:webHidden/>
          </w:rPr>
          <w:fldChar w:fldCharType="end"/>
        </w:r>
      </w:hyperlink>
    </w:p>
    <w:p w14:paraId="0E33017F" w14:textId="6A114C19" w:rsidR="00E93C3C" w:rsidRDefault="00E93C3C">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53805885" w:history="1">
        <w:r w:rsidRPr="00A212E4">
          <w:rPr>
            <w:rStyle w:val="a3"/>
            <w:noProof/>
          </w:rPr>
          <w:t>2.6</w:t>
        </w:r>
        <w:r w:rsidRPr="00A212E4">
          <w:rPr>
            <w:rStyle w:val="a3"/>
            <w:noProof/>
          </w:rPr>
          <w:t>数据需求</w:t>
        </w:r>
        <w:r>
          <w:rPr>
            <w:noProof/>
            <w:webHidden/>
          </w:rPr>
          <w:tab/>
        </w:r>
        <w:r>
          <w:rPr>
            <w:noProof/>
            <w:webHidden/>
          </w:rPr>
          <w:fldChar w:fldCharType="begin"/>
        </w:r>
        <w:r>
          <w:rPr>
            <w:noProof/>
            <w:webHidden/>
          </w:rPr>
          <w:instrText xml:space="preserve"> PAGEREF _Toc153805885 \h </w:instrText>
        </w:r>
        <w:r>
          <w:rPr>
            <w:noProof/>
            <w:webHidden/>
          </w:rPr>
        </w:r>
        <w:r>
          <w:rPr>
            <w:noProof/>
            <w:webHidden/>
          </w:rPr>
          <w:fldChar w:fldCharType="separate"/>
        </w:r>
        <w:r>
          <w:rPr>
            <w:noProof/>
            <w:webHidden/>
          </w:rPr>
          <w:t>9</w:t>
        </w:r>
        <w:r>
          <w:rPr>
            <w:noProof/>
            <w:webHidden/>
          </w:rPr>
          <w:fldChar w:fldCharType="end"/>
        </w:r>
      </w:hyperlink>
    </w:p>
    <w:p w14:paraId="55CD22F4" w14:textId="24A9B7DE" w:rsidR="00E93C3C" w:rsidRDefault="00E93C3C">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53805886" w:history="1">
        <w:r w:rsidRPr="00A212E4">
          <w:rPr>
            <w:rStyle w:val="a3"/>
            <w:noProof/>
          </w:rPr>
          <w:t>安全与隐私</w:t>
        </w:r>
        <w:r>
          <w:rPr>
            <w:noProof/>
            <w:webHidden/>
          </w:rPr>
          <w:tab/>
        </w:r>
        <w:r>
          <w:rPr>
            <w:noProof/>
            <w:webHidden/>
          </w:rPr>
          <w:fldChar w:fldCharType="begin"/>
        </w:r>
        <w:r>
          <w:rPr>
            <w:noProof/>
            <w:webHidden/>
          </w:rPr>
          <w:instrText xml:space="preserve"> PAGEREF _Toc153805886 \h </w:instrText>
        </w:r>
        <w:r>
          <w:rPr>
            <w:noProof/>
            <w:webHidden/>
          </w:rPr>
        </w:r>
        <w:r>
          <w:rPr>
            <w:noProof/>
            <w:webHidden/>
          </w:rPr>
          <w:fldChar w:fldCharType="separate"/>
        </w:r>
        <w:r>
          <w:rPr>
            <w:noProof/>
            <w:webHidden/>
          </w:rPr>
          <w:t>11</w:t>
        </w:r>
        <w:r>
          <w:rPr>
            <w:noProof/>
            <w:webHidden/>
          </w:rPr>
          <w:fldChar w:fldCharType="end"/>
        </w:r>
      </w:hyperlink>
    </w:p>
    <w:p w14:paraId="39C2BEDC" w14:textId="0F5C9468"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87" w:history="1">
        <w:r w:rsidRPr="00A212E4">
          <w:rPr>
            <w:rStyle w:val="a3"/>
            <w:noProof/>
          </w:rPr>
          <w:t>用户认证</w:t>
        </w:r>
        <w:r>
          <w:rPr>
            <w:noProof/>
            <w:webHidden/>
          </w:rPr>
          <w:tab/>
        </w:r>
        <w:r>
          <w:rPr>
            <w:noProof/>
            <w:webHidden/>
          </w:rPr>
          <w:fldChar w:fldCharType="begin"/>
        </w:r>
        <w:r>
          <w:rPr>
            <w:noProof/>
            <w:webHidden/>
          </w:rPr>
          <w:instrText xml:space="preserve"> PAGEREF _Toc153805887 \h </w:instrText>
        </w:r>
        <w:r>
          <w:rPr>
            <w:noProof/>
            <w:webHidden/>
          </w:rPr>
        </w:r>
        <w:r>
          <w:rPr>
            <w:noProof/>
            <w:webHidden/>
          </w:rPr>
          <w:fldChar w:fldCharType="separate"/>
        </w:r>
        <w:r>
          <w:rPr>
            <w:noProof/>
            <w:webHidden/>
          </w:rPr>
          <w:t>11</w:t>
        </w:r>
        <w:r>
          <w:rPr>
            <w:noProof/>
            <w:webHidden/>
          </w:rPr>
          <w:fldChar w:fldCharType="end"/>
        </w:r>
      </w:hyperlink>
    </w:p>
    <w:p w14:paraId="7F20DE0D" w14:textId="4CB41F89"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88" w:history="1">
        <w:r w:rsidRPr="00A212E4">
          <w:rPr>
            <w:rStyle w:val="a3"/>
            <w:noProof/>
          </w:rPr>
          <w:t>数据加密</w:t>
        </w:r>
        <w:r>
          <w:rPr>
            <w:noProof/>
            <w:webHidden/>
          </w:rPr>
          <w:tab/>
        </w:r>
        <w:r>
          <w:rPr>
            <w:noProof/>
            <w:webHidden/>
          </w:rPr>
          <w:fldChar w:fldCharType="begin"/>
        </w:r>
        <w:r>
          <w:rPr>
            <w:noProof/>
            <w:webHidden/>
          </w:rPr>
          <w:instrText xml:space="preserve"> PAGEREF _Toc153805888 \h </w:instrText>
        </w:r>
        <w:r>
          <w:rPr>
            <w:noProof/>
            <w:webHidden/>
          </w:rPr>
        </w:r>
        <w:r>
          <w:rPr>
            <w:noProof/>
            <w:webHidden/>
          </w:rPr>
          <w:fldChar w:fldCharType="separate"/>
        </w:r>
        <w:r>
          <w:rPr>
            <w:noProof/>
            <w:webHidden/>
          </w:rPr>
          <w:t>11</w:t>
        </w:r>
        <w:r>
          <w:rPr>
            <w:noProof/>
            <w:webHidden/>
          </w:rPr>
          <w:fldChar w:fldCharType="end"/>
        </w:r>
      </w:hyperlink>
    </w:p>
    <w:p w14:paraId="2AF39AA6" w14:textId="58B99A4A"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89" w:history="1">
        <w:r w:rsidRPr="00A212E4">
          <w:rPr>
            <w:rStyle w:val="a3"/>
            <w:noProof/>
          </w:rPr>
          <w:t>访问控制</w:t>
        </w:r>
        <w:r>
          <w:rPr>
            <w:noProof/>
            <w:webHidden/>
          </w:rPr>
          <w:tab/>
        </w:r>
        <w:r>
          <w:rPr>
            <w:noProof/>
            <w:webHidden/>
          </w:rPr>
          <w:fldChar w:fldCharType="begin"/>
        </w:r>
        <w:r>
          <w:rPr>
            <w:noProof/>
            <w:webHidden/>
          </w:rPr>
          <w:instrText xml:space="preserve"> PAGEREF _Toc153805889 \h </w:instrText>
        </w:r>
        <w:r>
          <w:rPr>
            <w:noProof/>
            <w:webHidden/>
          </w:rPr>
        </w:r>
        <w:r>
          <w:rPr>
            <w:noProof/>
            <w:webHidden/>
          </w:rPr>
          <w:fldChar w:fldCharType="separate"/>
        </w:r>
        <w:r>
          <w:rPr>
            <w:noProof/>
            <w:webHidden/>
          </w:rPr>
          <w:t>11</w:t>
        </w:r>
        <w:r>
          <w:rPr>
            <w:noProof/>
            <w:webHidden/>
          </w:rPr>
          <w:fldChar w:fldCharType="end"/>
        </w:r>
      </w:hyperlink>
    </w:p>
    <w:p w14:paraId="5E80AAF1" w14:textId="1CCEC6C9"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90" w:history="1">
        <w:r w:rsidRPr="00A212E4">
          <w:rPr>
            <w:rStyle w:val="a3"/>
            <w:noProof/>
          </w:rPr>
          <w:t>防止恶意攻击</w:t>
        </w:r>
        <w:r>
          <w:rPr>
            <w:noProof/>
            <w:webHidden/>
          </w:rPr>
          <w:tab/>
        </w:r>
        <w:r>
          <w:rPr>
            <w:noProof/>
            <w:webHidden/>
          </w:rPr>
          <w:fldChar w:fldCharType="begin"/>
        </w:r>
        <w:r>
          <w:rPr>
            <w:noProof/>
            <w:webHidden/>
          </w:rPr>
          <w:instrText xml:space="preserve"> PAGEREF _Toc153805890 \h </w:instrText>
        </w:r>
        <w:r>
          <w:rPr>
            <w:noProof/>
            <w:webHidden/>
          </w:rPr>
        </w:r>
        <w:r>
          <w:rPr>
            <w:noProof/>
            <w:webHidden/>
          </w:rPr>
          <w:fldChar w:fldCharType="separate"/>
        </w:r>
        <w:r>
          <w:rPr>
            <w:noProof/>
            <w:webHidden/>
          </w:rPr>
          <w:t>11</w:t>
        </w:r>
        <w:r>
          <w:rPr>
            <w:noProof/>
            <w:webHidden/>
          </w:rPr>
          <w:fldChar w:fldCharType="end"/>
        </w:r>
      </w:hyperlink>
    </w:p>
    <w:p w14:paraId="092ADB30" w14:textId="72B226BF" w:rsidR="00E93C3C" w:rsidRDefault="00E93C3C">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53805891" w:history="1">
        <w:r w:rsidRPr="00A212E4">
          <w:rPr>
            <w:rStyle w:val="a3"/>
            <w:noProof/>
          </w:rPr>
          <w:t>2.7</w:t>
        </w:r>
        <w:r w:rsidRPr="00A212E4">
          <w:rPr>
            <w:rStyle w:val="a3"/>
            <w:noProof/>
          </w:rPr>
          <w:t>支持与维护</w:t>
        </w:r>
        <w:r>
          <w:rPr>
            <w:noProof/>
            <w:webHidden/>
          </w:rPr>
          <w:tab/>
        </w:r>
        <w:r>
          <w:rPr>
            <w:noProof/>
            <w:webHidden/>
          </w:rPr>
          <w:fldChar w:fldCharType="begin"/>
        </w:r>
        <w:r>
          <w:rPr>
            <w:noProof/>
            <w:webHidden/>
          </w:rPr>
          <w:instrText xml:space="preserve"> PAGEREF _Toc153805891 \h </w:instrText>
        </w:r>
        <w:r>
          <w:rPr>
            <w:noProof/>
            <w:webHidden/>
          </w:rPr>
        </w:r>
        <w:r>
          <w:rPr>
            <w:noProof/>
            <w:webHidden/>
          </w:rPr>
          <w:fldChar w:fldCharType="separate"/>
        </w:r>
        <w:r>
          <w:rPr>
            <w:noProof/>
            <w:webHidden/>
          </w:rPr>
          <w:t>12</w:t>
        </w:r>
        <w:r>
          <w:rPr>
            <w:noProof/>
            <w:webHidden/>
          </w:rPr>
          <w:fldChar w:fldCharType="end"/>
        </w:r>
      </w:hyperlink>
    </w:p>
    <w:p w14:paraId="4C2768AC" w14:textId="04836DEB"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92" w:history="1">
        <w:r w:rsidRPr="00A212E4">
          <w:rPr>
            <w:rStyle w:val="a3"/>
            <w:noProof/>
          </w:rPr>
          <w:t>2.7.1</w:t>
        </w:r>
        <w:r w:rsidRPr="00A212E4">
          <w:rPr>
            <w:rStyle w:val="a3"/>
            <w:noProof/>
          </w:rPr>
          <w:t>系统更新</w:t>
        </w:r>
        <w:r>
          <w:rPr>
            <w:noProof/>
            <w:webHidden/>
          </w:rPr>
          <w:tab/>
        </w:r>
        <w:r>
          <w:rPr>
            <w:noProof/>
            <w:webHidden/>
          </w:rPr>
          <w:fldChar w:fldCharType="begin"/>
        </w:r>
        <w:r>
          <w:rPr>
            <w:noProof/>
            <w:webHidden/>
          </w:rPr>
          <w:instrText xml:space="preserve"> PAGEREF _Toc153805892 \h </w:instrText>
        </w:r>
        <w:r>
          <w:rPr>
            <w:noProof/>
            <w:webHidden/>
          </w:rPr>
        </w:r>
        <w:r>
          <w:rPr>
            <w:noProof/>
            <w:webHidden/>
          </w:rPr>
          <w:fldChar w:fldCharType="separate"/>
        </w:r>
        <w:r>
          <w:rPr>
            <w:noProof/>
            <w:webHidden/>
          </w:rPr>
          <w:t>12</w:t>
        </w:r>
        <w:r>
          <w:rPr>
            <w:noProof/>
            <w:webHidden/>
          </w:rPr>
          <w:fldChar w:fldCharType="end"/>
        </w:r>
      </w:hyperlink>
    </w:p>
    <w:p w14:paraId="1EE77D15" w14:textId="4265E7E6"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93" w:history="1">
        <w:r w:rsidRPr="00A212E4">
          <w:rPr>
            <w:rStyle w:val="a3"/>
            <w:noProof/>
          </w:rPr>
          <w:t>2.7.2</w:t>
        </w:r>
        <w:r w:rsidRPr="00A212E4">
          <w:rPr>
            <w:rStyle w:val="a3"/>
            <w:noProof/>
          </w:rPr>
          <w:t>及时发布更新</w:t>
        </w:r>
        <w:r>
          <w:rPr>
            <w:noProof/>
            <w:webHidden/>
          </w:rPr>
          <w:tab/>
        </w:r>
        <w:r>
          <w:rPr>
            <w:noProof/>
            <w:webHidden/>
          </w:rPr>
          <w:fldChar w:fldCharType="begin"/>
        </w:r>
        <w:r>
          <w:rPr>
            <w:noProof/>
            <w:webHidden/>
          </w:rPr>
          <w:instrText xml:space="preserve"> PAGEREF _Toc153805893 \h </w:instrText>
        </w:r>
        <w:r>
          <w:rPr>
            <w:noProof/>
            <w:webHidden/>
          </w:rPr>
        </w:r>
        <w:r>
          <w:rPr>
            <w:noProof/>
            <w:webHidden/>
          </w:rPr>
          <w:fldChar w:fldCharType="separate"/>
        </w:r>
        <w:r>
          <w:rPr>
            <w:noProof/>
            <w:webHidden/>
          </w:rPr>
          <w:t>12</w:t>
        </w:r>
        <w:r>
          <w:rPr>
            <w:noProof/>
            <w:webHidden/>
          </w:rPr>
          <w:fldChar w:fldCharType="end"/>
        </w:r>
      </w:hyperlink>
    </w:p>
    <w:p w14:paraId="31B64601" w14:textId="21B1514E" w:rsidR="00E93C3C" w:rsidRDefault="00E93C3C">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53805894" w:history="1">
        <w:r w:rsidRPr="00A212E4">
          <w:rPr>
            <w:rStyle w:val="a3"/>
            <w:noProof/>
          </w:rPr>
          <w:t>2.7.3</w:t>
        </w:r>
        <w:r w:rsidRPr="00A212E4">
          <w:rPr>
            <w:rStyle w:val="a3"/>
            <w:noProof/>
          </w:rPr>
          <w:t>用户支持</w:t>
        </w:r>
        <w:r>
          <w:rPr>
            <w:noProof/>
            <w:webHidden/>
          </w:rPr>
          <w:tab/>
        </w:r>
        <w:r>
          <w:rPr>
            <w:noProof/>
            <w:webHidden/>
          </w:rPr>
          <w:fldChar w:fldCharType="begin"/>
        </w:r>
        <w:r>
          <w:rPr>
            <w:noProof/>
            <w:webHidden/>
          </w:rPr>
          <w:instrText xml:space="preserve"> PAGEREF _Toc153805894 \h </w:instrText>
        </w:r>
        <w:r>
          <w:rPr>
            <w:noProof/>
            <w:webHidden/>
          </w:rPr>
        </w:r>
        <w:r>
          <w:rPr>
            <w:noProof/>
            <w:webHidden/>
          </w:rPr>
          <w:fldChar w:fldCharType="separate"/>
        </w:r>
        <w:r>
          <w:rPr>
            <w:noProof/>
            <w:webHidden/>
          </w:rPr>
          <w:t>12</w:t>
        </w:r>
        <w:r>
          <w:rPr>
            <w:noProof/>
            <w:webHidden/>
          </w:rPr>
          <w:fldChar w:fldCharType="end"/>
        </w:r>
      </w:hyperlink>
    </w:p>
    <w:p w14:paraId="38A850C2" w14:textId="66FCDBC5" w:rsidR="00E93C3C" w:rsidRDefault="00E93C3C">
      <w:pPr>
        <w:pStyle w:val="TOC1"/>
        <w:tabs>
          <w:tab w:val="right" w:leader="dot" w:pos="8296"/>
        </w:tabs>
        <w:ind w:firstLine="420"/>
        <w:rPr>
          <w:rFonts w:asciiTheme="minorHAnsi" w:eastAsiaTheme="minorEastAsia" w:hAnsiTheme="minorHAnsi" w:cstheme="minorBidi"/>
          <w:noProof/>
          <w:szCs w:val="22"/>
          <w14:ligatures w14:val="standardContextual"/>
        </w:rPr>
      </w:pPr>
      <w:hyperlink w:anchor="_Toc153805895" w:history="1">
        <w:r w:rsidRPr="00A212E4">
          <w:rPr>
            <w:rStyle w:val="a3"/>
            <w:noProof/>
          </w:rPr>
          <w:t>3</w:t>
        </w:r>
        <w:r w:rsidRPr="00A212E4">
          <w:rPr>
            <w:rStyle w:val="a3"/>
            <w:noProof/>
          </w:rPr>
          <w:t>系统流程图</w:t>
        </w:r>
        <w:r>
          <w:rPr>
            <w:noProof/>
            <w:webHidden/>
          </w:rPr>
          <w:tab/>
        </w:r>
        <w:r>
          <w:rPr>
            <w:noProof/>
            <w:webHidden/>
          </w:rPr>
          <w:fldChar w:fldCharType="begin"/>
        </w:r>
        <w:r>
          <w:rPr>
            <w:noProof/>
            <w:webHidden/>
          </w:rPr>
          <w:instrText xml:space="preserve"> PAGEREF _Toc153805895 \h </w:instrText>
        </w:r>
        <w:r>
          <w:rPr>
            <w:noProof/>
            <w:webHidden/>
          </w:rPr>
        </w:r>
        <w:r>
          <w:rPr>
            <w:noProof/>
            <w:webHidden/>
          </w:rPr>
          <w:fldChar w:fldCharType="separate"/>
        </w:r>
        <w:r>
          <w:rPr>
            <w:noProof/>
            <w:webHidden/>
          </w:rPr>
          <w:t>13</w:t>
        </w:r>
        <w:r>
          <w:rPr>
            <w:noProof/>
            <w:webHidden/>
          </w:rPr>
          <w:fldChar w:fldCharType="end"/>
        </w:r>
      </w:hyperlink>
    </w:p>
    <w:p w14:paraId="2C2EE564" w14:textId="6EA19963" w:rsidR="00E93C3C" w:rsidRDefault="00E93C3C">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53805896" w:history="1">
        <w:r w:rsidRPr="00A212E4">
          <w:rPr>
            <w:rStyle w:val="a3"/>
            <w:noProof/>
          </w:rPr>
          <w:t>业务流程图</w:t>
        </w:r>
        <w:r>
          <w:rPr>
            <w:noProof/>
            <w:webHidden/>
          </w:rPr>
          <w:tab/>
        </w:r>
        <w:r>
          <w:rPr>
            <w:noProof/>
            <w:webHidden/>
          </w:rPr>
          <w:fldChar w:fldCharType="begin"/>
        </w:r>
        <w:r>
          <w:rPr>
            <w:noProof/>
            <w:webHidden/>
          </w:rPr>
          <w:instrText xml:space="preserve"> PAGEREF _Toc153805896 \h </w:instrText>
        </w:r>
        <w:r>
          <w:rPr>
            <w:noProof/>
            <w:webHidden/>
          </w:rPr>
        </w:r>
        <w:r>
          <w:rPr>
            <w:noProof/>
            <w:webHidden/>
          </w:rPr>
          <w:fldChar w:fldCharType="separate"/>
        </w:r>
        <w:r>
          <w:rPr>
            <w:noProof/>
            <w:webHidden/>
          </w:rPr>
          <w:t>13</w:t>
        </w:r>
        <w:r>
          <w:rPr>
            <w:noProof/>
            <w:webHidden/>
          </w:rPr>
          <w:fldChar w:fldCharType="end"/>
        </w:r>
      </w:hyperlink>
    </w:p>
    <w:p w14:paraId="62E4972A" w14:textId="1E22E8AC" w:rsidR="00993AF1" w:rsidRDefault="00993AF1">
      <w:pPr>
        <w:ind w:firstLine="420"/>
      </w:pPr>
      <w:r>
        <w:fldChar w:fldCharType="end"/>
      </w:r>
    </w:p>
    <w:p w14:paraId="76881A2B" w14:textId="77777777" w:rsidR="00C11C6E" w:rsidRDefault="00C11C6E">
      <w:pPr>
        <w:ind w:firstLine="420"/>
      </w:pPr>
    </w:p>
    <w:p w14:paraId="5E60E3BF" w14:textId="77777777" w:rsidR="00C11C6E" w:rsidRDefault="00C11C6E">
      <w:pPr>
        <w:ind w:firstLine="420"/>
      </w:pPr>
    </w:p>
    <w:p w14:paraId="460E079A" w14:textId="77777777" w:rsidR="00E86CDC" w:rsidRDefault="00E86CDC">
      <w:pPr>
        <w:ind w:firstLine="420"/>
        <w:sectPr w:rsidR="00E86CDC" w:rsidSect="00055446">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p>
    <w:p w14:paraId="23468A65" w14:textId="77777777" w:rsidR="00993AF1" w:rsidRDefault="001947E4" w:rsidP="001947E4">
      <w:pPr>
        <w:pStyle w:val="1"/>
        <w:ind w:leftChars="0" w:left="420"/>
      </w:pPr>
      <w:bookmarkStart w:id="0" w:name="_Toc153805857"/>
      <w:r>
        <w:rPr>
          <w:rFonts w:hint="eastAsia"/>
        </w:rPr>
        <w:lastRenderedPageBreak/>
        <w:t>1</w:t>
      </w:r>
      <w:r>
        <w:t xml:space="preserve">  </w:t>
      </w:r>
      <w:r w:rsidR="006C4DA6" w:rsidRPr="00C55C32">
        <w:rPr>
          <w:rFonts w:hint="eastAsia"/>
        </w:rPr>
        <w:t>项目</w:t>
      </w:r>
      <w:r w:rsidR="00993AF1" w:rsidRPr="00C55C32">
        <w:rPr>
          <w:rFonts w:hint="eastAsia"/>
        </w:rPr>
        <w:t>概述</w:t>
      </w:r>
      <w:bookmarkEnd w:id="0"/>
    </w:p>
    <w:p w14:paraId="64380A4C" w14:textId="77777777" w:rsidR="001947E4" w:rsidRPr="001947E4" w:rsidRDefault="001947E4" w:rsidP="001947E4">
      <w:pPr>
        <w:ind w:firstLine="420"/>
      </w:pPr>
      <w:r>
        <w:rPr>
          <w:rFonts w:hint="eastAsia"/>
        </w:rPr>
        <w:t>本项目为《软件工程》课程的《课程设计》内容，以小组为单位进行设计和实现。</w:t>
      </w:r>
    </w:p>
    <w:p w14:paraId="54EFFBFF" w14:textId="77777777" w:rsidR="006D7F0D" w:rsidRPr="001947E4" w:rsidRDefault="001947E4" w:rsidP="001947E4">
      <w:pPr>
        <w:pStyle w:val="2"/>
        <w:ind w:left="420"/>
      </w:pPr>
      <w:bookmarkStart w:id="1" w:name="_Toc153805858"/>
      <w:r>
        <w:rPr>
          <w:rFonts w:hint="eastAsia"/>
        </w:rPr>
        <w:t>1</w:t>
      </w:r>
      <w:r>
        <w:t xml:space="preserve">.1  </w:t>
      </w:r>
      <w:r w:rsidR="00B924B4" w:rsidRPr="001947E4">
        <w:t>项目选题</w:t>
      </w:r>
      <w:r w:rsidR="00B924B4" w:rsidRPr="001947E4">
        <w:rPr>
          <w:rFonts w:hint="eastAsia"/>
        </w:rPr>
        <w:t>与</w:t>
      </w:r>
      <w:r w:rsidR="00446BD4">
        <w:rPr>
          <w:rFonts w:hint="eastAsia"/>
        </w:rPr>
        <w:t>主要内容</w:t>
      </w:r>
      <w:bookmarkEnd w:id="1"/>
    </w:p>
    <w:p w14:paraId="15A33F2E" w14:textId="77777777" w:rsidR="00B924B4" w:rsidRPr="00C55C32" w:rsidRDefault="00B924B4" w:rsidP="00C55C32">
      <w:pPr>
        <w:pStyle w:val="3"/>
        <w:ind w:left="420"/>
      </w:pPr>
      <w:bookmarkStart w:id="2" w:name="_Toc153805859"/>
      <w:r w:rsidRPr="00C55C32">
        <w:rPr>
          <w:rFonts w:hint="eastAsia"/>
        </w:rPr>
        <w:t>1</w:t>
      </w:r>
      <w:r w:rsidRPr="00C55C32">
        <w:t>.1</w:t>
      </w:r>
      <w:r w:rsidR="00C55C32" w:rsidRPr="00C55C32">
        <w:t>.1</w:t>
      </w:r>
      <w:r w:rsidRPr="00C55C32">
        <w:t xml:space="preserve">  </w:t>
      </w:r>
      <w:r w:rsidRPr="00C55C32">
        <w:t>项目选题</w:t>
      </w:r>
      <w:bookmarkEnd w:id="2"/>
    </w:p>
    <w:p w14:paraId="32BB7D83" w14:textId="280DA1C9" w:rsidR="00B924B4" w:rsidRDefault="00D97386" w:rsidP="00B924B4">
      <w:pPr>
        <w:ind w:firstLine="420"/>
      </w:pPr>
      <w:r>
        <w:rPr>
          <w:rFonts w:hint="eastAsia"/>
        </w:rPr>
        <w:t>本小组为第</w:t>
      </w:r>
      <w:r w:rsidR="00CB0C5D">
        <w:t>28</w:t>
      </w:r>
      <w:r>
        <w:rPr>
          <w:rFonts w:hint="eastAsia"/>
        </w:rPr>
        <w:t>小组，经小组讨论，确定项目题目为《</w:t>
      </w:r>
      <w:r w:rsidR="00CB0C5D">
        <w:rPr>
          <w:rFonts w:hint="eastAsia"/>
        </w:rPr>
        <w:t>电商后台管理系统</w:t>
      </w:r>
      <w:r>
        <w:rPr>
          <w:rFonts w:hint="eastAsia"/>
        </w:rPr>
        <w:t>》。</w:t>
      </w:r>
    </w:p>
    <w:p w14:paraId="7E13C95C" w14:textId="07021EF5" w:rsidR="00307EF6" w:rsidRDefault="00B924B4" w:rsidP="007C1784">
      <w:pPr>
        <w:pStyle w:val="3"/>
        <w:ind w:left="420"/>
      </w:pPr>
      <w:bookmarkStart w:id="3" w:name="_Toc153805860"/>
      <w:r w:rsidRPr="00C55C32">
        <w:rPr>
          <w:rFonts w:hint="eastAsia"/>
        </w:rPr>
        <w:t>1</w:t>
      </w:r>
      <w:r w:rsidRPr="00C55C32">
        <w:t>.</w:t>
      </w:r>
      <w:r w:rsidR="00C55C32" w:rsidRPr="00C55C32">
        <w:t>1.</w:t>
      </w:r>
      <w:r w:rsidRPr="00C55C32">
        <w:t xml:space="preserve">2  </w:t>
      </w:r>
      <w:r w:rsidRPr="00C55C32">
        <w:t>项目目标</w:t>
      </w:r>
      <w:bookmarkEnd w:id="3"/>
    </w:p>
    <w:p w14:paraId="1F111BD8" w14:textId="77777777" w:rsidR="00B60178" w:rsidRDefault="00B60178" w:rsidP="00A50723">
      <w:pPr>
        <w:ind w:firstLine="420"/>
      </w:pPr>
      <w:r w:rsidRPr="00B60178">
        <w:rPr>
          <w:rFonts w:hint="eastAsia"/>
        </w:rPr>
        <w:t>本系统主要提供餐厅管理和外卖服务功能。</w:t>
      </w:r>
    </w:p>
    <w:p w14:paraId="579B5CC1" w14:textId="77777777" w:rsidR="00B60178" w:rsidRDefault="00B60178" w:rsidP="00A50723">
      <w:pPr>
        <w:ind w:firstLine="420"/>
      </w:pPr>
      <w:r w:rsidRPr="00B60178">
        <w:rPr>
          <w:rFonts w:hint="eastAsia"/>
        </w:rPr>
        <w:t>系统针对的用户包括餐厅经营者、员工和消费者。</w:t>
      </w:r>
    </w:p>
    <w:p w14:paraId="2484E4CE" w14:textId="6E65EF54" w:rsidR="00B60178" w:rsidRDefault="00B60178" w:rsidP="00A50723">
      <w:pPr>
        <w:ind w:firstLine="420"/>
      </w:pPr>
      <w:r w:rsidRPr="00B60178">
        <w:rPr>
          <w:rFonts w:hint="eastAsia"/>
        </w:rPr>
        <w:t>其特点是全面涵盖餐厅管理，具备强大的数据统计功能，同时小程序端提供便捷的在线点餐和支付服务。系统还包含来单语音播报功能，提高了订单处理的效率。</w:t>
      </w:r>
    </w:p>
    <w:p w14:paraId="32665AB1" w14:textId="77777777" w:rsidR="00B924B4" w:rsidRPr="00C55C32" w:rsidRDefault="00B924B4" w:rsidP="00C55C32">
      <w:pPr>
        <w:pStyle w:val="3"/>
        <w:ind w:left="420"/>
      </w:pPr>
      <w:bookmarkStart w:id="4" w:name="_Toc153805861"/>
      <w:r w:rsidRPr="00C55C32">
        <w:rPr>
          <w:rFonts w:hint="eastAsia"/>
        </w:rPr>
        <w:t>1</w:t>
      </w:r>
      <w:r w:rsidRPr="00C55C32">
        <w:t>.</w:t>
      </w:r>
      <w:r w:rsidR="00C55C32">
        <w:t>1.3</w:t>
      </w:r>
      <w:r w:rsidRPr="00C55C32">
        <w:t xml:space="preserve">  </w:t>
      </w:r>
      <w:r w:rsidRPr="00C55C32">
        <w:t>项目主要内容</w:t>
      </w:r>
      <w:bookmarkEnd w:id="4"/>
    </w:p>
    <w:p w14:paraId="48C39229" w14:textId="77777777" w:rsidR="00E07E3A" w:rsidRPr="00402820" w:rsidRDefault="00E07E3A" w:rsidP="00E07E3A">
      <w:pPr>
        <w:ind w:firstLine="420"/>
      </w:pPr>
      <w:r>
        <w:rPr>
          <w:rFonts w:asciiTheme="minorEastAsia" w:hAnsiTheme="minorEastAsia" w:cstheme="minorEastAsia" w:hint="eastAsia"/>
          <w:szCs w:val="22"/>
          <w:lang w:bidi="ar"/>
        </w:rPr>
        <w:t>项目包含程序端和管理端两部分，</w:t>
      </w:r>
      <w:r w:rsidRPr="002E46F1">
        <w:rPr>
          <w:rFonts w:asciiTheme="minorEastAsia" w:hAnsiTheme="minorEastAsia" w:cstheme="minorEastAsia" w:hint="eastAsia"/>
          <w:szCs w:val="22"/>
          <w:lang w:bidi="ar"/>
        </w:rPr>
        <w:t>对餐厅的分类、菜品、套餐、订单、员工等进行管理维护，对餐厅的各类数据进行统计，同时也可进行来单语音播报功能。小程序端主要提供给消费者使用，可以在线浏览菜品、添加购物车、下单、支付、催单等。</w:t>
      </w:r>
    </w:p>
    <w:p w14:paraId="19C7DCBE" w14:textId="77777777" w:rsidR="00B924B4" w:rsidRDefault="00D97386" w:rsidP="006D7F0D">
      <w:pPr>
        <w:ind w:firstLine="420"/>
      </w:pPr>
      <w:r>
        <w:rPr>
          <w:rFonts w:hint="eastAsia"/>
        </w:rPr>
        <w:t>在本项目开发过程中，需要制定项目开发计划、软件需求、软件分析设计、软件实现、软件测试以及相关文档的编写工作。</w:t>
      </w:r>
    </w:p>
    <w:p w14:paraId="0005259F" w14:textId="44597263" w:rsidR="00494359" w:rsidRPr="00494359" w:rsidRDefault="00086883" w:rsidP="006B4FC0">
      <w:pPr>
        <w:pStyle w:val="3"/>
        <w:ind w:left="420"/>
      </w:pPr>
      <w:bookmarkStart w:id="5" w:name="_Toc153805862"/>
      <w:r w:rsidRPr="00ED70C8">
        <w:t>1</w:t>
      </w:r>
      <w:r w:rsidRPr="00ED70C8">
        <w:rPr>
          <w:rFonts w:hint="eastAsia"/>
        </w:rPr>
        <w:t>.</w:t>
      </w:r>
      <w:r>
        <w:t xml:space="preserve">1.4  </w:t>
      </w:r>
      <w:r w:rsidRPr="00ED70C8">
        <w:rPr>
          <w:rFonts w:hint="eastAsia"/>
        </w:rPr>
        <w:t>项目开发环境</w:t>
      </w:r>
      <w:bookmarkEnd w:id="5"/>
    </w:p>
    <w:p w14:paraId="08BD6C98" w14:textId="77777777" w:rsidR="00086883" w:rsidRDefault="00086883" w:rsidP="00086883">
      <w:pPr>
        <w:ind w:firstLine="420"/>
      </w:pPr>
      <w:r>
        <w:rPr>
          <w:rFonts w:hint="eastAsia"/>
        </w:rPr>
        <w:t>本项目的开发环境如下：</w:t>
      </w:r>
    </w:p>
    <w:p w14:paraId="65FBAE86" w14:textId="725C5E53" w:rsidR="00086883" w:rsidRDefault="00086883" w:rsidP="00086883">
      <w:pPr>
        <w:ind w:firstLine="420"/>
      </w:pPr>
      <w:r>
        <w:rPr>
          <w:rFonts w:hint="eastAsia"/>
        </w:rPr>
        <w:t>操作系统：</w:t>
      </w:r>
      <w:r w:rsidR="00EF7E09">
        <w:rPr>
          <w:rFonts w:hint="eastAsia"/>
        </w:rPr>
        <w:t>Windos</w:t>
      </w:r>
      <w:r w:rsidR="00EF7E09">
        <w:t>11</w:t>
      </w:r>
    </w:p>
    <w:p w14:paraId="03634A70" w14:textId="35D0A2E4" w:rsidR="00086883" w:rsidRDefault="00086883" w:rsidP="00086883">
      <w:pPr>
        <w:ind w:firstLine="420"/>
      </w:pPr>
      <w:r>
        <w:rPr>
          <w:rFonts w:hint="eastAsia"/>
        </w:rPr>
        <w:t>数据库系统：</w:t>
      </w:r>
      <w:r w:rsidR="00A7443D" w:rsidRPr="0029168E">
        <w:rPr>
          <w:rFonts w:hint="eastAsia"/>
        </w:rPr>
        <w:t>MySQL8.0.1</w:t>
      </w:r>
      <w:r w:rsidR="00A7443D">
        <w:t>4</w:t>
      </w:r>
    </w:p>
    <w:p w14:paraId="6D7777C4" w14:textId="2F9ED7D9" w:rsidR="00FC24C2" w:rsidRDefault="00086883" w:rsidP="00FC24C2">
      <w:pPr>
        <w:ind w:firstLine="420"/>
      </w:pPr>
      <w:r>
        <w:rPr>
          <w:rFonts w:hint="eastAsia"/>
        </w:rPr>
        <w:t>开发工具：</w:t>
      </w:r>
      <w:r w:rsidR="00FC24C2">
        <w:rPr>
          <w:rFonts w:hint="eastAsia"/>
        </w:rPr>
        <w:t>IDEA</w:t>
      </w:r>
    </w:p>
    <w:p w14:paraId="000AB6FB" w14:textId="6575C24D" w:rsidR="00086883" w:rsidRDefault="00086883" w:rsidP="00086883">
      <w:pPr>
        <w:ind w:firstLine="420"/>
      </w:pPr>
      <w:r>
        <w:rPr>
          <w:rFonts w:hint="eastAsia"/>
        </w:rPr>
        <w:t>编程语言：</w:t>
      </w:r>
      <w:r w:rsidR="00021FE5">
        <w:rPr>
          <w:rFonts w:hint="eastAsia"/>
        </w:rPr>
        <w:t>JAVA</w:t>
      </w:r>
    </w:p>
    <w:p w14:paraId="361A60CC" w14:textId="78EB8F3B" w:rsidR="00086883" w:rsidRDefault="00086883" w:rsidP="00086883">
      <w:pPr>
        <w:ind w:firstLine="420"/>
      </w:pPr>
      <w:r>
        <w:rPr>
          <w:rFonts w:hint="eastAsia"/>
        </w:rPr>
        <w:lastRenderedPageBreak/>
        <w:t>测试工具：</w:t>
      </w:r>
      <w:r w:rsidR="00025690">
        <w:t>Apifox</w:t>
      </w:r>
    </w:p>
    <w:p w14:paraId="2D0052FF" w14:textId="5DB67D69" w:rsidR="00086883" w:rsidRDefault="00086883" w:rsidP="00086883">
      <w:pPr>
        <w:ind w:firstLine="420"/>
      </w:pPr>
      <w:r>
        <w:rPr>
          <w:rFonts w:hint="eastAsia"/>
        </w:rPr>
        <w:t>文档编写工具：</w:t>
      </w:r>
      <w:r w:rsidR="00CC7862">
        <w:t>Typora</w:t>
      </w:r>
    </w:p>
    <w:p w14:paraId="4C559FDA" w14:textId="10939CBC" w:rsidR="00086883" w:rsidRDefault="00086883" w:rsidP="00086883">
      <w:pPr>
        <w:ind w:firstLine="420"/>
      </w:pPr>
      <w:r>
        <w:rPr>
          <w:rFonts w:hint="eastAsia"/>
        </w:rPr>
        <w:t>绘图工具：</w:t>
      </w:r>
      <w:r w:rsidR="002F0F01">
        <w:rPr>
          <w:rFonts w:hint="eastAsia"/>
        </w:rPr>
        <w:t>Boardmix</w:t>
      </w:r>
    </w:p>
    <w:p w14:paraId="03513A24" w14:textId="77777777" w:rsidR="0055727A" w:rsidRPr="001947E4" w:rsidRDefault="0055727A" w:rsidP="001947E4">
      <w:pPr>
        <w:pStyle w:val="2"/>
        <w:ind w:left="420"/>
      </w:pPr>
      <w:bookmarkStart w:id="6" w:name="_Toc507035523"/>
      <w:bookmarkStart w:id="7" w:name="_Toc153805863"/>
      <w:r w:rsidRPr="001947E4">
        <w:t>1</w:t>
      </w:r>
      <w:r w:rsidRPr="001947E4">
        <w:rPr>
          <w:rFonts w:hint="eastAsia"/>
        </w:rPr>
        <w:t>.</w:t>
      </w:r>
      <w:r w:rsidRPr="001947E4">
        <w:t xml:space="preserve">2  </w:t>
      </w:r>
      <w:r w:rsidR="00E4504C" w:rsidRPr="001947E4">
        <w:t>项目需要交付的成果</w:t>
      </w:r>
      <w:bookmarkEnd w:id="7"/>
    </w:p>
    <w:p w14:paraId="5E30338B" w14:textId="77777777" w:rsidR="0055727A" w:rsidRDefault="00B924B4" w:rsidP="0055727A">
      <w:pPr>
        <w:ind w:firstLine="420"/>
      </w:pPr>
      <w:r>
        <w:rPr>
          <w:rFonts w:hint="eastAsia"/>
        </w:rPr>
        <w:t>本小组需要按进度要求分别提交以下成果：</w:t>
      </w:r>
    </w:p>
    <w:bookmarkEnd w:id="6"/>
    <w:p w14:paraId="6D21C90E" w14:textId="77777777" w:rsidR="00325E15" w:rsidRDefault="00325E15" w:rsidP="00325E15">
      <w:pPr>
        <w:ind w:firstLine="420"/>
      </w:pPr>
      <w:r>
        <w:rPr>
          <w:rFonts w:hint="eastAsia"/>
        </w:rPr>
        <w:t>[</w:t>
      </w:r>
      <w:r>
        <w:t xml:space="preserve">1] </w:t>
      </w:r>
      <w:r>
        <w:rPr>
          <w:rFonts w:hint="eastAsia"/>
        </w:rPr>
        <w:t>《</w:t>
      </w:r>
      <w:r w:rsidRPr="00012864">
        <w:rPr>
          <w:rFonts w:hint="eastAsia"/>
        </w:rPr>
        <w:t>项目开发计划书</w:t>
      </w:r>
      <w:r>
        <w:rPr>
          <w:rFonts w:hint="eastAsia"/>
        </w:rPr>
        <w:t>》</w:t>
      </w:r>
    </w:p>
    <w:p w14:paraId="442B1047" w14:textId="77777777" w:rsidR="00325E15" w:rsidRDefault="00325E15" w:rsidP="00325E15">
      <w:pPr>
        <w:ind w:firstLine="420"/>
      </w:pPr>
      <w:r>
        <w:rPr>
          <w:rFonts w:hint="eastAsia"/>
        </w:rPr>
        <w:t>[</w:t>
      </w:r>
      <w:r>
        <w:t xml:space="preserve">2] </w:t>
      </w:r>
      <w:r>
        <w:rPr>
          <w:rFonts w:hint="eastAsia"/>
        </w:rPr>
        <w:t>《</w:t>
      </w:r>
      <w:r w:rsidRPr="001B2922">
        <w:rPr>
          <w:rFonts w:hint="eastAsia"/>
        </w:rPr>
        <w:t>结构化需求规格说明书</w:t>
      </w:r>
      <w:r>
        <w:rPr>
          <w:rFonts w:hint="eastAsia"/>
        </w:rPr>
        <w:t>》</w:t>
      </w:r>
    </w:p>
    <w:p w14:paraId="431C46BD" w14:textId="77777777" w:rsidR="00325E15" w:rsidRDefault="00325E15" w:rsidP="00325E15">
      <w:pPr>
        <w:ind w:firstLine="420"/>
      </w:pPr>
      <w:r>
        <w:rPr>
          <w:rFonts w:hint="eastAsia"/>
        </w:rPr>
        <w:t>[</w:t>
      </w:r>
      <w:r>
        <w:t xml:space="preserve">3] </w:t>
      </w:r>
      <w:r>
        <w:rPr>
          <w:rFonts w:hint="eastAsia"/>
        </w:rPr>
        <w:t>《</w:t>
      </w:r>
      <w:r w:rsidRPr="007F3874">
        <w:rPr>
          <w:rFonts w:hint="eastAsia"/>
        </w:rPr>
        <w:t>面向对象需求规格说明书</w:t>
      </w:r>
      <w:r>
        <w:rPr>
          <w:rFonts w:hint="eastAsia"/>
        </w:rPr>
        <w:t>》</w:t>
      </w:r>
    </w:p>
    <w:p w14:paraId="2ED29D6C" w14:textId="77777777" w:rsidR="00325E15" w:rsidRDefault="00325E15" w:rsidP="00325E15">
      <w:pPr>
        <w:ind w:firstLine="420"/>
      </w:pPr>
      <w:r>
        <w:rPr>
          <w:rFonts w:hint="eastAsia"/>
        </w:rPr>
        <w:t>[</w:t>
      </w:r>
      <w:r>
        <w:t>4]</w:t>
      </w:r>
      <w:r w:rsidRPr="00911818">
        <w:rPr>
          <w:rFonts w:hint="eastAsia"/>
        </w:rPr>
        <w:t xml:space="preserve"> </w:t>
      </w:r>
      <w:r>
        <w:rPr>
          <w:rFonts w:hint="eastAsia"/>
        </w:rPr>
        <w:t>《</w:t>
      </w:r>
      <w:r w:rsidRPr="004F519F">
        <w:rPr>
          <w:rFonts w:hint="eastAsia"/>
        </w:rPr>
        <w:t>结构化软件设计说明书</w:t>
      </w:r>
      <w:r>
        <w:rPr>
          <w:rFonts w:hint="eastAsia"/>
        </w:rPr>
        <w:t>》</w:t>
      </w:r>
    </w:p>
    <w:p w14:paraId="60EE0D20" w14:textId="77777777" w:rsidR="00325E15" w:rsidRPr="00885A54" w:rsidRDefault="00325E15" w:rsidP="00325E15">
      <w:pPr>
        <w:ind w:firstLine="420"/>
      </w:pPr>
      <w:r>
        <w:rPr>
          <w:rFonts w:hint="eastAsia"/>
        </w:rPr>
        <w:t>[</w:t>
      </w:r>
      <w:r>
        <w:t>5]</w:t>
      </w:r>
      <w:r w:rsidRPr="00885A54">
        <w:rPr>
          <w:rFonts w:hint="eastAsia"/>
        </w:rPr>
        <w:t xml:space="preserve"> </w:t>
      </w:r>
      <w:r>
        <w:rPr>
          <w:rFonts w:hint="eastAsia"/>
        </w:rPr>
        <w:t>《</w:t>
      </w:r>
      <w:r w:rsidRPr="00B52C15">
        <w:rPr>
          <w:rFonts w:hint="eastAsia"/>
        </w:rPr>
        <w:t>面向对象软件设计说明书</w:t>
      </w:r>
      <w:r>
        <w:rPr>
          <w:rFonts w:hint="eastAsia"/>
        </w:rPr>
        <w:t>》</w:t>
      </w:r>
    </w:p>
    <w:p w14:paraId="51097EE3" w14:textId="77777777" w:rsidR="006D7F0D" w:rsidRPr="001947E4" w:rsidRDefault="006D7F0D" w:rsidP="001947E4">
      <w:pPr>
        <w:pStyle w:val="2"/>
        <w:ind w:left="420"/>
      </w:pPr>
      <w:bookmarkStart w:id="8" w:name="_Toc153805864"/>
      <w:r w:rsidRPr="001947E4">
        <w:t>1.</w:t>
      </w:r>
      <w:r w:rsidR="00351D22" w:rsidRPr="001947E4">
        <w:t>3</w:t>
      </w:r>
      <w:r w:rsidRPr="001947E4">
        <w:t xml:space="preserve">  </w:t>
      </w:r>
      <w:r w:rsidR="0055727A" w:rsidRPr="001947E4">
        <w:rPr>
          <w:rFonts w:hint="eastAsia"/>
        </w:rPr>
        <w:t>成员构成</w:t>
      </w:r>
      <w:r w:rsidRPr="001947E4">
        <w:rPr>
          <w:rFonts w:hint="eastAsia"/>
        </w:rPr>
        <w:t>及分工</w:t>
      </w:r>
      <w:bookmarkEnd w:id="8"/>
    </w:p>
    <w:p w14:paraId="7455A49A" w14:textId="77777777" w:rsidR="0055727A" w:rsidRPr="001947E4" w:rsidRDefault="0055727A" w:rsidP="001947E4">
      <w:pPr>
        <w:pStyle w:val="3"/>
        <w:ind w:left="420"/>
      </w:pPr>
      <w:bookmarkStart w:id="9" w:name="_Toc153805865"/>
      <w:r w:rsidRPr="001947E4">
        <w:rPr>
          <w:rFonts w:hint="eastAsia"/>
        </w:rPr>
        <w:t>1</w:t>
      </w:r>
      <w:r w:rsidRPr="001947E4">
        <w:t xml:space="preserve">.3.1  </w:t>
      </w:r>
      <w:r w:rsidRPr="001947E4">
        <w:t>成员构成</w:t>
      </w:r>
      <w:bookmarkEnd w:id="9"/>
    </w:p>
    <w:p w14:paraId="1498957E" w14:textId="77777777" w:rsidR="006D7F0D" w:rsidRDefault="006D7F0D" w:rsidP="006D7F0D">
      <w:pPr>
        <w:ind w:firstLine="420"/>
      </w:pPr>
      <w:r>
        <w:rPr>
          <w:rFonts w:hint="eastAsia"/>
        </w:rPr>
        <w:t>本小组</w:t>
      </w:r>
      <w:r w:rsidR="00351D22">
        <w:rPr>
          <w:rFonts w:hint="eastAsia"/>
        </w:rPr>
        <w:t>为第</w:t>
      </w:r>
      <w:r w:rsidR="00351D22">
        <w:rPr>
          <w:rFonts w:hint="eastAsia"/>
        </w:rPr>
        <w:t>x</w:t>
      </w:r>
      <w:r w:rsidR="00351D22">
        <w:rPr>
          <w:rFonts w:hint="eastAsia"/>
        </w:rPr>
        <w:t>小组，共</w:t>
      </w:r>
      <w:r>
        <w:rPr>
          <w:rFonts w:hint="eastAsia"/>
        </w:rPr>
        <w:t>由</w:t>
      </w:r>
      <w:r>
        <w:rPr>
          <w:rFonts w:hint="eastAsia"/>
        </w:rPr>
        <w:t>x</w:t>
      </w:r>
      <w:r>
        <w:rPr>
          <w:rFonts w:hint="eastAsia"/>
        </w:rPr>
        <w:t>名学生组成，成员基本信息如表</w:t>
      </w:r>
      <w:r>
        <w:rPr>
          <w:rFonts w:hint="eastAsia"/>
        </w:rPr>
        <w:t>1</w:t>
      </w:r>
      <w:r>
        <w:t>-1</w:t>
      </w:r>
      <w:r>
        <w:rPr>
          <w:rFonts w:hint="eastAsia"/>
        </w:rPr>
        <w:t>所示。</w:t>
      </w:r>
    </w:p>
    <w:p w14:paraId="3CABCBD4" w14:textId="77777777" w:rsidR="006D7F0D" w:rsidRDefault="00351D22" w:rsidP="00351D22">
      <w:pPr>
        <w:pStyle w:val="ac"/>
        <w:ind w:firstLine="420"/>
      </w:pPr>
      <w:r>
        <w:rPr>
          <w:rFonts w:hint="eastAsia"/>
        </w:rPr>
        <w:t>表</w:t>
      </w:r>
      <w:r>
        <w:rPr>
          <w:rFonts w:hint="eastAsia"/>
        </w:rPr>
        <w:t>1</w:t>
      </w:r>
      <w:r>
        <w:t xml:space="preserve">-1  </w:t>
      </w:r>
      <w:r>
        <w:rPr>
          <w:rFonts w:hint="eastAsia"/>
        </w:rPr>
        <w:t>成员基本信息表</w:t>
      </w:r>
    </w:p>
    <w:tbl>
      <w:tblPr>
        <w:tblStyle w:val="ab"/>
        <w:tblW w:w="0" w:type="auto"/>
        <w:tblLook w:val="04A0" w:firstRow="1" w:lastRow="0" w:firstColumn="1" w:lastColumn="0" w:noHBand="0" w:noVBand="1"/>
      </w:tblPr>
      <w:tblGrid>
        <w:gridCol w:w="1653"/>
        <w:gridCol w:w="1686"/>
        <w:gridCol w:w="1652"/>
        <w:gridCol w:w="1652"/>
        <w:gridCol w:w="1653"/>
      </w:tblGrid>
      <w:tr w:rsidR="00351D22" w:rsidRPr="00351D22" w14:paraId="434400FB" w14:textId="77777777" w:rsidTr="007D45C3">
        <w:tc>
          <w:tcPr>
            <w:tcW w:w="1653" w:type="dxa"/>
          </w:tcPr>
          <w:p w14:paraId="25B761AE" w14:textId="77777777" w:rsidR="00351D22" w:rsidRPr="00351D22" w:rsidRDefault="00351D22" w:rsidP="00351D22">
            <w:pPr>
              <w:pStyle w:val="ae"/>
              <w:ind w:firstLine="420"/>
            </w:pPr>
            <w:r w:rsidRPr="00351D22">
              <w:rPr>
                <w:rFonts w:hint="eastAsia"/>
              </w:rPr>
              <w:t>姓名</w:t>
            </w:r>
          </w:p>
        </w:tc>
        <w:tc>
          <w:tcPr>
            <w:tcW w:w="1686" w:type="dxa"/>
          </w:tcPr>
          <w:p w14:paraId="072B05A3" w14:textId="77777777" w:rsidR="00351D22" w:rsidRPr="00351D22" w:rsidRDefault="00351D22" w:rsidP="00351D22">
            <w:pPr>
              <w:pStyle w:val="ae"/>
              <w:ind w:firstLine="420"/>
            </w:pPr>
            <w:r w:rsidRPr="00351D22">
              <w:rPr>
                <w:rFonts w:hint="eastAsia"/>
              </w:rPr>
              <w:t>学号</w:t>
            </w:r>
          </w:p>
        </w:tc>
        <w:tc>
          <w:tcPr>
            <w:tcW w:w="1652" w:type="dxa"/>
          </w:tcPr>
          <w:p w14:paraId="18840540" w14:textId="77777777" w:rsidR="00351D22" w:rsidRPr="00351D22" w:rsidRDefault="00351D22" w:rsidP="00351D22">
            <w:pPr>
              <w:pStyle w:val="ae"/>
              <w:ind w:firstLine="420"/>
            </w:pPr>
            <w:r w:rsidRPr="00351D22">
              <w:rPr>
                <w:rFonts w:hint="eastAsia"/>
              </w:rPr>
              <w:t>性别</w:t>
            </w:r>
          </w:p>
        </w:tc>
        <w:tc>
          <w:tcPr>
            <w:tcW w:w="1652" w:type="dxa"/>
          </w:tcPr>
          <w:p w14:paraId="1BCA2339" w14:textId="77777777" w:rsidR="00351D22" w:rsidRPr="00351D22" w:rsidRDefault="00351D22" w:rsidP="00351D22">
            <w:pPr>
              <w:pStyle w:val="ae"/>
              <w:ind w:firstLine="420"/>
            </w:pPr>
            <w:r w:rsidRPr="00351D22">
              <w:rPr>
                <w:rFonts w:hint="eastAsia"/>
              </w:rPr>
              <w:t>专业</w:t>
            </w:r>
          </w:p>
        </w:tc>
        <w:tc>
          <w:tcPr>
            <w:tcW w:w="1653" w:type="dxa"/>
          </w:tcPr>
          <w:p w14:paraId="34B5F350" w14:textId="77777777" w:rsidR="00351D22" w:rsidRPr="00351D22" w:rsidRDefault="00351D22" w:rsidP="00351D22">
            <w:pPr>
              <w:pStyle w:val="ae"/>
              <w:ind w:firstLine="420"/>
            </w:pPr>
            <w:r w:rsidRPr="00351D22">
              <w:rPr>
                <w:rFonts w:hint="eastAsia"/>
              </w:rPr>
              <w:t>年级班级</w:t>
            </w:r>
          </w:p>
        </w:tc>
      </w:tr>
      <w:tr w:rsidR="007D45C3" w:rsidRPr="00351D22" w14:paraId="7A0BBBF6" w14:textId="77777777" w:rsidTr="007D45C3">
        <w:tc>
          <w:tcPr>
            <w:tcW w:w="1653" w:type="dxa"/>
          </w:tcPr>
          <w:p w14:paraId="22E66A83" w14:textId="2AF55A05" w:rsidR="007D45C3" w:rsidRPr="00351D22" w:rsidRDefault="007D45C3" w:rsidP="007D45C3">
            <w:pPr>
              <w:pStyle w:val="ae"/>
              <w:ind w:firstLine="420"/>
            </w:pPr>
            <w:r>
              <w:rPr>
                <w:rFonts w:hint="eastAsia"/>
              </w:rPr>
              <w:t>刘东</w:t>
            </w:r>
          </w:p>
        </w:tc>
        <w:tc>
          <w:tcPr>
            <w:tcW w:w="1686" w:type="dxa"/>
          </w:tcPr>
          <w:p w14:paraId="7C90E872" w14:textId="77CE1E9B" w:rsidR="007D45C3" w:rsidRPr="00351D22" w:rsidRDefault="007D45C3" w:rsidP="007D45C3">
            <w:pPr>
              <w:pStyle w:val="ae"/>
              <w:ind w:firstLine="420"/>
            </w:pPr>
            <w:r>
              <w:rPr>
                <w:rFonts w:hint="eastAsia"/>
              </w:rPr>
              <w:t>2</w:t>
            </w:r>
            <w:r>
              <w:t>136101045</w:t>
            </w:r>
          </w:p>
        </w:tc>
        <w:tc>
          <w:tcPr>
            <w:tcW w:w="1652" w:type="dxa"/>
          </w:tcPr>
          <w:p w14:paraId="5E325AD8" w14:textId="7562C49C" w:rsidR="007D45C3" w:rsidRPr="00351D22" w:rsidRDefault="007D45C3" w:rsidP="007D45C3">
            <w:pPr>
              <w:pStyle w:val="ae"/>
              <w:ind w:firstLine="420"/>
            </w:pPr>
            <w:r>
              <w:rPr>
                <w:rFonts w:hint="eastAsia"/>
              </w:rPr>
              <w:t>男</w:t>
            </w:r>
          </w:p>
        </w:tc>
        <w:tc>
          <w:tcPr>
            <w:tcW w:w="1652" w:type="dxa"/>
          </w:tcPr>
          <w:p w14:paraId="4CD3ED01" w14:textId="2CD15F20" w:rsidR="007D45C3" w:rsidRPr="00351D22" w:rsidRDefault="007D45C3" w:rsidP="007D45C3">
            <w:pPr>
              <w:pStyle w:val="ae"/>
              <w:ind w:firstLine="420"/>
            </w:pPr>
            <w:r>
              <w:rPr>
                <w:rFonts w:hint="eastAsia"/>
              </w:rPr>
              <w:t>软件工程</w:t>
            </w:r>
          </w:p>
        </w:tc>
        <w:tc>
          <w:tcPr>
            <w:tcW w:w="1653" w:type="dxa"/>
          </w:tcPr>
          <w:p w14:paraId="793825B6" w14:textId="2F17023F" w:rsidR="007D45C3" w:rsidRPr="00351D22" w:rsidRDefault="007D45C3" w:rsidP="007D45C3">
            <w:pPr>
              <w:pStyle w:val="ae"/>
              <w:ind w:firstLineChars="100" w:firstLine="210"/>
            </w:pPr>
            <w:r>
              <w:rPr>
                <w:rFonts w:hint="eastAsia"/>
              </w:rPr>
              <w:t>2</w:t>
            </w:r>
            <w:r>
              <w:t>021</w:t>
            </w:r>
            <w:r>
              <w:rPr>
                <w:rFonts w:hint="eastAsia"/>
              </w:rPr>
              <w:t>级</w:t>
            </w:r>
            <w:r>
              <w:rPr>
                <w:rFonts w:hint="eastAsia"/>
              </w:rPr>
              <w:t>1</w:t>
            </w:r>
            <w:r>
              <w:rPr>
                <w:rFonts w:hint="eastAsia"/>
              </w:rPr>
              <w:t>班</w:t>
            </w:r>
          </w:p>
        </w:tc>
      </w:tr>
      <w:tr w:rsidR="007D45C3" w:rsidRPr="00351D22" w14:paraId="4F92331B" w14:textId="77777777" w:rsidTr="007D45C3">
        <w:tc>
          <w:tcPr>
            <w:tcW w:w="1653" w:type="dxa"/>
          </w:tcPr>
          <w:p w14:paraId="2F36CE85" w14:textId="2CC30E56" w:rsidR="007D45C3" w:rsidRPr="007D45C3" w:rsidRDefault="00DD53C1" w:rsidP="007D45C3">
            <w:pPr>
              <w:pStyle w:val="ae"/>
              <w:ind w:firstLine="420"/>
            </w:pPr>
            <w:r>
              <w:rPr>
                <w:rFonts w:hint="eastAsia"/>
                <w:szCs w:val="21"/>
              </w:rPr>
              <w:t>庄隆欣</w:t>
            </w:r>
          </w:p>
        </w:tc>
        <w:tc>
          <w:tcPr>
            <w:tcW w:w="1686" w:type="dxa"/>
          </w:tcPr>
          <w:p w14:paraId="649D8B6C" w14:textId="29BECFA8" w:rsidR="007D45C3" w:rsidRPr="00351D22" w:rsidRDefault="007D45C3" w:rsidP="007D45C3">
            <w:pPr>
              <w:pStyle w:val="ae"/>
              <w:ind w:firstLine="420"/>
            </w:pPr>
            <w:r>
              <w:rPr>
                <w:rFonts w:hint="eastAsia"/>
              </w:rPr>
              <w:t>2</w:t>
            </w:r>
            <w:r>
              <w:t>1361010</w:t>
            </w:r>
            <w:r w:rsidR="002A63D9">
              <w:t>91</w:t>
            </w:r>
          </w:p>
        </w:tc>
        <w:tc>
          <w:tcPr>
            <w:tcW w:w="1652" w:type="dxa"/>
          </w:tcPr>
          <w:p w14:paraId="0AFA968A" w14:textId="5E9A31BF" w:rsidR="007D45C3" w:rsidRPr="00351D22" w:rsidRDefault="007D45C3" w:rsidP="007D45C3">
            <w:pPr>
              <w:pStyle w:val="ae"/>
              <w:ind w:firstLine="420"/>
            </w:pPr>
            <w:r>
              <w:rPr>
                <w:rFonts w:hint="eastAsia"/>
              </w:rPr>
              <w:t>男</w:t>
            </w:r>
          </w:p>
        </w:tc>
        <w:tc>
          <w:tcPr>
            <w:tcW w:w="1652" w:type="dxa"/>
          </w:tcPr>
          <w:p w14:paraId="4A6DD99D" w14:textId="5C736565" w:rsidR="007D45C3" w:rsidRPr="00351D22" w:rsidRDefault="007D45C3" w:rsidP="007D45C3">
            <w:pPr>
              <w:pStyle w:val="ae"/>
              <w:ind w:firstLine="420"/>
            </w:pPr>
            <w:r>
              <w:rPr>
                <w:rFonts w:hint="eastAsia"/>
              </w:rPr>
              <w:t>软件工程</w:t>
            </w:r>
          </w:p>
        </w:tc>
        <w:tc>
          <w:tcPr>
            <w:tcW w:w="1653" w:type="dxa"/>
          </w:tcPr>
          <w:p w14:paraId="73423FB0" w14:textId="5205BAF1" w:rsidR="007D45C3" w:rsidRPr="00351D22" w:rsidRDefault="007D45C3" w:rsidP="007D45C3">
            <w:pPr>
              <w:pStyle w:val="ae"/>
              <w:ind w:firstLineChars="100" w:firstLine="210"/>
            </w:pPr>
            <w:r>
              <w:rPr>
                <w:rFonts w:hint="eastAsia"/>
              </w:rPr>
              <w:t>2</w:t>
            </w:r>
            <w:r>
              <w:t>021</w:t>
            </w:r>
            <w:r>
              <w:rPr>
                <w:rFonts w:hint="eastAsia"/>
              </w:rPr>
              <w:t>级</w:t>
            </w:r>
            <w:r>
              <w:rPr>
                <w:rFonts w:hint="eastAsia"/>
              </w:rPr>
              <w:t>1</w:t>
            </w:r>
            <w:r>
              <w:rPr>
                <w:rFonts w:hint="eastAsia"/>
              </w:rPr>
              <w:t>班</w:t>
            </w:r>
          </w:p>
        </w:tc>
      </w:tr>
      <w:tr w:rsidR="007D45C3" w:rsidRPr="00351D22" w14:paraId="3E6A789D" w14:textId="77777777" w:rsidTr="007D45C3">
        <w:tc>
          <w:tcPr>
            <w:tcW w:w="1653" w:type="dxa"/>
          </w:tcPr>
          <w:p w14:paraId="36BF6980" w14:textId="740E6CA1" w:rsidR="007D45C3" w:rsidRPr="00351D22" w:rsidRDefault="00DD53C1" w:rsidP="007D45C3">
            <w:pPr>
              <w:pStyle w:val="ae"/>
              <w:ind w:firstLine="420"/>
            </w:pPr>
            <w:r>
              <w:rPr>
                <w:rFonts w:hint="eastAsia"/>
                <w:szCs w:val="21"/>
              </w:rPr>
              <w:t>杨一波</w:t>
            </w:r>
          </w:p>
        </w:tc>
        <w:tc>
          <w:tcPr>
            <w:tcW w:w="1686" w:type="dxa"/>
          </w:tcPr>
          <w:p w14:paraId="683F3368" w14:textId="32000A5B" w:rsidR="007D45C3" w:rsidRPr="00351D22" w:rsidRDefault="007D45C3" w:rsidP="007D45C3">
            <w:pPr>
              <w:pStyle w:val="ae"/>
              <w:ind w:firstLine="420"/>
            </w:pPr>
            <w:r>
              <w:rPr>
                <w:rFonts w:hint="eastAsia"/>
              </w:rPr>
              <w:t>2</w:t>
            </w:r>
            <w:r>
              <w:t>1361010</w:t>
            </w:r>
            <w:r w:rsidR="002A63D9">
              <w:t>79</w:t>
            </w:r>
          </w:p>
        </w:tc>
        <w:tc>
          <w:tcPr>
            <w:tcW w:w="1652" w:type="dxa"/>
          </w:tcPr>
          <w:p w14:paraId="5BA409CD" w14:textId="234454C5" w:rsidR="007D45C3" w:rsidRPr="00351D22" w:rsidRDefault="007D45C3" w:rsidP="007D45C3">
            <w:pPr>
              <w:pStyle w:val="ae"/>
              <w:ind w:firstLine="420"/>
            </w:pPr>
            <w:r>
              <w:rPr>
                <w:rFonts w:hint="eastAsia"/>
              </w:rPr>
              <w:t>男</w:t>
            </w:r>
          </w:p>
        </w:tc>
        <w:tc>
          <w:tcPr>
            <w:tcW w:w="1652" w:type="dxa"/>
          </w:tcPr>
          <w:p w14:paraId="3F18E254" w14:textId="0F74C92F" w:rsidR="007D45C3" w:rsidRPr="00351D22" w:rsidRDefault="007D45C3" w:rsidP="007D45C3">
            <w:pPr>
              <w:pStyle w:val="ae"/>
              <w:ind w:firstLine="420"/>
            </w:pPr>
            <w:r>
              <w:rPr>
                <w:rFonts w:hint="eastAsia"/>
              </w:rPr>
              <w:t>软件工程</w:t>
            </w:r>
          </w:p>
        </w:tc>
        <w:tc>
          <w:tcPr>
            <w:tcW w:w="1653" w:type="dxa"/>
          </w:tcPr>
          <w:p w14:paraId="38AF76B9" w14:textId="0E56CBB8" w:rsidR="007D45C3" w:rsidRPr="00351D22" w:rsidRDefault="007D45C3" w:rsidP="007D45C3">
            <w:pPr>
              <w:pStyle w:val="ae"/>
              <w:ind w:firstLineChars="100" w:firstLine="210"/>
            </w:pPr>
            <w:r>
              <w:rPr>
                <w:rFonts w:hint="eastAsia"/>
              </w:rPr>
              <w:t>2</w:t>
            </w:r>
            <w:r>
              <w:t>021</w:t>
            </w:r>
            <w:r>
              <w:rPr>
                <w:rFonts w:hint="eastAsia"/>
              </w:rPr>
              <w:t>级</w:t>
            </w:r>
            <w:r>
              <w:rPr>
                <w:rFonts w:hint="eastAsia"/>
              </w:rPr>
              <w:t>1</w:t>
            </w:r>
            <w:r>
              <w:rPr>
                <w:rFonts w:hint="eastAsia"/>
              </w:rPr>
              <w:t>班</w:t>
            </w:r>
          </w:p>
        </w:tc>
      </w:tr>
    </w:tbl>
    <w:p w14:paraId="06C00AAD" w14:textId="77777777" w:rsidR="0055727A" w:rsidRDefault="0055727A" w:rsidP="006D7F0D">
      <w:pPr>
        <w:ind w:firstLine="420"/>
      </w:pPr>
    </w:p>
    <w:p w14:paraId="10664387" w14:textId="77777777" w:rsidR="0055727A" w:rsidRPr="001947E4" w:rsidRDefault="0055727A" w:rsidP="001947E4">
      <w:pPr>
        <w:pStyle w:val="3"/>
        <w:ind w:left="420"/>
      </w:pPr>
      <w:bookmarkStart w:id="10" w:name="_Toc153805866"/>
      <w:r w:rsidRPr="001947E4">
        <w:rPr>
          <w:rFonts w:hint="eastAsia"/>
        </w:rPr>
        <w:t>1</w:t>
      </w:r>
      <w:r w:rsidRPr="001947E4">
        <w:t xml:space="preserve">.3.2  </w:t>
      </w:r>
      <w:r w:rsidRPr="001947E4">
        <w:t>成员分工</w:t>
      </w:r>
      <w:bookmarkEnd w:id="10"/>
    </w:p>
    <w:p w14:paraId="3E3939C1" w14:textId="77777777" w:rsidR="006D7F0D" w:rsidRDefault="00351D22" w:rsidP="006D7F0D">
      <w:pPr>
        <w:ind w:firstLine="420"/>
      </w:pPr>
      <w:r>
        <w:rPr>
          <w:rFonts w:hint="eastAsia"/>
        </w:rPr>
        <w:t>本组</w:t>
      </w:r>
      <w:r w:rsidR="006D7F0D">
        <w:rPr>
          <w:rFonts w:hint="eastAsia"/>
        </w:rPr>
        <w:t>成员分工如表</w:t>
      </w:r>
      <w:r w:rsidR="006D7F0D">
        <w:rPr>
          <w:rFonts w:hint="eastAsia"/>
        </w:rPr>
        <w:t>1</w:t>
      </w:r>
      <w:r w:rsidR="006D7F0D">
        <w:t>-2</w:t>
      </w:r>
      <w:r w:rsidR="006D7F0D">
        <w:rPr>
          <w:rFonts w:hint="eastAsia"/>
        </w:rPr>
        <w:t>所示。</w:t>
      </w:r>
    </w:p>
    <w:p w14:paraId="3469854B" w14:textId="77777777" w:rsidR="00351D22" w:rsidRDefault="00351D22" w:rsidP="00351D22">
      <w:pPr>
        <w:pStyle w:val="ac"/>
        <w:ind w:firstLine="420"/>
      </w:pPr>
      <w:r>
        <w:rPr>
          <w:rFonts w:hint="eastAsia"/>
        </w:rPr>
        <w:t>表</w:t>
      </w:r>
      <w:r>
        <w:rPr>
          <w:rFonts w:hint="eastAsia"/>
        </w:rPr>
        <w:t>1</w:t>
      </w:r>
      <w:r>
        <w:t xml:space="preserve">-2  </w:t>
      </w:r>
      <w:r>
        <w:rPr>
          <w:rFonts w:hint="eastAsia"/>
        </w:rPr>
        <w:t>成员分工</w:t>
      </w:r>
    </w:p>
    <w:tbl>
      <w:tblPr>
        <w:tblStyle w:val="ab"/>
        <w:tblW w:w="0" w:type="auto"/>
        <w:tblLook w:val="04A0" w:firstRow="1" w:lastRow="0" w:firstColumn="1" w:lastColumn="0" w:noHBand="0" w:noVBand="1"/>
      </w:tblPr>
      <w:tblGrid>
        <w:gridCol w:w="1555"/>
        <w:gridCol w:w="5244"/>
        <w:gridCol w:w="1497"/>
      </w:tblGrid>
      <w:tr w:rsidR="00C74563" w14:paraId="261DF4D3" w14:textId="77777777" w:rsidTr="001947E4">
        <w:tc>
          <w:tcPr>
            <w:tcW w:w="1555" w:type="dxa"/>
          </w:tcPr>
          <w:p w14:paraId="4F2B6277" w14:textId="77777777" w:rsidR="00C74563" w:rsidRDefault="00C74563" w:rsidP="00C74563">
            <w:pPr>
              <w:pStyle w:val="ae"/>
              <w:ind w:firstLine="420"/>
            </w:pPr>
            <w:r>
              <w:rPr>
                <w:rFonts w:hint="eastAsia"/>
              </w:rPr>
              <w:t>成员</w:t>
            </w:r>
            <w:r w:rsidR="001947E4">
              <w:rPr>
                <w:rFonts w:hint="eastAsia"/>
              </w:rPr>
              <w:t>姓名</w:t>
            </w:r>
          </w:p>
        </w:tc>
        <w:tc>
          <w:tcPr>
            <w:tcW w:w="5244" w:type="dxa"/>
          </w:tcPr>
          <w:p w14:paraId="4E6D4F5D" w14:textId="77777777" w:rsidR="00C74563" w:rsidRDefault="00C74563" w:rsidP="00C74563">
            <w:pPr>
              <w:pStyle w:val="ae"/>
              <w:ind w:firstLine="420"/>
            </w:pPr>
            <w:r>
              <w:rPr>
                <w:rFonts w:hint="eastAsia"/>
              </w:rPr>
              <w:t>主要任务</w:t>
            </w:r>
          </w:p>
        </w:tc>
        <w:tc>
          <w:tcPr>
            <w:tcW w:w="1497" w:type="dxa"/>
          </w:tcPr>
          <w:p w14:paraId="528A7E59" w14:textId="77777777" w:rsidR="00C74563" w:rsidRDefault="00C74563" w:rsidP="00C74563">
            <w:pPr>
              <w:pStyle w:val="ae"/>
              <w:ind w:firstLine="420"/>
            </w:pPr>
            <w:r>
              <w:rPr>
                <w:rFonts w:hint="eastAsia"/>
              </w:rPr>
              <w:t>备注</w:t>
            </w:r>
          </w:p>
        </w:tc>
      </w:tr>
      <w:tr w:rsidR="00C74563" w14:paraId="5106D7FA" w14:textId="77777777" w:rsidTr="001947E4">
        <w:tc>
          <w:tcPr>
            <w:tcW w:w="1555" w:type="dxa"/>
          </w:tcPr>
          <w:p w14:paraId="664609FB" w14:textId="213A364B" w:rsidR="00C74563" w:rsidRDefault="00097178" w:rsidP="00C74563">
            <w:pPr>
              <w:pStyle w:val="ae"/>
              <w:ind w:firstLine="420"/>
            </w:pPr>
            <w:r>
              <w:rPr>
                <w:rFonts w:hint="eastAsia"/>
              </w:rPr>
              <w:t>刘东</w:t>
            </w:r>
          </w:p>
        </w:tc>
        <w:tc>
          <w:tcPr>
            <w:tcW w:w="5244" w:type="dxa"/>
          </w:tcPr>
          <w:p w14:paraId="27F9DF64" w14:textId="30603682" w:rsidR="00C74563" w:rsidRDefault="00097178" w:rsidP="00C74563">
            <w:pPr>
              <w:pStyle w:val="ae"/>
              <w:ind w:firstLine="420"/>
            </w:pPr>
            <w:r>
              <w:rPr>
                <w:rFonts w:hint="eastAsia"/>
              </w:rPr>
              <w:t>项目引导、分配任务、编写代码。</w:t>
            </w:r>
          </w:p>
        </w:tc>
        <w:tc>
          <w:tcPr>
            <w:tcW w:w="1497" w:type="dxa"/>
          </w:tcPr>
          <w:p w14:paraId="37FBC6CF" w14:textId="77777777" w:rsidR="00C74563" w:rsidRDefault="00FE7629" w:rsidP="00C74563">
            <w:pPr>
              <w:pStyle w:val="ae"/>
              <w:ind w:firstLine="420"/>
            </w:pPr>
            <w:r>
              <w:rPr>
                <w:rFonts w:hint="eastAsia"/>
              </w:rPr>
              <w:t>组长</w:t>
            </w:r>
          </w:p>
        </w:tc>
      </w:tr>
      <w:tr w:rsidR="00C74563" w14:paraId="615B8DBC" w14:textId="77777777" w:rsidTr="001947E4">
        <w:tc>
          <w:tcPr>
            <w:tcW w:w="1555" w:type="dxa"/>
          </w:tcPr>
          <w:p w14:paraId="0E98776D" w14:textId="53299F72" w:rsidR="00C74563" w:rsidRDefault="005C6643" w:rsidP="00C74563">
            <w:pPr>
              <w:pStyle w:val="ae"/>
              <w:ind w:firstLine="420"/>
            </w:pPr>
            <w:r>
              <w:rPr>
                <w:rFonts w:hint="eastAsia"/>
                <w:szCs w:val="21"/>
              </w:rPr>
              <w:lastRenderedPageBreak/>
              <w:t>庄隆欣</w:t>
            </w:r>
          </w:p>
        </w:tc>
        <w:tc>
          <w:tcPr>
            <w:tcW w:w="5244" w:type="dxa"/>
          </w:tcPr>
          <w:p w14:paraId="0A2A4FC4" w14:textId="0FFC3C63" w:rsidR="00C74563" w:rsidRDefault="005C6643" w:rsidP="00C74563">
            <w:pPr>
              <w:pStyle w:val="ae"/>
              <w:ind w:firstLine="420"/>
            </w:pPr>
            <w:r>
              <w:rPr>
                <w:rFonts w:hint="eastAsia"/>
              </w:rPr>
              <w:t>撰写</w:t>
            </w:r>
            <w:r w:rsidR="00163337" w:rsidRPr="00163337">
              <w:rPr>
                <w:rFonts w:hint="eastAsia"/>
              </w:rPr>
              <w:t>用例图</w:t>
            </w:r>
            <w:r w:rsidR="00B944FA">
              <w:rPr>
                <w:rFonts w:hint="eastAsia"/>
              </w:rPr>
              <w:t>和</w:t>
            </w:r>
            <w:r w:rsidR="00B944FA" w:rsidRPr="00B944FA">
              <w:rPr>
                <w:rFonts w:hint="eastAsia"/>
              </w:rPr>
              <w:t>数据字典</w:t>
            </w:r>
          </w:p>
        </w:tc>
        <w:tc>
          <w:tcPr>
            <w:tcW w:w="1497" w:type="dxa"/>
          </w:tcPr>
          <w:p w14:paraId="1442CA67" w14:textId="77777777" w:rsidR="00C74563" w:rsidRDefault="00C74563" w:rsidP="00C74563">
            <w:pPr>
              <w:pStyle w:val="ae"/>
              <w:ind w:firstLine="420"/>
            </w:pPr>
          </w:p>
        </w:tc>
      </w:tr>
      <w:tr w:rsidR="00C74563" w14:paraId="03C73633" w14:textId="77777777" w:rsidTr="001947E4">
        <w:tc>
          <w:tcPr>
            <w:tcW w:w="1555" w:type="dxa"/>
          </w:tcPr>
          <w:p w14:paraId="1059479B" w14:textId="0E4410D6" w:rsidR="00C74563" w:rsidRDefault="005C6643" w:rsidP="00C74563">
            <w:pPr>
              <w:pStyle w:val="ae"/>
              <w:ind w:firstLine="420"/>
            </w:pPr>
            <w:r>
              <w:rPr>
                <w:rFonts w:hint="eastAsia"/>
                <w:szCs w:val="21"/>
              </w:rPr>
              <w:t>杨一波</w:t>
            </w:r>
          </w:p>
        </w:tc>
        <w:tc>
          <w:tcPr>
            <w:tcW w:w="5244" w:type="dxa"/>
          </w:tcPr>
          <w:p w14:paraId="4C1CC4C6" w14:textId="51FE150D" w:rsidR="00C74563" w:rsidRDefault="00163337" w:rsidP="00C74563">
            <w:pPr>
              <w:pStyle w:val="ae"/>
              <w:ind w:firstLine="420"/>
            </w:pPr>
            <w:r>
              <w:rPr>
                <w:rFonts w:hint="eastAsia"/>
              </w:rPr>
              <w:t>撰写用例描述</w:t>
            </w:r>
            <w:r w:rsidR="00B944FA">
              <w:rPr>
                <w:rFonts w:hint="eastAsia"/>
              </w:rPr>
              <w:t>和</w:t>
            </w:r>
            <w:r w:rsidR="00B944FA" w:rsidRPr="00B944FA">
              <w:rPr>
                <w:rFonts w:hint="eastAsia"/>
              </w:rPr>
              <w:t>序列图</w:t>
            </w:r>
          </w:p>
        </w:tc>
        <w:tc>
          <w:tcPr>
            <w:tcW w:w="1497" w:type="dxa"/>
          </w:tcPr>
          <w:p w14:paraId="06B5B401" w14:textId="77777777" w:rsidR="00C74563" w:rsidRDefault="00C74563" w:rsidP="00C74563">
            <w:pPr>
              <w:pStyle w:val="ae"/>
              <w:ind w:firstLine="420"/>
            </w:pPr>
          </w:p>
        </w:tc>
      </w:tr>
      <w:tr w:rsidR="00C74563" w14:paraId="0A297C97" w14:textId="77777777" w:rsidTr="001947E4">
        <w:tc>
          <w:tcPr>
            <w:tcW w:w="1555" w:type="dxa"/>
          </w:tcPr>
          <w:p w14:paraId="0C76FFF9" w14:textId="77777777" w:rsidR="00C74563" w:rsidRDefault="00C74563" w:rsidP="00C74563">
            <w:pPr>
              <w:pStyle w:val="ae"/>
              <w:ind w:firstLine="420"/>
            </w:pPr>
          </w:p>
        </w:tc>
        <w:tc>
          <w:tcPr>
            <w:tcW w:w="5244" w:type="dxa"/>
          </w:tcPr>
          <w:p w14:paraId="4C46A4D6" w14:textId="77777777" w:rsidR="00C74563" w:rsidRDefault="00C74563" w:rsidP="00C74563">
            <w:pPr>
              <w:pStyle w:val="ae"/>
              <w:ind w:firstLine="420"/>
            </w:pPr>
          </w:p>
        </w:tc>
        <w:tc>
          <w:tcPr>
            <w:tcW w:w="1497" w:type="dxa"/>
          </w:tcPr>
          <w:p w14:paraId="4D2E741E" w14:textId="77777777" w:rsidR="00C74563" w:rsidRDefault="00C74563" w:rsidP="00C74563">
            <w:pPr>
              <w:pStyle w:val="ae"/>
              <w:ind w:firstLine="420"/>
            </w:pPr>
          </w:p>
        </w:tc>
      </w:tr>
      <w:tr w:rsidR="00C74563" w14:paraId="3E446122" w14:textId="77777777" w:rsidTr="001947E4">
        <w:tc>
          <w:tcPr>
            <w:tcW w:w="1555" w:type="dxa"/>
          </w:tcPr>
          <w:p w14:paraId="749D7096" w14:textId="77777777" w:rsidR="00C74563" w:rsidRDefault="00C74563" w:rsidP="00C74563">
            <w:pPr>
              <w:pStyle w:val="ae"/>
              <w:ind w:firstLine="420"/>
            </w:pPr>
          </w:p>
        </w:tc>
        <w:tc>
          <w:tcPr>
            <w:tcW w:w="5244" w:type="dxa"/>
          </w:tcPr>
          <w:p w14:paraId="56F5327C" w14:textId="77777777" w:rsidR="00C74563" w:rsidRDefault="00C74563" w:rsidP="00C74563">
            <w:pPr>
              <w:pStyle w:val="ae"/>
              <w:ind w:firstLine="420"/>
            </w:pPr>
          </w:p>
        </w:tc>
        <w:tc>
          <w:tcPr>
            <w:tcW w:w="1497" w:type="dxa"/>
          </w:tcPr>
          <w:p w14:paraId="179EB2F7" w14:textId="77777777" w:rsidR="00C74563" w:rsidRDefault="00C74563" w:rsidP="00C74563">
            <w:pPr>
              <w:pStyle w:val="ae"/>
              <w:ind w:firstLine="420"/>
            </w:pPr>
          </w:p>
        </w:tc>
      </w:tr>
      <w:tr w:rsidR="00C74563" w14:paraId="2BC3269A" w14:textId="77777777" w:rsidTr="001947E4">
        <w:tc>
          <w:tcPr>
            <w:tcW w:w="1555" w:type="dxa"/>
          </w:tcPr>
          <w:p w14:paraId="604F200E" w14:textId="77777777" w:rsidR="00C74563" w:rsidRDefault="00C74563" w:rsidP="00C74563">
            <w:pPr>
              <w:pStyle w:val="ae"/>
              <w:ind w:firstLine="420"/>
            </w:pPr>
          </w:p>
        </w:tc>
        <w:tc>
          <w:tcPr>
            <w:tcW w:w="5244" w:type="dxa"/>
          </w:tcPr>
          <w:p w14:paraId="568D9698" w14:textId="77777777" w:rsidR="00C74563" w:rsidRDefault="00C74563" w:rsidP="00C74563">
            <w:pPr>
              <w:pStyle w:val="ae"/>
              <w:ind w:firstLine="420"/>
            </w:pPr>
          </w:p>
        </w:tc>
        <w:tc>
          <w:tcPr>
            <w:tcW w:w="1497" w:type="dxa"/>
          </w:tcPr>
          <w:p w14:paraId="10D73970" w14:textId="77777777" w:rsidR="00C74563" w:rsidRDefault="00C74563" w:rsidP="00C74563">
            <w:pPr>
              <w:pStyle w:val="ae"/>
              <w:ind w:firstLine="420"/>
            </w:pPr>
          </w:p>
        </w:tc>
      </w:tr>
      <w:tr w:rsidR="00C74563" w14:paraId="6720B8F5" w14:textId="77777777" w:rsidTr="001947E4">
        <w:tc>
          <w:tcPr>
            <w:tcW w:w="1555" w:type="dxa"/>
          </w:tcPr>
          <w:p w14:paraId="78AC9C29" w14:textId="77777777" w:rsidR="00C74563" w:rsidRDefault="00C74563" w:rsidP="00C74563">
            <w:pPr>
              <w:pStyle w:val="ae"/>
              <w:ind w:firstLine="420"/>
            </w:pPr>
          </w:p>
        </w:tc>
        <w:tc>
          <w:tcPr>
            <w:tcW w:w="5244" w:type="dxa"/>
          </w:tcPr>
          <w:p w14:paraId="10EFD645" w14:textId="77777777" w:rsidR="00C74563" w:rsidRDefault="00C74563" w:rsidP="00C74563">
            <w:pPr>
              <w:pStyle w:val="ae"/>
              <w:ind w:firstLine="420"/>
            </w:pPr>
          </w:p>
        </w:tc>
        <w:tc>
          <w:tcPr>
            <w:tcW w:w="1497" w:type="dxa"/>
          </w:tcPr>
          <w:p w14:paraId="5BFBD4D4" w14:textId="77777777" w:rsidR="00C74563" w:rsidRDefault="00C74563" w:rsidP="00C74563">
            <w:pPr>
              <w:pStyle w:val="ae"/>
              <w:ind w:firstLine="420"/>
            </w:pPr>
          </w:p>
        </w:tc>
      </w:tr>
      <w:tr w:rsidR="00C74563" w14:paraId="67B78E58" w14:textId="77777777" w:rsidTr="001947E4">
        <w:tc>
          <w:tcPr>
            <w:tcW w:w="1555" w:type="dxa"/>
          </w:tcPr>
          <w:p w14:paraId="6D647714" w14:textId="77777777" w:rsidR="00C74563" w:rsidRDefault="00C74563" w:rsidP="00C74563">
            <w:pPr>
              <w:pStyle w:val="ae"/>
              <w:ind w:firstLine="420"/>
            </w:pPr>
          </w:p>
        </w:tc>
        <w:tc>
          <w:tcPr>
            <w:tcW w:w="5244" w:type="dxa"/>
          </w:tcPr>
          <w:p w14:paraId="42391F92" w14:textId="77777777" w:rsidR="00C74563" w:rsidRDefault="00C74563" w:rsidP="00C74563">
            <w:pPr>
              <w:pStyle w:val="ae"/>
              <w:ind w:firstLine="420"/>
            </w:pPr>
          </w:p>
        </w:tc>
        <w:tc>
          <w:tcPr>
            <w:tcW w:w="1497" w:type="dxa"/>
          </w:tcPr>
          <w:p w14:paraId="247CEDB2" w14:textId="77777777" w:rsidR="00C74563" w:rsidRDefault="00C74563" w:rsidP="00C74563">
            <w:pPr>
              <w:pStyle w:val="ae"/>
              <w:ind w:firstLine="420"/>
            </w:pPr>
          </w:p>
        </w:tc>
      </w:tr>
    </w:tbl>
    <w:p w14:paraId="07DCA728" w14:textId="77777777" w:rsidR="00351D22" w:rsidRDefault="00351D22" w:rsidP="006D7F0D">
      <w:pPr>
        <w:ind w:firstLine="420"/>
      </w:pPr>
    </w:p>
    <w:p w14:paraId="37054D33" w14:textId="77777777" w:rsidR="003B0732" w:rsidRDefault="003B0732" w:rsidP="003B0732">
      <w:pPr>
        <w:pStyle w:val="3"/>
        <w:ind w:left="420"/>
      </w:pPr>
      <w:bookmarkStart w:id="11" w:name="_Toc153805867"/>
      <w:r>
        <w:rPr>
          <w:rFonts w:hint="eastAsia"/>
        </w:rPr>
        <w:t>1</w:t>
      </w:r>
      <w:r>
        <w:t xml:space="preserve">.3.3  </w:t>
      </w:r>
      <w:r>
        <w:rPr>
          <w:rFonts w:hint="eastAsia"/>
        </w:rPr>
        <w:t>成员沟通方式</w:t>
      </w:r>
      <w:bookmarkEnd w:id="11"/>
    </w:p>
    <w:p w14:paraId="616F62AF" w14:textId="3DEB1739" w:rsidR="003B0732" w:rsidRDefault="00702F7B" w:rsidP="006D7F0D">
      <w:pPr>
        <w:ind w:firstLine="420"/>
      </w:pPr>
      <w:r>
        <w:rPr>
          <w:rFonts w:hint="eastAsia"/>
        </w:rPr>
        <w:t>微信</w:t>
      </w:r>
    </w:p>
    <w:p w14:paraId="76FB7C42" w14:textId="77777777" w:rsidR="00736314" w:rsidRDefault="00736314" w:rsidP="006D7F0D">
      <w:pPr>
        <w:ind w:firstLine="420"/>
      </w:pPr>
    </w:p>
    <w:p w14:paraId="0929C685" w14:textId="7225E77D" w:rsidR="00E4504C" w:rsidRDefault="00736314" w:rsidP="00836FB2">
      <w:pPr>
        <w:pStyle w:val="1"/>
        <w:ind w:left="420"/>
      </w:pPr>
      <w:bookmarkStart w:id="12" w:name="_Toc153805868"/>
      <w:r>
        <w:t>2</w:t>
      </w:r>
      <w:r w:rsidR="00ED70C8">
        <w:t xml:space="preserve">  </w:t>
      </w:r>
      <w:r w:rsidR="00ED70C8">
        <w:rPr>
          <w:rFonts w:hint="eastAsia"/>
        </w:rPr>
        <w:t>项目</w:t>
      </w:r>
      <w:r w:rsidR="00727A10">
        <w:rPr>
          <w:rFonts w:hint="eastAsia"/>
        </w:rPr>
        <w:t>介绍</w:t>
      </w:r>
      <w:bookmarkEnd w:id="12"/>
    </w:p>
    <w:p w14:paraId="52FDA0C7" w14:textId="2BC33A1F" w:rsidR="003D4C75" w:rsidRPr="00B51E1D" w:rsidRDefault="00765A3F" w:rsidP="003D4C75">
      <w:pPr>
        <w:pStyle w:val="2"/>
        <w:ind w:left="420"/>
      </w:pPr>
      <w:bookmarkStart w:id="13" w:name="_Toc147708608"/>
      <w:bookmarkStart w:id="14" w:name="_Toc147709025"/>
      <w:bookmarkStart w:id="15" w:name="_Toc147761286"/>
      <w:bookmarkStart w:id="16" w:name="_Toc147761323"/>
      <w:bookmarkStart w:id="17" w:name="_Toc153805869"/>
      <w:r>
        <w:rPr>
          <w:rFonts w:hint="eastAsia"/>
        </w:rPr>
        <w:t>2</w:t>
      </w:r>
      <w:r>
        <w:t xml:space="preserve">.1 </w:t>
      </w:r>
      <w:r w:rsidR="003D4C75">
        <w:rPr>
          <w:rFonts w:hint="eastAsia"/>
        </w:rPr>
        <w:t>功能需求</w:t>
      </w:r>
      <w:bookmarkEnd w:id="13"/>
      <w:bookmarkEnd w:id="14"/>
      <w:bookmarkEnd w:id="15"/>
      <w:bookmarkEnd w:id="16"/>
      <w:bookmarkEnd w:id="17"/>
    </w:p>
    <w:p w14:paraId="670DE5FB" w14:textId="261C78E7" w:rsidR="003D4C75" w:rsidRPr="00876783" w:rsidRDefault="00565080" w:rsidP="003D4C75">
      <w:pPr>
        <w:pStyle w:val="3"/>
        <w:ind w:left="420"/>
      </w:pPr>
      <w:bookmarkStart w:id="18" w:name="_Toc147708609"/>
      <w:bookmarkStart w:id="19" w:name="_Toc147709026"/>
      <w:bookmarkStart w:id="20" w:name="_Toc147761287"/>
      <w:bookmarkStart w:id="21" w:name="_Toc147761324"/>
      <w:bookmarkStart w:id="22" w:name="_Toc153805870"/>
      <w:r>
        <w:rPr>
          <w:rFonts w:hint="eastAsia"/>
        </w:rPr>
        <w:t>2</w:t>
      </w:r>
      <w:r>
        <w:t xml:space="preserve">.1.1 </w:t>
      </w:r>
      <w:r w:rsidR="003D4C75" w:rsidRPr="00876783">
        <w:t>商品管理功能</w:t>
      </w:r>
      <w:bookmarkEnd w:id="18"/>
      <w:bookmarkEnd w:id="19"/>
      <w:bookmarkEnd w:id="20"/>
      <w:bookmarkEnd w:id="21"/>
      <w:bookmarkEnd w:id="22"/>
    </w:p>
    <w:p w14:paraId="1B3CB969" w14:textId="77777777" w:rsidR="003D4C75" w:rsidRPr="00876783" w:rsidRDefault="003D4C75" w:rsidP="003D4C75">
      <w:pPr>
        <w:ind w:firstLine="420"/>
      </w:pPr>
      <w:r w:rsidRPr="00876783">
        <w:t>商品发布：管理员能够添加、编辑和删除商品信息，包括商品名称、描述、价格、库存等。</w:t>
      </w:r>
    </w:p>
    <w:p w14:paraId="03A1A1DA" w14:textId="77777777" w:rsidR="003D4C75" w:rsidRPr="00876783" w:rsidRDefault="003D4C75" w:rsidP="003D4C75">
      <w:pPr>
        <w:ind w:firstLine="420"/>
      </w:pPr>
      <w:r w:rsidRPr="00876783">
        <w:t>商品分类管理：管理员能够创建、编辑和删除商品分类，确保商品在平台上有良好的组织和展示。</w:t>
      </w:r>
    </w:p>
    <w:p w14:paraId="6ACADE37" w14:textId="77777777" w:rsidR="003D4C75" w:rsidRPr="00876783" w:rsidRDefault="003D4C75" w:rsidP="003D4C75">
      <w:pPr>
        <w:ind w:firstLine="420"/>
      </w:pPr>
      <w:r w:rsidRPr="00876783">
        <w:t>商品属性设置：管理员能够定义商品属性，如颜色、尺寸等，并与商品关联。</w:t>
      </w:r>
    </w:p>
    <w:p w14:paraId="03BBE2C3" w14:textId="77777777" w:rsidR="003D4C75" w:rsidRPr="00876783" w:rsidRDefault="003D4C75" w:rsidP="003D4C75">
      <w:pPr>
        <w:ind w:firstLine="420"/>
      </w:pPr>
      <w:r w:rsidRPr="00876783">
        <w:t>商品推荐管理：管理员能够设定商品的推荐位位置，提升销售和推广效果。</w:t>
      </w:r>
    </w:p>
    <w:p w14:paraId="59F71334" w14:textId="72A8617D" w:rsidR="003D4C75" w:rsidRPr="00876783" w:rsidRDefault="00CA404B" w:rsidP="003D4C75">
      <w:pPr>
        <w:pStyle w:val="3"/>
        <w:ind w:left="420"/>
      </w:pPr>
      <w:bookmarkStart w:id="23" w:name="_Toc147708610"/>
      <w:bookmarkStart w:id="24" w:name="_Toc147709027"/>
      <w:bookmarkStart w:id="25" w:name="_Toc147761288"/>
      <w:bookmarkStart w:id="26" w:name="_Toc147761325"/>
      <w:bookmarkStart w:id="27" w:name="_Toc153805871"/>
      <w:r>
        <w:rPr>
          <w:rFonts w:hint="eastAsia"/>
        </w:rPr>
        <w:t>2</w:t>
      </w:r>
      <w:r>
        <w:t>.1.2</w:t>
      </w:r>
      <w:r w:rsidR="003D4C75" w:rsidRPr="00876783">
        <w:t>订单管理功能</w:t>
      </w:r>
      <w:bookmarkEnd w:id="23"/>
      <w:bookmarkEnd w:id="24"/>
      <w:bookmarkEnd w:id="25"/>
      <w:bookmarkEnd w:id="26"/>
      <w:bookmarkEnd w:id="27"/>
    </w:p>
    <w:p w14:paraId="76A88CDA" w14:textId="77777777" w:rsidR="003D4C75" w:rsidRPr="00876783" w:rsidRDefault="003D4C75" w:rsidP="003D4C75">
      <w:pPr>
        <w:ind w:firstLine="420"/>
      </w:pPr>
      <w:r w:rsidRPr="00876783">
        <w:t>订单查询与审核：管理员能够查询和审核订单，包括查看订单详情、确认付款、处理退款等操作。</w:t>
      </w:r>
    </w:p>
    <w:p w14:paraId="3B3074AB" w14:textId="77777777" w:rsidR="003D4C75" w:rsidRPr="00876783" w:rsidRDefault="003D4C75" w:rsidP="003D4C75">
      <w:pPr>
        <w:ind w:firstLine="420"/>
      </w:pPr>
      <w:r>
        <w:t>物流管理：管理员能够追踪和管理订单的物流信息</w:t>
      </w:r>
      <w:r w:rsidRPr="00876783">
        <w:t>。</w:t>
      </w:r>
    </w:p>
    <w:p w14:paraId="4CF88622" w14:textId="77777777" w:rsidR="003D4C75" w:rsidRPr="00876783" w:rsidRDefault="003D4C75" w:rsidP="003D4C75">
      <w:pPr>
        <w:ind w:firstLine="420"/>
      </w:pPr>
      <w:r w:rsidRPr="00876783">
        <w:lastRenderedPageBreak/>
        <w:t>售后服务：管理员能够处理用户的售后请求。</w:t>
      </w:r>
    </w:p>
    <w:p w14:paraId="753EA129" w14:textId="6D23C4A2" w:rsidR="003D4C75" w:rsidRPr="00876783" w:rsidRDefault="00533DD7" w:rsidP="003D4C75">
      <w:pPr>
        <w:pStyle w:val="3"/>
        <w:ind w:left="420"/>
      </w:pPr>
      <w:bookmarkStart w:id="28" w:name="_Toc147708611"/>
      <w:bookmarkStart w:id="29" w:name="_Toc147709028"/>
      <w:bookmarkStart w:id="30" w:name="_Toc147761289"/>
      <w:bookmarkStart w:id="31" w:name="_Toc147761326"/>
      <w:bookmarkStart w:id="32" w:name="_Toc153805872"/>
      <w:r>
        <w:rPr>
          <w:rFonts w:hint="eastAsia"/>
        </w:rPr>
        <w:t>2</w:t>
      </w:r>
      <w:r>
        <w:t>.1.3</w:t>
      </w:r>
      <w:r w:rsidR="003D4C75" w:rsidRPr="00876783">
        <w:t>用户管理功能</w:t>
      </w:r>
      <w:bookmarkEnd w:id="28"/>
      <w:bookmarkEnd w:id="29"/>
      <w:bookmarkEnd w:id="30"/>
      <w:bookmarkEnd w:id="31"/>
      <w:bookmarkEnd w:id="32"/>
    </w:p>
    <w:p w14:paraId="7EB9A7CA" w14:textId="77777777" w:rsidR="003D4C75" w:rsidRPr="00876783" w:rsidRDefault="003D4C75" w:rsidP="003D4C75">
      <w:pPr>
        <w:ind w:firstLine="420"/>
      </w:pPr>
      <w:r w:rsidRPr="00876783">
        <w:t>用户账号管理：管理员能够创建、编辑和删除用户账号，</w:t>
      </w:r>
      <w:r>
        <w:rPr>
          <w:rFonts w:hint="eastAsia"/>
        </w:rPr>
        <w:t>超级管理员可以进行管理员删除，</w:t>
      </w:r>
      <w:r w:rsidRPr="00876783">
        <w:t>并设置</w:t>
      </w:r>
      <w:r>
        <w:rPr>
          <w:rFonts w:hint="eastAsia"/>
        </w:rPr>
        <w:t>相应</w:t>
      </w:r>
      <w:r w:rsidRPr="00876783">
        <w:t>权限。</w:t>
      </w:r>
    </w:p>
    <w:p w14:paraId="3366E100" w14:textId="77777777" w:rsidR="003D4C75" w:rsidRPr="00876783" w:rsidRDefault="003D4C75" w:rsidP="003D4C75">
      <w:pPr>
        <w:ind w:firstLine="420"/>
      </w:pPr>
      <w:r w:rsidRPr="00876783">
        <w:t>用户信息管理：管理员能够查看和编辑用户信息，包括个人资料、收货地址等。</w:t>
      </w:r>
    </w:p>
    <w:p w14:paraId="0CD29724" w14:textId="77777777" w:rsidR="003D4C75" w:rsidRDefault="003D4C75" w:rsidP="003D4C75">
      <w:pPr>
        <w:ind w:firstLine="420"/>
      </w:pPr>
      <w:r w:rsidRPr="00876783">
        <w:t>用户行为监控：管理员能够监控用户的行为和交易记录，以及对违规行为进行处理。</w:t>
      </w:r>
    </w:p>
    <w:p w14:paraId="05FD0744" w14:textId="12410DE1" w:rsidR="003D4C75" w:rsidRPr="00604E78" w:rsidRDefault="00D44DD8" w:rsidP="003D4C75">
      <w:pPr>
        <w:pStyle w:val="3"/>
        <w:ind w:left="420"/>
      </w:pPr>
      <w:bookmarkStart w:id="33" w:name="_Toc147708612"/>
      <w:bookmarkStart w:id="34" w:name="_Toc147709029"/>
      <w:bookmarkStart w:id="35" w:name="_Toc147761290"/>
      <w:bookmarkStart w:id="36" w:name="_Toc147761327"/>
      <w:bookmarkStart w:id="37" w:name="_Toc153805873"/>
      <w:r>
        <w:rPr>
          <w:rFonts w:hint="eastAsia"/>
        </w:rPr>
        <w:t>2</w:t>
      </w:r>
      <w:r>
        <w:t>.1.4</w:t>
      </w:r>
      <w:r w:rsidR="003D4C75" w:rsidRPr="00604E78">
        <w:t>数据统计</w:t>
      </w:r>
      <w:bookmarkEnd w:id="33"/>
      <w:bookmarkEnd w:id="34"/>
      <w:bookmarkEnd w:id="35"/>
      <w:bookmarkEnd w:id="36"/>
      <w:bookmarkEnd w:id="37"/>
    </w:p>
    <w:p w14:paraId="570C5E3E" w14:textId="77777777" w:rsidR="003D4C75" w:rsidRPr="00604E78" w:rsidRDefault="003D4C75" w:rsidP="003D4C75">
      <w:pPr>
        <w:ind w:firstLine="420"/>
      </w:pPr>
      <w:r w:rsidRPr="00604E78">
        <w:t>销售数据统计：支持查看商品销售情况、订单量、营业额等数据，并能进行数据排名和趋势分析。</w:t>
      </w:r>
    </w:p>
    <w:p w14:paraId="1088669D" w14:textId="77777777" w:rsidR="003D4C75" w:rsidRPr="00604E78" w:rsidRDefault="003D4C75" w:rsidP="003D4C75">
      <w:pPr>
        <w:ind w:firstLine="420"/>
      </w:pPr>
      <w:r w:rsidRPr="00604E78">
        <w:t>用户行为分析：支持对用户的浏览、搜索、下单、支付等行为进行分析和挖掘，了解用户偏好和购买决策。</w:t>
      </w:r>
    </w:p>
    <w:p w14:paraId="5BD552B3" w14:textId="262B1535" w:rsidR="003D4C75" w:rsidRDefault="00806FE7" w:rsidP="003D4C75">
      <w:pPr>
        <w:pStyle w:val="2"/>
        <w:ind w:left="420"/>
      </w:pPr>
      <w:bookmarkStart w:id="38" w:name="_Toc147708613"/>
      <w:bookmarkStart w:id="39" w:name="_Toc147709030"/>
      <w:bookmarkStart w:id="40" w:name="_Toc147761291"/>
      <w:bookmarkStart w:id="41" w:name="_Toc147761328"/>
      <w:bookmarkStart w:id="42" w:name="_Toc153805874"/>
      <w:r>
        <w:rPr>
          <w:rFonts w:hint="eastAsia"/>
        </w:rPr>
        <w:t>2</w:t>
      </w:r>
      <w:r>
        <w:t>.</w:t>
      </w:r>
      <w:r w:rsidR="00372A66">
        <w:t>2</w:t>
      </w:r>
      <w:r w:rsidR="003D4C75" w:rsidRPr="0023102F">
        <w:t>性能要求</w:t>
      </w:r>
      <w:bookmarkEnd w:id="38"/>
      <w:bookmarkEnd w:id="39"/>
      <w:bookmarkEnd w:id="40"/>
      <w:bookmarkEnd w:id="41"/>
      <w:bookmarkEnd w:id="42"/>
    </w:p>
    <w:p w14:paraId="21D289AD" w14:textId="2E144FE7" w:rsidR="003D4C75" w:rsidRPr="00EF4C6F" w:rsidRDefault="00594BDE" w:rsidP="003D4C75">
      <w:pPr>
        <w:pStyle w:val="3"/>
        <w:ind w:left="420"/>
      </w:pPr>
      <w:bookmarkStart w:id="43" w:name="_Toc147708614"/>
      <w:bookmarkStart w:id="44" w:name="_Toc147709031"/>
      <w:bookmarkStart w:id="45" w:name="_Toc147761292"/>
      <w:bookmarkStart w:id="46" w:name="_Toc147761329"/>
      <w:bookmarkStart w:id="47" w:name="_Toc153805875"/>
      <w:r>
        <w:rPr>
          <w:rFonts w:hint="eastAsia"/>
        </w:rPr>
        <w:t>2</w:t>
      </w:r>
      <w:r>
        <w:t>.</w:t>
      </w:r>
      <w:r w:rsidR="00372A66">
        <w:t>2</w:t>
      </w:r>
      <w:r>
        <w:t>.1</w:t>
      </w:r>
      <w:r w:rsidR="003D4C75" w:rsidRPr="00EF4C6F">
        <w:t>系统性能</w:t>
      </w:r>
      <w:bookmarkEnd w:id="43"/>
      <w:bookmarkEnd w:id="44"/>
      <w:bookmarkEnd w:id="45"/>
      <w:bookmarkEnd w:id="46"/>
      <w:bookmarkEnd w:id="47"/>
    </w:p>
    <w:p w14:paraId="24F873DD" w14:textId="77777777" w:rsidR="003D4C75" w:rsidRPr="00EF4C6F" w:rsidRDefault="003D4C75" w:rsidP="003D4C75">
      <w:pPr>
        <w:ind w:firstLine="420"/>
      </w:pPr>
      <w:r w:rsidRPr="00EF4C6F">
        <w:t>响应快速：系统的响应时间应尽可能地短，保证用户体验。</w:t>
      </w:r>
    </w:p>
    <w:p w14:paraId="6A8199BC" w14:textId="77777777" w:rsidR="003D4C75" w:rsidRPr="00EF4C6F" w:rsidRDefault="003D4C75" w:rsidP="003D4C75">
      <w:pPr>
        <w:ind w:firstLine="420"/>
      </w:pPr>
      <w:r w:rsidRPr="00EF4C6F">
        <w:t>并发处理：系统能够支持多用户同时访问和操作，不会因此出现卡顿或死机现象。</w:t>
      </w:r>
    </w:p>
    <w:p w14:paraId="08F3A0D6" w14:textId="77777777" w:rsidR="003D4C75" w:rsidRPr="00EF4C6F" w:rsidRDefault="003D4C75" w:rsidP="003D4C75">
      <w:pPr>
        <w:ind w:firstLine="420"/>
      </w:pPr>
      <w:r w:rsidRPr="00EF4C6F">
        <w:t>可靠性：系统需要保证数据安全性和稳定性，能够及时备份和恢复。</w:t>
      </w:r>
    </w:p>
    <w:p w14:paraId="056DD590" w14:textId="69A175CB" w:rsidR="003D4C75" w:rsidRPr="00EF4C6F" w:rsidRDefault="00962AB6" w:rsidP="003D4C75">
      <w:pPr>
        <w:pStyle w:val="3"/>
        <w:ind w:left="420"/>
      </w:pPr>
      <w:bookmarkStart w:id="48" w:name="_Toc147708615"/>
      <w:bookmarkStart w:id="49" w:name="_Toc147709032"/>
      <w:bookmarkStart w:id="50" w:name="_Toc147761293"/>
      <w:bookmarkStart w:id="51" w:name="_Toc147761330"/>
      <w:bookmarkStart w:id="52" w:name="_Toc153805876"/>
      <w:r>
        <w:rPr>
          <w:rFonts w:hint="eastAsia"/>
        </w:rPr>
        <w:t>2</w:t>
      </w:r>
      <w:r>
        <w:t>.2.2</w:t>
      </w:r>
      <w:r w:rsidR="003D4C75" w:rsidRPr="00EF4C6F">
        <w:t>使用友好性</w:t>
      </w:r>
      <w:bookmarkEnd w:id="48"/>
      <w:bookmarkEnd w:id="49"/>
      <w:bookmarkEnd w:id="50"/>
      <w:bookmarkEnd w:id="51"/>
      <w:bookmarkEnd w:id="52"/>
    </w:p>
    <w:p w14:paraId="61A6A20B" w14:textId="77777777" w:rsidR="003D4C75" w:rsidRPr="00EF4C6F" w:rsidRDefault="003D4C75" w:rsidP="003D4C75">
      <w:pPr>
        <w:ind w:firstLine="420"/>
      </w:pPr>
      <w:r w:rsidRPr="00EF4C6F">
        <w:t>界面简洁：系统应具有简洁清晰的用户界面，方便用户找到需要的功能。</w:t>
      </w:r>
    </w:p>
    <w:p w14:paraId="50A36AB1" w14:textId="77777777" w:rsidR="003D4C75" w:rsidRPr="00EF4C6F" w:rsidRDefault="003D4C75" w:rsidP="003D4C75">
      <w:pPr>
        <w:ind w:firstLine="420"/>
      </w:pPr>
      <w:r w:rsidRPr="00EF4C6F">
        <w:t>操作规范：系统应遵循通用的操作规范，方便用户上手操作，减少用户学习成本。</w:t>
      </w:r>
    </w:p>
    <w:p w14:paraId="2840FB51" w14:textId="77777777" w:rsidR="003D4C75" w:rsidRPr="009D1F36" w:rsidRDefault="003D4C75" w:rsidP="003D4C75">
      <w:pPr>
        <w:ind w:firstLine="420"/>
      </w:pPr>
      <w:r w:rsidRPr="00EF4C6F">
        <w:t>提供帮助：系统应提供易于理解的帮助文件和操作指南，方便用户进行参考和查询。</w:t>
      </w:r>
    </w:p>
    <w:p w14:paraId="5FF6254B" w14:textId="56C1C106" w:rsidR="003D4C75" w:rsidRPr="00B51E1D" w:rsidRDefault="00A62117" w:rsidP="003D4C75">
      <w:pPr>
        <w:pStyle w:val="2"/>
        <w:ind w:left="420"/>
      </w:pPr>
      <w:bookmarkStart w:id="53" w:name="_Toc147708616"/>
      <w:bookmarkStart w:id="54" w:name="_Toc147709033"/>
      <w:bookmarkStart w:id="55" w:name="_Toc147761294"/>
      <w:bookmarkStart w:id="56" w:name="_Toc147761331"/>
      <w:bookmarkStart w:id="57" w:name="_Toc153805877"/>
      <w:r>
        <w:rPr>
          <w:rFonts w:hint="eastAsia"/>
        </w:rPr>
        <w:lastRenderedPageBreak/>
        <w:t>2.3</w:t>
      </w:r>
      <w:r w:rsidR="003D4C75">
        <w:rPr>
          <w:rFonts w:hint="eastAsia"/>
        </w:rPr>
        <w:t>使用案例（典型案例）</w:t>
      </w:r>
      <w:bookmarkEnd w:id="53"/>
      <w:bookmarkEnd w:id="54"/>
      <w:bookmarkEnd w:id="55"/>
      <w:bookmarkEnd w:id="56"/>
      <w:bookmarkEnd w:id="57"/>
    </w:p>
    <w:p w14:paraId="0101AA68" w14:textId="6677713B" w:rsidR="003D4C75" w:rsidRDefault="003A56BA" w:rsidP="003D4C75">
      <w:pPr>
        <w:pStyle w:val="3"/>
        <w:ind w:left="420"/>
      </w:pPr>
      <w:bookmarkStart w:id="58" w:name="_Toc147761295"/>
      <w:bookmarkStart w:id="59" w:name="_Toc147761332"/>
      <w:bookmarkStart w:id="60" w:name="_Toc147708617"/>
      <w:bookmarkStart w:id="61" w:name="_Toc147709034"/>
      <w:bookmarkStart w:id="62" w:name="_Toc153805878"/>
      <w:r>
        <w:t>2.3.1</w:t>
      </w:r>
      <w:r w:rsidR="003D4C75" w:rsidRPr="00EE1BE8">
        <w:t>管理员添加商品</w:t>
      </w:r>
      <w:bookmarkEnd w:id="58"/>
      <w:bookmarkEnd w:id="59"/>
      <w:bookmarkEnd w:id="62"/>
      <w:r w:rsidR="003D4C75" w:rsidRPr="00EE1BE8">
        <w:t xml:space="preserve"> </w:t>
      </w:r>
    </w:p>
    <w:p w14:paraId="37F30A6F" w14:textId="77777777" w:rsidR="003D4C75" w:rsidRPr="00486155" w:rsidRDefault="003D4C75" w:rsidP="003D4C75">
      <w:pPr>
        <w:ind w:left="420" w:firstLineChars="0" w:firstLine="0"/>
        <w:rPr>
          <w:b/>
          <w:bCs/>
        </w:rPr>
      </w:pPr>
      <w:r w:rsidRPr="00486155">
        <w:rPr>
          <w:b/>
          <w:bCs/>
        </w:rPr>
        <w:t>角色：管理员</w:t>
      </w:r>
      <w:r w:rsidRPr="00486155">
        <w:rPr>
          <w:b/>
          <w:bCs/>
        </w:rPr>
        <w:t xml:space="preserve"> </w:t>
      </w:r>
      <w:r w:rsidRPr="00486155">
        <w:rPr>
          <w:b/>
          <w:bCs/>
        </w:rPr>
        <w:t>场景描述：管理员想要添加新的商品到电商平台上。</w:t>
      </w:r>
      <w:r w:rsidRPr="00486155">
        <w:rPr>
          <w:b/>
          <w:bCs/>
        </w:rPr>
        <w:t xml:space="preserve"> </w:t>
      </w:r>
      <w:r w:rsidRPr="00486155">
        <w:rPr>
          <w:b/>
          <w:bCs/>
        </w:rPr>
        <w:t>系统行为：</w:t>
      </w:r>
      <w:bookmarkEnd w:id="60"/>
      <w:bookmarkEnd w:id="61"/>
    </w:p>
    <w:p w14:paraId="01E41614" w14:textId="77777777" w:rsidR="003D4C75" w:rsidRPr="00EE1BE8" w:rsidRDefault="003D4C75" w:rsidP="003D4C75">
      <w:pPr>
        <w:ind w:left="420" w:firstLineChars="0" w:firstLine="0"/>
      </w:pPr>
      <w:r w:rsidRPr="00EE1BE8">
        <w:t>管理员登录到后台管理系统中。</w:t>
      </w:r>
    </w:p>
    <w:p w14:paraId="262F9C5D" w14:textId="77777777" w:rsidR="003D4C75" w:rsidRPr="00EE1BE8" w:rsidRDefault="003D4C75" w:rsidP="003D4C75">
      <w:pPr>
        <w:ind w:left="420" w:firstLineChars="0" w:firstLine="0"/>
      </w:pPr>
      <w:r w:rsidRPr="00EE1BE8">
        <w:t>点击</w:t>
      </w:r>
      <w:r w:rsidRPr="00EE1BE8">
        <w:t>“</w:t>
      </w:r>
      <w:r w:rsidRPr="00EE1BE8">
        <w:t>商品管理</w:t>
      </w:r>
      <w:r w:rsidRPr="00EE1BE8">
        <w:t>”</w:t>
      </w:r>
      <w:r w:rsidRPr="00EE1BE8">
        <w:t>，进入商品管理页面。</w:t>
      </w:r>
    </w:p>
    <w:p w14:paraId="0B8E5DE1" w14:textId="77777777" w:rsidR="003D4C75" w:rsidRPr="00EE1BE8" w:rsidRDefault="003D4C75" w:rsidP="003D4C75">
      <w:pPr>
        <w:ind w:left="420" w:firstLineChars="0" w:firstLine="0"/>
      </w:pPr>
      <w:r w:rsidRPr="00EE1BE8">
        <w:t>点击</w:t>
      </w:r>
      <w:r w:rsidRPr="00EE1BE8">
        <w:t>“</w:t>
      </w:r>
      <w:r w:rsidRPr="00EE1BE8">
        <w:t>添加新商品</w:t>
      </w:r>
      <w:r w:rsidRPr="00EE1BE8">
        <w:t>”</w:t>
      </w:r>
      <w:r w:rsidRPr="00EE1BE8">
        <w:t>，填写商品信息并上传商品图片。</w:t>
      </w:r>
    </w:p>
    <w:p w14:paraId="6FB42CCB" w14:textId="77777777" w:rsidR="003D4C75" w:rsidRPr="00EE1BE8" w:rsidRDefault="003D4C75" w:rsidP="003D4C75">
      <w:pPr>
        <w:ind w:left="420" w:firstLineChars="0" w:firstLine="0"/>
      </w:pPr>
      <w:r w:rsidRPr="00EE1BE8">
        <w:t>设置商品价格、库存等属性，并选择商品分类。</w:t>
      </w:r>
    </w:p>
    <w:p w14:paraId="6E276074" w14:textId="77777777" w:rsidR="003D4C75" w:rsidRPr="00EE1BE8" w:rsidRDefault="003D4C75" w:rsidP="003D4C75">
      <w:pPr>
        <w:ind w:left="420" w:firstLineChars="0" w:firstLine="0"/>
      </w:pPr>
      <w:r w:rsidRPr="00EE1BE8">
        <w:t>点击</w:t>
      </w:r>
      <w:r w:rsidRPr="00EE1BE8">
        <w:t>“</w:t>
      </w:r>
      <w:r w:rsidRPr="00EE1BE8">
        <w:t>保存</w:t>
      </w:r>
      <w:r w:rsidRPr="00EE1BE8">
        <w:t>”</w:t>
      </w:r>
      <w:r w:rsidRPr="00EE1BE8">
        <w:t>按钮，完成商品添加操作。</w:t>
      </w:r>
    </w:p>
    <w:p w14:paraId="77AC33F4" w14:textId="120BE4CA" w:rsidR="003D4C75" w:rsidRDefault="004A0F0F" w:rsidP="003D4C75">
      <w:pPr>
        <w:pStyle w:val="3"/>
        <w:ind w:left="420"/>
      </w:pPr>
      <w:bookmarkStart w:id="63" w:name="_Toc147761296"/>
      <w:bookmarkStart w:id="64" w:name="_Toc147761333"/>
      <w:bookmarkStart w:id="65" w:name="_Toc147708618"/>
      <w:bookmarkStart w:id="66" w:name="_Toc147709035"/>
      <w:bookmarkStart w:id="67" w:name="_Toc153805879"/>
      <w:r>
        <w:rPr>
          <w:rFonts w:hint="eastAsia"/>
        </w:rPr>
        <w:t>2</w:t>
      </w:r>
      <w:r>
        <w:t>.</w:t>
      </w:r>
      <w:r w:rsidR="00486BF4">
        <w:t>3</w:t>
      </w:r>
      <w:r>
        <w:t>.</w:t>
      </w:r>
      <w:r w:rsidR="00486BF4">
        <w:t>2</w:t>
      </w:r>
      <w:r w:rsidR="003D4C75" w:rsidRPr="00EE1BE8">
        <w:t>管理员处理订单</w:t>
      </w:r>
      <w:bookmarkEnd w:id="63"/>
      <w:bookmarkEnd w:id="64"/>
      <w:bookmarkEnd w:id="67"/>
      <w:r w:rsidR="003D4C75" w:rsidRPr="00EE1BE8">
        <w:t xml:space="preserve"> </w:t>
      </w:r>
    </w:p>
    <w:p w14:paraId="2452148C" w14:textId="77777777" w:rsidR="003D4C75" w:rsidRPr="00486155" w:rsidRDefault="003D4C75" w:rsidP="003D4C75">
      <w:pPr>
        <w:ind w:firstLine="422"/>
        <w:rPr>
          <w:b/>
          <w:bCs/>
        </w:rPr>
      </w:pPr>
      <w:r w:rsidRPr="00486155">
        <w:rPr>
          <w:b/>
          <w:bCs/>
        </w:rPr>
        <w:t>角色：管理员</w:t>
      </w:r>
      <w:r w:rsidRPr="00486155">
        <w:rPr>
          <w:b/>
          <w:bCs/>
        </w:rPr>
        <w:t xml:space="preserve"> </w:t>
      </w:r>
      <w:r w:rsidRPr="00486155">
        <w:rPr>
          <w:b/>
          <w:bCs/>
        </w:rPr>
        <w:t>场景描述：管理员想要处理一些异常的订单。</w:t>
      </w:r>
      <w:r w:rsidRPr="00486155">
        <w:rPr>
          <w:b/>
          <w:bCs/>
        </w:rPr>
        <w:t xml:space="preserve"> </w:t>
      </w:r>
      <w:r w:rsidRPr="00486155">
        <w:rPr>
          <w:b/>
          <w:bCs/>
        </w:rPr>
        <w:t>系统行为：</w:t>
      </w:r>
      <w:bookmarkEnd w:id="65"/>
      <w:bookmarkEnd w:id="66"/>
    </w:p>
    <w:p w14:paraId="7BEB10E7" w14:textId="77777777" w:rsidR="003D4C75" w:rsidRPr="00EE1BE8" w:rsidRDefault="003D4C75" w:rsidP="003D4C75">
      <w:pPr>
        <w:ind w:left="420" w:firstLineChars="0" w:firstLine="0"/>
      </w:pPr>
      <w:r w:rsidRPr="00EE1BE8">
        <w:t>管理员登录到后台管理系统中。</w:t>
      </w:r>
    </w:p>
    <w:p w14:paraId="03F46A27" w14:textId="77777777" w:rsidR="003D4C75" w:rsidRPr="00EE1BE8" w:rsidRDefault="003D4C75" w:rsidP="003D4C75">
      <w:pPr>
        <w:ind w:left="420" w:firstLineChars="0" w:firstLine="0"/>
      </w:pPr>
      <w:r w:rsidRPr="00EE1BE8">
        <w:t>点击</w:t>
      </w:r>
      <w:r w:rsidRPr="00EE1BE8">
        <w:t>“</w:t>
      </w:r>
      <w:r w:rsidRPr="00EE1BE8">
        <w:t>订单管理</w:t>
      </w:r>
      <w:r w:rsidRPr="00EE1BE8">
        <w:t>”</w:t>
      </w:r>
      <w:r w:rsidRPr="00EE1BE8">
        <w:t>，进入订单管理页面。</w:t>
      </w:r>
    </w:p>
    <w:p w14:paraId="529913F0" w14:textId="77777777" w:rsidR="003D4C75" w:rsidRPr="00EE1BE8" w:rsidRDefault="003D4C75" w:rsidP="003D4C75">
      <w:pPr>
        <w:ind w:left="420" w:firstLineChars="0" w:firstLine="0"/>
      </w:pPr>
      <w:r w:rsidRPr="00EE1BE8">
        <w:t>根据筛选条件查找特定订单，查看订单状态和详细信息。</w:t>
      </w:r>
    </w:p>
    <w:p w14:paraId="559EB9C0" w14:textId="77777777" w:rsidR="003D4C75" w:rsidRPr="00EE1BE8" w:rsidRDefault="003D4C75" w:rsidP="003D4C75">
      <w:pPr>
        <w:ind w:left="420" w:firstLineChars="0" w:firstLine="0"/>
      </w:pPr>
      <w:r w:rsidRPr="00EE1BE8">
        <w:t>对于异常订单，进行取消或退款操作，并填写相应的退款原因和金额。</w:t>
      </w:r>
    </w:p>
    <w:p w14:paraId="4548D33E" w14:textId="77777777" w:rsidR="003D4C75" w:rsidRPr="00EE1BE8" w:rsidRDefault="003D4C75" w:rsidP="003D4C75">
      <w:pPr>
        <w:ind w:left="420" w:firstLineChars="0" w:firstLine="0"/>
      </w:pPr>
      <w:r w:rsidRPr="00EE1BE8">
        <w:t>点击</w:t>
      </w:r>
      <w:r w:rsidRPr="00EE1BE8">
        <w:t>“</w:t>
      </w:r>
      <w:r w:rsidRPr="00EE1BE8">
        <w:t>确认</w:t>
      </w:r>
      <w:r w:rsidRPr="00EE1BE8">
        <w:t>”</w:t>
      </w:r>
      <w:r w:rsidRPr="00EE1BE8">
        <w:t>按钮，完成订单处理操作。</w:t>
      </w:r>
    </w:p>
    <w:p w14:paraId="15DCB8DC" w14:textId="162C7FF7" w:rsidR="003D4C75" w:rsidRDefault="00266D39" w:rsidP="003D4C75">
      <w:pPr>
        <w:pStyle w:val="3"/>
        <w:ind w:left="420"/>
      </w:pPr>
      <w:bookmarkStart w:id="68" w:name="_Toc147761297"/>
      <w:bookmarkStart w:id="69" w:name="_Toc147761334"/>
      <w:bookmarkStart w:id="70" w:name="_Toc147708619"/>
      <w:bookmarkStart w:id="71" w:name="_Toc147709036"/>
      <w:bookmarkStart w:id="72" w:name="_Toc153805880"/>
      <w:r>
        <w:rPr>
          <w:rFonts w:hint="eastAsia"/>
        </w:rPr>
        <w:t>2</w:t>
      </w:r>
      <w:r>
        <w:t>.</w:t>
      </w:r>
      <w:r w:rsidR="00486BF4">
        <w:t>3</w:t>
      </w:r>
      <w:r>
        <w:t>.</w:t>
      </w:r>
      <w:r w:rsidR="00486BF4">
        <w:t>3</w:t>
      </w:r>
      <w:r w:rsidR="003D4C75" w:rsidRPr="00EE1BE8">
        <w:t>管理员查询数据统计</w:t>
      </w:r>
      <w:bookmarkEnd w:id="68"/>
      <w:bookmarkEnd w:id="69"/>
      <w:bookmarkEnd w:id="72"/>
      <w:r w:rsidR="003D4C75" w:rsidRPr="00EE1BE8">
        <w:t xml:space="preserve"> </w:t>
      </w:r>
    </w:p>
    <w:p w14:paraId="4FAC8066" w14:textId="77777777" w:rsidR="003D4C75" w:rsidRPr="00486155" w:rsidRDefault="003D4C75" w:rsidP="003D4C75">
      <w:pPr>
        <w:ind w:firstLine="422"/>
        <w:rPr>
          <w:b/>
          <w:bCs/>
        </w:rPr>
      </w:pPr>
      <w:r w:rsidRPr="00486155">
        <w:rPr>
          <w:b/>
          <w:bCs/>
        </w:rPr>
        <w:t>角色：管理员</w:t>
      </w:r>
      <w:r w:rsidRPr="00486155">
        <w:rPr>
          <w:b/>
          <w:bCs/>
        </w:rPr>
        <w:t xml:space="preserve"> </w:t>
      </w:r>
      <w:r w:rsidRPr="00486155">
        <w:rPr>
          <w:b/>
          <w:bCs/>
        </w:rPr>
        <w:t>场景描述：管理员想要查看电商平台的销售状况和用户行为数据。</w:t>
      </w:r>
      <w:r w:rsidRPr="00486155">
        <w:rPr>
          <w:b/>
          <w:bCs/>
        </w:rPr>
        <w:t xml:space="preserve"> </w:t>
      </w:r>
      <w:r w:rsidRPr="00486155">
        <w:rPr>
          <w:b/>
          <w:bCs/>
        </w:rPr>
        <w:t>系统行为：</w:t>
      </w:r>
      <w:bookmarkEnd w:id="70"/>
      <w:bookmarkEnd w:id="71"/>
    </w:p>
    <w:p w14:paraId="27C6B6E7" w14:textId="77777777" w:rsidR="003D4C75" w:rsidRPr="00EE1BE8" w:rsidRDefault="003D4C75" w:rsidP="003D4C75">
      <w:pPr>
        <w:ind w:left="420" w:firstLineChars="0" w:firstLine="0"/>
      </w:pPr>
      <w:r w:rsidRPr="00EE1BE8">
        <w:t>管理员登录到后台管理系统中。</w:t>
      </w:r>
    </w:p>
    <w:p w14:paraId="0D637A56" w14:textId="77777777" w:rsidR="003D4C75" w:rsidRPr="00EE1BE8" w:rsidRDefault="003D4C75" w:rsidP="003D4C75">
      <w:pPr>
        <w:ind w:left="420" w:firstLineChars="0" w:firstLine="0"/>
      </w:pPr>
      <w:r w:rsidRPr="00EE1BE8">
        <w:t>点击</w:t>
      </w:r>
      <w:r w:rsidRPr="00EE1BE8">
        <w:t>“</w:t>
      </w:r>
      <w:r w:rsidRPr="00EE1BE8">
        <w:t>数据统计</w:t>
      </w:r>
      <w:r w:rsidRPr="00EE1BE8">
        <w:t>”</w:t>
      </w:r>
      <w:r w:rsidRPr="00EE1BE8">
        <w:t>，进入数据统计页面。</w:t>
      </w:r>
    </w:p>
    <w:p w14:paraId="3C58F47B" w14:textId="77777777" w:rsidR="003D4C75" w:rsidRPr="00EE1BE8" w:rsidRDefault="003D4C75" w:rsidP="003D4C75">
      <w:pPr>
        <w:ind w:left="420" w:firstLineChars="0" w:firstLine="0"/>
      </w:pPr>
      <w:r w:rsidRPr="00EE1BE8">
        <w:t>查看销售额、订单量等数据和趋势分析图表。</w:t>
      </w:r>
    </w:p>
    <w:p w14:paraId="3BA7F836" w14:textId="77777777" w:rsidR="003D4C75" w:rsidRPr="00EE1BE8" w:rsidRDefault="003D4C75" w:rsidP="003D4C75">
      <w:pPr>
        <w:ind w:left="420" w:firstLineChars="0" w:firstLine="0"/>
      </w:pPr>
      <w:r w:rsidRPr="00EE1BE8">
        <w:t>查看用户浏览、购买行为数据，并进行行为分析和挖掘。</w:t>
      </w:r>
    </w:p>
    <w:p w14:paraId="35EA0E2D" w14:textId="77777777" w:rsidR="003D4C75" w:rsidRPr="00EE1BE8" w:rsidRDefault="003D4C75" w:rsidP="003D4C75">
      <w:pPr>
        <w:ind w:left="420" w:firstLineChars="0" w:firstLine="0"/>
      </w:pPr>
      <w:r w:rsidRPr="00EE1BE8">
        <w:t>点击</w:t>
      </w:r>
      <w:r w:rsidRPr="00EE1BE8">
        <w:t>“</w:t>
      </w:r>
      <w:r w:rsidRPr="00EE1BE8">
        <w:t>导出</w:t>
      </w:r>
      <w:r w:rsidRPr="00EE1BE8">
        <w:t>”</w:t>
      </w:r>
      <w:r w:rsidRPr="00EE1BE8">
        <w:t>按钮，导出相关报表和数据。</w:t>
      </w:r>
    </w:p>
    <w:p w14:paraId="6E3069D9" w14:textId="718DA92D" w:rsidR="003D4C75" w:rsidRDefault="001C0C73" w:rsidP="003D4C75">
      <w:pPr>
        <w:pStyle w:val="2"/>
        <w:ind w:left="420"/>
      </w:pPr>
      <w:bookmarkStart w:id="73" w:name="_Toc147708621"/>
      <w:bookmarkStart w:id="74" w:name="_Toc147709038"/>
      <w:bookmarkStart w:id="75" w:name="_Toc147761299"/>
      <w:bookmarkStart w:id="76" w:name="_Toc147761336"/>
      <w:bookmarkStart w:id="77" w:name="_Toc153805881"/>
      <w:r>
        <w:rPr>
          <w:rFonts w:hint="eastAsia"/>
        </w:rPr>
        <w:lastRenderedPageBreak/>
        <w:t>2</w:t>
      </w:r>
      <w:r>
        <w:t>.4</w:t>
      </w:r>
      <w:r w:rsidR="003D4C75">
        <w:rPr>
          <w:rFonts w:hint="eastAsia"/>
        </w:rPr>
        <w:t>非功能需求</w:t>
      </w:r>
      <w:bookmarkEnd w:id="73"/>
      <w:bookmarkEnd w:id="74"/>
      <w:bookmarkEnd w:id="75"/>
      <w:bookmarkEnd w:id="76"/>
      <w:bookmarkEnd w:id="77"/>
    </w:p>
    <w:p w14:paraId="52598FA9" w14:textId="3AF0842A" w:rsidR="003D4C75" w:rsidRPr="00437438" w:rsidRDefault="001C0C73" w:rsidP="003D4C75">
      <w:pPr>
        <w:pStyle w:val="3"/>
        <w:ind w:left="420"/>
      </w:pPr>
      <w:bookmarkStart w:id="78" w:name="_Toc147708623"/>
      <w:bookmarkStart w:id="79" w:name="_Toc147709040"/>
      <w:bookmarkStart w:id="80" w:name="_Toc147761300"/>
      <w:bookmarkStart w:id="81" w:name="_Toc147761337"/>
      <w:bookmarkStart w:id="82" w:name="_Toc153805882"/>
      <w:r>
        <w:rPr>
          <w:rFonts w:hint="eastAsia"/>
        </w:rPr>
        <w:t>2</w:t>
      </w:r>
      <w:r>
        <w:t>.4.1</w:t>
      </w:r>
      <w:r w:rsidR="003D4C75" w:rsidRPr="00437438">
        <w:t>扩展需求</w:t>
      </w:r>
      <w:bookmarkEnd w:id="78"/>
      <w:bookmarkEnd w:id="79"/>
      <w:bookmarkEnd w:id="80"/>
      <w:bookmarkEnd w:id="81"/>
      <w:bookmarkEnd w:id="82"/>
    </w:p>
    <w:p w14:paraId="50E91A8A" w14:textId="77777777" w:rsidR="003D4C75" w:rsidRPr="00437438" w:rsidRDefault="003D4C75" w:rsidP="003D4C75">
      <w:pPr>
        <w:ind w:firstLine="420"/>
      </w:pPr>
      <w:r w:rsidRPr="00437438">
        <w:t>可扩展性：系统需要具备较高的可扩展性，方便日后根据业务需求进行功能扩展或修改。</w:t>
      </w:r>
    </w:p>
    <w:p w14:paraId="19ABF94D" w14:textId="77777777" w:rsidR="003D4C75" w:rsidRDefault="003D4C75" w:rsidP="003D4C75">
      <w:pPr>
        <w:ind w:firstLine="420"/>
      </w:pPr>
      <w:r w:rsidRPr="00437438">
        <w:t>插件接口：系统应提供插件接口，并能够方便地进行添加和删除，支持第三方开发或集成。</w:t>
      </w:r>
    </w:p>
    <w:p w14:paraId="7587B84A" w14:textId="2B2F285E" w:rsidR="003D4C75" w:rsidRPr="00AE7D98" w:rsidRDefault="00670674" w:rsidP="003D4C75">
      <w:pPr>
        <w:pStyle w:val="3"/>
        <w:ind w:left="420"/>
      </w:pPr>
      <w:bookmarkStart w:id="83" w:name="_Toc147708624"/>
      <w:bookmarkStart w:id="84" w:name="_Toc147709041"/>
      <w:bookmarkStart w:id="85" w:name="_Toc147761301"/>
      <w:bookmarkStart w:id="86" w:name="_Toc147761338"/>
      <w:bookmarkStart w:id="87" w:name="_Toc153805883"/>
      <w:r>
        <w:rPr>
          <w:rFonts w:hint="eastAsia"/>
        </w:rPr>
        <w:t>2</w:t>
      </w:r>
      <w:r>
        <w:t>.4.2</w:t>
      </w:r>
      <w:r w:rsidR="003D4C75" w:rsidRPr="00AE7D98">
        <w:t>兼容性</w:t>
      </w:r>
      <w:bookmarkEnd w:id="83"/>
      <w:bookmarkEnd w:id="84"/>
      <w:bookmarkEnd w:id="85"/>
      <w:bookmarkEnd w:id="86"/>
      <w:bookmarkEnd w:id="87"/>
    </w:p>
    <w:p w14:paraId="72B5ED5C" w14:textId="77777777" w:rsidR="003D4C75" w:rsidRPr="00600F5C" w:rsidRDefault="003D4C75" w:rsidP="003D4C75">
      <w:pPr>
        <w:ind w:firstLine="420"/>
      </w:pPr>
      <w:r w:rsidRPr="00600F5C">
        <w:t>系统应支持多种操作系统和浏览器，以便管理员能够在不同的平台上使用系统，并保证功能的正常运行。</w:t>
      </w:r>
    </w:p>
    <w:p w14:paraId="485FD3A3" w14:textId="5FD833C6" w:rsidR="003D4C75" w:rsidRDefault="00036BE3" w:rsidP="003D4C75">
      <w:pPr>
        <w:pStyle w:val="2"/>
        <w:ind w:left="420"/>
      </w:pPr>
      <w:bookmarkStart w:id="88" w:name="_Toc147708625"/>
      <w:bookmarkStart w:id="89" w:name="_Toc147709042"/>
      <w:bookmarkStart w:id="90" w:name="_Toc147761302"/>
      <w:bookmarkStart w:id="91" w:name="_Toc147761339"/>
      <w:bookmarkStart w:id="92" w:name="_Toc153805884"/>
      <w:r>
        <w:rPr>
          <w:rFonts w:hint="eastAsia"/>
        </w:rPr>
        <w:t>2</w:t>
      </w:r>
      <w:r>
        <w:t>.5</w:t>
      </w:r>
      <w:r w:rsidR="003D4C75" w:rsidRPr="00437438">
        <w:t>界面设计</w:t>
      </w:r>
      <w:bookmarkEnd w:id="88"/>
      <w:bookmarkEnd w:id="89"/>
      <w:bookmarkEnd w:id="90"/>
      <w:bookmarkEnd w:id="91"/>
      <w:bookmarkEnd w:id="92"/>
    </w:p>
    <w:p w14:paraId="1F46FFBD" w14:textId="77777777" w:rsidR="003D4C75" w:rsidRPr="0016512B" w:rsidRDefault="003D4C75" w:rsidP="003D4C75">
      <w:pPr>
        <w:ind w:firstLine="420"/>
      </w:pPr>
      <w:r w:rsidRPr="0016512B">
        <w:t>为了提高管理员的使用效率，电商后台管理系统需要提供清晰易懂的导航结构。应该将各个管理模块进行分类和分组，并设置清晰明了的二级菜单。例如：</w:t>
      </w:r>
    </w:p>
    <w:p w14:paraId="01CDC23E" w14:textId="77777777" w:rsidR="003D4C75" w:rsidRDefault="003D4C75" w:rsidP="003D4C75">
      <w:pPr>
        <w:pStyle w:val="aa"/>
        <w:numPr>
          <w:ilvl w:val="0"/>
          <w:numId w:val="34"/>
        </w:numPr>
        <w:ind w:left="2100" w:firstLineChars="0"/>
      </w:pPr>
      <w:r w:rsidRPr="0016512B">
        <w:t>商品管理</w:t>
      </w:r>
    </w:p>
    <w:p w14:paraId="4DA16A10" w14:textId="77777777" w:rsidR="003D4C75" w:rsidRPr="0016512B" w:rsidRDefault="003D4C75" w:rsidP="003D4C75">
      <w:pPr>
        <w:pStyle w:val="aa"/>
        <w:numPr>
          <w:ilvl w:val="1"/>
          <w:numId w:val="34"/>
        </w:numPr>
        <w:ind w:left="2100" w:firstLineChars="0"/>
      </w:pPr>
      <w:r w:rsidRPr="0016512B">
        <w:t>商品列表</w:t>
      </w:r>
    </w:p>
    <w:p w14:paraId="446EC1BB" w14:textId="77777777" w:rsidR="003D4C75" w:rsidRDefault="003D4C75" w:rsidP="003D4C75">
      <w:pPr>
        <w:pStyle w:val="aa"/>
        <w:numPr>
          <w:ilvl w:val="1"/>
          <w:numId w:val="34"/>
        </w:numPr>
        <w:ind w:left="2100" w:firstLineChars="0"/>
      </w:pPr>
      <w:r w:rsidRPr="0016512B">
        <w:t>添加商品</w:t>
      </w:r>
    </w:p>
    <w:p w14:paraId="680AEC36" w14:textId="77777777" w:rsidR="003D4C75" w:rsidRPr="0016512B" w:rsidRDefault="003D4C75" w:rsidP="003D4C75">
      <w:pPr>
        <w:pStyle w:val="aa"/>
        <w:numPr>
          <w:ilvl w:val="0"/>
          <w:numId w:val="34"/>
        </w:numPr>
        <w:ind w:left="2100" w:firstLineChars="0"/>
      </w:pPr>
      <w:r w:rsidRPr="0016512B">
        <w:t>订单管理</w:t>
      </w:r>
    </w:p>
    <w:p w14:paraId="0614C630" w14:textId="77777777" w:rsidR="003D4C75" w:rsidRPr="0016512B" w:rsidRDefault="003D4C75" w:rsidP="003D4C75">
      <w:pPr>
        <w:pStyle w:val="aa"/>
        <w:numPr>
          <w:ilvl w:val="1"/>
          <w:numId w:val="34"/>
        </w:numPr>
        <w:ind w:left="2100" w:firstLineChars="0"/>
      </w:pPr>
      <w:r w:rsidRPr="0016512B">
        <w:t>订单列表</w:t>
      </w:r>
    </w:p>
    <w:p w14:paraId="6603C87F" w14:textId="77777777" w:rsidR="003D4C75" w:rsidRPr="0016512B" w:rsidRDefault="003D4C75" w:rsidP="003D4C75">
      <w:pPr>
        <w:pStyle w:val="aa"/>
        <w:numPr>
          <w:ilvl w:val="1"/>
          <w:numId w:val="34"/>
        </w:numPr>
        <w:ind w:left="2100" w:firstLineChars="0"/>
      </w:pPr>
      <w:r w:rsidRPr="0016512B">
        <w:t>订单详情</w:t>
      </w:r>
    </w:p>
    <w:p w14:paraId="3A2F9EA8" w14:textId="77777777" w:rsidR="003D4C75" w:rsidRPr="0016512B" w:rsidRDefault="003D4C75" w:rsidP="003D4C75">
      <w:pPr>
        <w:pStyle w:val="aa"/>
        <w:numPr>
          <w:ilvl w:val="0"/>
          <w:numId w:val="34"/>
        </w:numPr>
        <w:ind w:left="2100" w:firstLineChars="0"/>
      </w:pPr>
      <w:r w:rsidRPr="0016512B">
        <w:t>用户管理</w:t>
      </w:r>
    </w:p>
    <w:p w14:paraId="4FE669CC" w14:textId="77777777" w:rsidR="003D4C75" w:rsidRPr="0016512B" w:rsidRDefault="003D4C75" w:rsidP="003D4C75">
      <w:pPr>
        <w:pStyle w:val="aa"/>
        <w:numPr>
          <w:ilvl w:val="1"/>
          <w:numId w:val="34"/>
        </w:numPr>
        <w:ind w:left="2100" w:firstLineChars="0"/>
      </w:pPr>
      <w:r w:rsidRPr="0016512B">
        <w:t>用户列表</w:t>
      </w:r>
    </w:p>
    <w:p w14:paraId="55759DFC" w14:textId="77777777" w:rsidR="003D4C75" w:rsidRPr="0016512B" w:rsidRDefault="003D4C75" w:rsidP="003D4C75">
      <w:pPr>
        <w:pStyle w:val="aa"/>
        <w:numPr>
          <w:ilvl w:val="1"/>
          <w:numId w:val="34"/>
        </w:numPr>
        <w:ind w:left="2100" w:firstLineChars="0"/>
      </w:pPr>
      <w:r w:rsidRPr="0016512B">
        <w:t>用户详情</w:t>
      </w:r>
    </w:p>
    <w:p w14:paraId="1C3AB573" w14:textId="77777777" w:rsidR="003D4C75" w:rsidRPr="0016512B" w:rsidRDefault="003D4C75" w:rsidP="003D4C75">
      <w:pPr>
        <w:ind w:firstLine="420"/>
      </w:pPr>
      <w:r w:rsidRPr="0016512B">
        <w:t>管理员可以通过点击左侧导航栏上的相应模块名称直接进入相关操作页面。在做好导航结构的同时，也要注意页面的</w:t>
      </w:r>
      <w:r w:rsidRPr="0016512B">
        <w:t>UI</w:t>
      </w:r>
      <w:r w:rsidRPr="0016512B">
        <w:t>设计，使得页面外观美观大方、易于操作。</w:t>
      </w:r>
    </w:p>
    <w:p w14:paraId="134FBBA5" w14:textId="77777777" w:rsidR="003D4C75" w:rsidRDefault="003D4C75" w:rsidP="003D4C75">
      <w:pPr>
        <w:ind w:firstLine="420"/>
      </w:pPr>
      <w:r>
        <w:rPr>
          <w:rFonts w:hint="eastAsia"/>
        </w:rPr>
        <w:t>这里提供一个实例截图：</w:t>
      </w:r>
    </w:p>
    <w:p w14:paraId="74DE6BA0" w14:textId="77777777" w:rsidR="003D4C75" w:rsidRDefault="003D4C75" w:rsidP="003D4C75">
      <w:pPr>
        <w:ind w:firstLine="420"/>
      </w:pPr>
      <w:r>
        <w:rPr>
          <w:rFonts w:hint="eastAsia"/>
        </w:rPr>
        <w:t>员工管理：</w:t>
      </w:r>
    </w:p>
    <w:p w14:paraId="4DCE0C9D" w14:textId="77777777" w:rsidR="005D3FEE" w:rsidRDefault="003D4C75" w:rsidP="005D3FEE">
      <w:pPr>
        <w:keepNext/>
        <w:ind w:firstLine="420"/>
      </w:pPr>
      <w:r>
        <w:rPr>
          <w:noProof/>
        </w:rPr>
        <w:lastRenderedPageBreak/>
        <w:drawing>
          <wp:inline distT="0" distB="0" distL="0" distR="0" wp14:anchorId="4474318B" wp14:editId="389D6C46">
            <wp:extent cx="5274310" cy="2716530"/>
            <wp:effectExtent l="0" t="0" r="2540" b="7620"/>
            <wp:docPr id="450524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4021" name=""/>
                    <pic:cNvPicPr/>
                  </pic:nvPicPr>
                  <pic:blipFill>
                    <a:blip r:embed="rId14"/>
                    <a:stretch>
                      <a:fillRect/>
                    </a:stretch>
                  </pic:blipFill>
                  <pic:spPr>
                    <a:xfrm>
                      <a:off x="0" y="0"/>
                      <a:ext cx="5274310" cy="2716530"/>
                    </a:xfrm>
                    <a:prstGeom prst="rect">
                      <a:avLst/>
                    </a:prstGeom>
                  </pic:spPr>
                </pic:pic>
              </a:graphicData>
            </a:graphic>
          </wp:inline>
        </w:drawing>
      </w:r>
    </w:p>
    <w:p w14:paraId="13D3CC4B" w14:textId="5F6BD0B5" w:rsidR="003D4C75" w:rsidRPr="009025A8" w:rsidRDefault="005D3FEE" w:rsidP="005D3FEE">
      <w:pPr>
        <w:pStyle w:val="af6"/>
        <w:ind w:firstLine="400"/>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w:t>
      </w:r>
      <w:r>
        <w:fldChar w:fldCharType="end"/>
      </w:r>
    </w:p>
    <w:p w14:paraId="3F5113C4" w14:textId="77777777" w:rsidR="003D4C75" w:rsidRDefault="003D4C75" w:rsidP="003D4C75">
      <w:pPr>
        <w:ind w:firstLine="420"/>
      </w:pPr>
    </w:p>
    <w:p w14:paraId="63BCEA2A" w14:textId="77777777" w:rsidR="005D3FEE" w:rsidRDefault="003D4C75" w:rsidP="005D3FEE">
      <w:pPr>
        <w:keepNext/>
        <w:ind w:firstLine="420"/>
      </w:pPr>
      <w:r>
        <w:rPr>
          <w:noProof/>
        </w:rPr>
        <w:drawing>
          <wp:inline distT="0" distB="0" distL="0" distR="0" wp14:anchorId="0A4F9DEA" wp14:editId="2B69BD60">
            <wp:extent cx="5274310" cy="2645410"/>
            <wp:effectExtent l="0" t="0" r="2540" b="2540"/>
            <wp:docPr id="2126062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62639" name=""/>
                    <pic:cNvPicPr/>
                  </pic:nvPicPr>
                  <pic:blipFill>
                    <a:blip r:embed="rId15"/>
                    <a:stretch>
                      <a:fillRect/>
                    </a:stretch>
                  </pic:blipFill>
                  <pic:spPr>
                    <a:xfrm>
                      <a:off x="0" y="0"/>
                      <a:ext cx="5274310" cy="2645410"/>
                    </a:xfrm>
                    <a:prstGeom prst="rect">
                      <a:avLst/>
                    </a:prstGeom>
                  </pic:spPr>
                </pic:pic>
              </a:graphicData>
            </a:graphic>
          </wp:inline>
        </w:drawing>
      </w:r>
    </w:p>
    <w:p w14:paraId="24701AB9" w14:textId="2E6B830E" w:rsidR="003D4C75" w:rsidRDefault="005D3FEE" w:rsidP="005D3FEE">
      <w:pPr>
        <w:pStyle w:val="af6"/>
        <w:ind w:firstLine="400"/>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2</w:t>
      </w:r>
      <w:r>
        <w:fldChar w:fldCharType="end"/>
      </w:r>
    </w:p>
    <w:p w14:paraId="7BBE00D9" w14:textId="77777777" w:rsidR="003D4C75" w:rsidRDefault="003D4C75" w:rsidP="003D4C75">
      <w:pPr>
        <w:ind w:firstLine="420"/>
      </w:pPr>
      <w:r>
        <w:rPr>
          <w:rFonts w:hint="eastAsia"/>
        </w:rPr>
        <w:t>分类管理：</w:t>
      </w:r>
    </w:p>
    <w:p w14:paraId="3F9076F6" w14:textId="77777777" w:rsidR="005D3FEE" w:rsidRDefault="003D4C75" w:rsidP="005D3FEE">
      <w:pPr>
        <w:keepNext/>
        <w:ind w:firstLine="420"/>
      </w:pPr>
      <w:r>
        <w:rPr>
          <w:noProof/>
        </w:rPr>
        <w:lastRenderedPageBreak/>
        <w:drawing>
          <wp:inline distT="0" distB="0" distL="0" distR="0" wp14:anchorId="1292DB87" wp14:editId="26FC80BE">
            <wp:extent cx="5274310" cy="2557145"/>
            <wp:effectExtent l="0" t="0" r="2540" b="0"/>
            <wp:docPr id="1419250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0895" name=""/>
                    <pic:cNvPicPr/>
                  </pic:nvPicPr>
                  <pic:blipFill>
                    <a:blip r:embed="rId16"/>
                    <a:stretch>
                      <a:fillRect/>
                    </a:stretch>
                  </pic:blipFill>
                  <pic:spPr>
                    <a:xfrm>
                      <a:off x="0" y="0"/>
                      <a:ext cx="5274310" cy="2557145"/>
                    </a:xfrm>
                    <a:prstGeom prst="rect">
                      <a:avLst/>
                    </a:prstGeom>
                  </pic:spPr>
                </pic:pic>
              </a:graphicData>
            </a:graphic>
          </wp:inline>
        </w:drawing>
      </w:r>
    </w:p>
    <w:p w14:paraId="43337646" w14:textId="07F9001C" w:rsidR="003D4C75" w:rsidRDefault="005D3FEE" w:rsidP="005D3FEE">
      <w:pPr>
        <w:pStyle w:val="af6"/>
        <w:ind w:firstLine="400"/>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3</w:t>
      </w:r>
      <w:r>
        <w:fldChar w:fldCharType="end"/>
      </w:r>
    </w:p>
    <w:p w14:paraId="284D3592" w14:textId="77777777" w:rsidR="003D4C75" w:rsidRDefault="003D4C75" w:rsidP="003D4C75">
      <w:pPr>
        <w:ind w:firstLine="420"/>
      </w:pPr>
      <w:r>
        <w:rPr>
          <w:rFonts w:hint="eastAsia"/>
        </w:rPr>
        <w:t>菜品管理：</w:t>
      </w:r>
    </w:p>
    <w:p w14:paraId="69E0B31E" w14:textId="77777777" w:rsidR="005D3FEE" w:rsidRDefault="003D4C75" w:rsidP="005D3FEE">
      <w:pPr>
        <w:keepNext/>
        <w:ind w:firstLine="420"/>
      </w:pPr>
      <w:r>
        <w:rPr>
          <w:noProof/>
        </w:rPr>
        <w:drawing>
          <wp:inline distT="0" distB="0" distL="0" distR="0" wp14:anchorId="3FE3C36D" wp14:editId="1FCD149A">
            <wp:extent cx="5274310" cy="2818130"/>
            <wp:effectExtent l="0" t="0" r="2540" b="1270"/>
            <wp:docPr id="889481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81641" name=""/>
                    <pic:cNvPicPr/>
                  </pic:nvPicPr>
                  <pic:blipFill>
                    <a:blip r:embed="rId17"/>
                    <a:stretch>
                      <a:fillRect/>
                    </a:stretch>
                  </pic:blipFill>
                  <pic:spPr>
                    <a:xfrm>
                      <a:off x="0" y="0"/>
                      <a:ext cx="5274310" cy="2818130"/>
                    </a:xfrm>
                    <a:prstGeom prst="rect">
                      <a:avLst/>
                    </a:prstGeom>
                  </pic:spPr>
                </pic:pic>
              </a:graphicData>
            </a:graphic>
          </wp:inline>
        </w:drawing>
      </w:r>
    </w:p>
    <w:p w14:paraId="350CE939" w14:textId="5AF59525" w:rsidR="003D4C75" w:rsidRDefault="005D3FEE" w:rsidP="005D3FEE">
      <w:pPr>
        <w:pStyle w:val="af6"/>
        <w:ind w:firstLine="400"/>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4</w:t>
      </w:r>
      <w:r>
        <w:fldChar w:fldCharType="end"/>
      </w:r>
    </w:p>
    <w:p w14:paraId="4B5BF89D" w14:textId="77777777" w:rsidR="003D4C75" w:rsidRDefault="003D4C75" w:rsidP="003D4C75">
      <w:pPr>
        <w:ind w:firstLine="420"/>
      </w:pPr>
      <w:r>
        <w:rPr>
          <w:rFonts w:hint="eastAsia"/>
        </w:rPr>
        <w:t>套餐管理：</w:t>
      </w:r>
    </w:p>
    <w:p w14:paraId="3E227B8B" w14:textId="77777777" w:rsidR="005D3FEE" w:rsidRDefault="003D4C75" w:rsidP="005D3FEE">
      <w:pPr>
        <w:keepNext/>
        <w:ind w:firstLine="420"/>
      </w:pPr>
      <w:r>
        <w:rPr>
          <w:noProof/>
        </w:rPr>
        <w:lastRenderedPageBreak/>
        <w:drawing>
          <wp:inline distT="0" distB="0" distL="0" distR="0" wp14:anchorId="199C0FEB" wp14:editId="131B7826">
            <wp:extent cx="5274310" cy="3007995"/>
            <wp:effectExtent l="0" t="0" r="2540" b="1905"/>
            <wp:docPr id="962422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22811" name=""/>
                    <pic:cNvPicPr/>
                  </pic:nvPicPr>
                  <pic:blipFill>
                    <a:blip r:embed="rId18"/>
                    <a:stretch>
                      <a:fillRect/>
                    </a:stretch>
                  </pic:blipFill>
                  <pic:spPr>
                    <a:xfrm>
                      <a:off x="0" y="0"/>
                      <a:ext cx="5274310" cy="3007995"/>
                    </a:xfrm>
                    <a:prstGeom prst="rect">
                      <a:avLst/>
                    </a:prstGeom>
                  </pic:spPr>
                </pic:pic>
              </a:graphicData>
            </a:graphic>
          </wp:inline>
        </w:drawing>
      </w:r>
    </w:p>
    <w:p w14:paraId="225D6EC3" w14:textId="3F0329A5" w:rsidR="003D4C75" w:rsidRDefault="005D3FEE" w:rsidP="005D3FEE">
      <w:pPr>
        <w:pStyle w:val="af6"/>
        <w:ind w:firstLine="400"/>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5</w:t>
      </w:r>
      <w:r>
        <w:fldChar w:fldCharType="end"/>
      </w:r>
    </w:p>
    <w:p w14:paraId="756EEC81" w14:textId="77777777" w:rsidR="003D4C75" w:rsidRDefault="003D4C75" w:rsidP="003D4C75">
      <w:pPr>
        <w:ind w:firstLine="420"/>
      </w:pPr>
    </w:p>
    <w:p w14:paraId="3B73FD83" w14:textId="77777777" w:rsidR="003D4C75" w:rsidRDefault="003D4C75" w:rsidP="003D4C75">
      <w:pPr>
        <w:ind w:firstLine="420"/>
      </w:pPr>
    </w:p>
    <w:p w14:paraId="6BD14CC0" w14:textId="77777777" w:rsidR="003D4C75" w:rsidRPr="00437438" w:rsidRDefault="003D4C75" w:rsidP="003D4C75">
      <w:pPr>
        <w:ind w:firstLine="420"/>
      </w:pPr>
    </w:p>
    <w:p w14:paraId="577A4A80" w14:textId="79096663" w:rsidR="003D4C75" w:rsidRDefault="00F92534" w:rsidP="003D4C75">
      <w:pPr>
        <w:pStyle w:val="2"/>
        <w:ind w:left="420"/>
      </w:pPr>
      <w:bookmarkStart w:id="93" w:name="_Toc147708626"/>
      <w:bookmarkStart w:id="94" w:name="_Toc147709043"/>
      <w:bookmarkStart w:id="95" w:name="_Toc147761303"/>
      <w:bookmarkStart w:id="96" w:name="_Toc147761340"/>
      <w:bookmarkStart w:id="97" w:name="_Toc153805885"/>
      <w:r>
        <w:rPr>
          <w:rFonts w:hint="eastAsia"/>
        </w:rPr>
        <w:t>2</w:t>
      </w:r>
      <w:r>
        <w:t>.6</w:t>
      </w:r>
      <w:r w:rsidR="003D4C75" w:rsidRPr="00437438">
        <w:t>数据需求</w:t>
      </w:r>
      <w:bookmarkEnd w:id="93"/>
      <w:bookmarkEnd w:id="94"/>
      <w:bookmarkEnd w:id="95"/>
      <w:bookmarkEnd w:id="96"/>
      <w:bookmarkEnd w:id="97"/>
    </w:p>
    <w:tbl>
      <w:tblPr>
        <w:tblW w:w="0" w:type="auto"/>
        <w:shd w:val="clear" w:color="auto" w:fill="FFFFFF"/>
        <w:tblCellMar>
          <w:left w:w="0" w:type="dxa"/>
          <w:right w:w="0" w:type="dxa"/>
        </w:tblCellMar>
        <w:tblLook w:val="04A0" w:firstRow="1" w:lastRow="0" w:firstColumn="1" w:lastColumn="0" w:noHBand="0" w:noVBand="1"/>
      </w:tblPr>
      <w:tblGrid>
        <w:gridCol w:w="872"/>
        <w:gridCol w:w="1969"/>
        <w:gridCol w:w="2070"/>
      </w:tblGrid>
      <w:tr w:rsidR="003D4C75" w:rsidRPr="00723E78" w14:paraId="4D18C0CF" w14:textId="77777777" w:rsidTr="007E5096">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988E7F2" w14:textId="77777777" w:rsidR="003D4C75" w:rsidRPr="00723E78" w:rsidRDefault="003D4C75" w:rsidP="007E5096">
            <w:pPr>
              <w:widowControl/>
              <w:spacing w:line="240" w:lineRule="auto"/>
              <w:ind w:firstLineChars="0" w:firstLine="0"/>
              <w:jc w:val="center"/>
              <w:rPr>
                <w:rFonts w:ascii="Open Sans" w:hAnsi="Open Sans" w:cs="Open Sans"/>
                <w:b/>
                <w:bCs/>
                <w:color w:val="333333"/>
                <w:kern w:val="0"/>
                <w:sz w:val="24"/>
              </w:rPr>
            </w:pPr>
            <w:r w:rsidRPr="00723E78">
              <w:rPr>
                <w:rFonts w:ascii="Open Sans" w:hAnsi="Open Sans" w:cs="Open Sans"/>
                <w:b/>
                <w:bCs/>
                <w:color w:val="333333"/>
                <w:kern w:val="0"/>
                <w:sz w:val="24"/>
              </w:rPr>
              <w:t>序号</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436E16A" w14:textId="77777777" w:rsidR="003D4C75" w:rsidRPr="00723E78" w:rsidRDefault="003D4C75" w:rsidP="007E5096">
            <w:pPr>
              <w:widowControl/>
              <w:spacing w:line="240" w:lineRule="auto"/>
              <w:ind w:firstLineChars="0" w:firstLine="0"/>
              <w:jc w:val="center"/>
              <w:rPr>
                <w:rFonts w:ascii="Open Sans" w:hAnsi="Open Sans" w:cs="Open Sans"/>
                <w:b/>
                <w:bCs/>
                <w:color w:val="333333"/>
                <w:kern w:val="0"/>
                <w:sz w:val="24"/>
              </w:rPr>
            </w:pPr>
            <w:r w:rsidRPr="00723E78">
              <w:rPr>
                <w:rFonts w:ascii="Open Sans" w:hAnsi="Open Sans" w:cs="Open Sans"/>
                <w:b/>
                <w:bCs/>
                <w:color w:val="333333"/>
                <w:kern w:val="0"/>
                <w:sz w:val="24"/>
              </w:rPr>
              <w:t>数据表名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87289AF" w14:textId="77777777" w:rsidR="003D4C75" w:rsidRPr="00723E78" w:rsidRDefault="003D4C75" w:rsidP="007E5096">
            <w:pPr>
              <w:widowControl/>
              <w:spacing w:line="240" w:lineRule="auto"/>
              <w:ind w:firstLineChars="0" w:firstLine="0"/>
              <w:jc w:val="center"/>
              <w:rPr>
                <w:rFonts w:ascii="Open Sans" w:hAnsi="Open Sans" w:cs="Open Sans"/>
                <w:b/>
                <w:bCs/>
                <w:color w:val="333333"/>
                <w:kern w:val="0"/>
                <w:sz w:val="24"/>
              </w:rPr>
            </w:pPr>
            <w:r w:rsidRPr="00723E78">
              <w:rPr>
                <w:rFonts w:ascii="Open Sans" w:hAnsi="Open Sans" w:cs="Open Sans"/>
                <w:b/>
                <w:bCs/>
                <w:color w:val="333333"/>
                <w:kern w:val="0"/>
                <w:sz w:val="24"/>
              </w:rPr>
              <w:t>中文名称</w:t>
            </w:r>
          </w:p>
        </w:tc>
      </w:tr>
      <w:tr w:rsidR="003D4C75" w:rsidRPr="00723E78" w14:paraId="1B06A201" w14:textId="77777777" w:rsidTr="007E509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A9B4EB"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8E6E8B"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employee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3395CD"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员工表</w:t>
            </w:r>
          </w:p>
        </w:tc>
      </w:tr>
      <w:tr w:rsidR="003D4C75" w:rsidRPr="00723E78" w14:paraId="79CF8CC5" w14:textId="77777777" w:rsidTr="007E5096">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881D39B"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2</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79FD9F1"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category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A78DD53"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分类表</w:t>
            </w:r>
          </w:p>
        </w:tc>
      </w:tr>
      <w:tr w:rsidR="003D4C75" w:rsidRPr="00723E78" w14:paraId="0DD01855" w14:textId="77777777" w:rsidTr="007E509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5856AE"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022775"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dish</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B0699A"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菜品表</w:t>
            </w:r>
          </w:p>
        </w:tc>
      </w:tr>
      <w:tr w:rsidR="003D4C75" w:rsidRPr="00723E78" w14:paraId="1EE0DC1B" w14:textId="77777777" w:rsidTr="007E5096">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423120"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4</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D634D9A"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dish_flavor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5A4D089"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菜品口味表</w:t>
            </w:r>
          </w:p>
        </w:tc>
      </w:tr>
      <w:tr w:rsidR="003D4C75" w:rsidRPr="00723E78" w14:paraId="0A5DE029" w14:textId="77777777" w:rsidTr="007E509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68C476"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5</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45B5BD"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setmeal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E59E973"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套餐表</w:t>
            </w:r>
          </w:p>
        </w:tc>
      </w:tr>
      <w:tr w:rsidR="003D4C75" w:rsidRPr="00723E78" w14:paraId="3874B78F" w14:textId="77777777" w:rsidTr="007E5096">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6D3047"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6</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E1F426"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setmeal_dish</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604645"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套餐菜品关系表</w:t>
            </w:r>
          </w:p>
        </w:tc>
      </w:tr>
      <w:tr w:rsidR="003D4C75" w:rsidRPr="00723E78" w14:paraId="3933EA3F" w14:textId="77777777" w:rsidTr="007E509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B2B167"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lastRenderedPageBreak/>
              <w:t>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4CAF10"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user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E4A8FE"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用户表</w:t>
            </w:r>
          </w:p>
        </w:tc>
      </w:tr>
      <w:tr w:rsidR="003D4C75" w:rsidRPr="00723E78" w14:paraId="0C4E4DA2" w14:textId="77777777" w:rsidTr="007E5096">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AE41CA"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8</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31EA020"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address_book</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8F1B8E1"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地址表</w:t>
            </w:r>
          </w:p>
        </w:tc>
      </w:tr>
      <w:tr w:rsidR="003D4C75" w:rsidRPr="00723E78" w14:paraId="6CF93FE3" w14:textId="77777777" w:rsidTr="007E509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04F4AD"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9</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2B6CDC"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shopping_cart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FC0FDB"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购物车表</w:t>
            </w:r>
          </w:p>
        </w:tc>
      </w:tr>
      <w:tr w:rsidR="003D4C75" w:rsidRPr="00723E78" w14:paraId="6A684235" w14:textId="77777777" w:rsidTr="007E5096">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114E712"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9F15DE8"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orders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BAC41E2"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订单表</w:t>
            </w:r>
          </w:p>
        </w:tc>
      </w:tr>
      <w:tr w:rsidR="003D4C75" w:rsidRPr="00723E78" w14:paraId="2F3C4C34" w14:textId="77777777" w:rsidTr="007E509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C0D38E"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11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80C26E"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order_detail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AFD99F" w14:textId="77777777" w:rsidR="003D4C75" w:rsidRPr="00723E78" w:rsidRDefault="003D4C75" w:rsidP="007E5096">
            <w:pPr>
              <w:widowControl/>
              <w:spacing w:line="240" w:lineRule="auto"/>
              <w:ind w:firstLineChars="0" w:firstLine="0"/>
              <w:jc w:val="left"/>
              <w:rPr>
                <w:rFonts w:ascii="Open Sans" w:hAnsi="Open Sans" w:cs="Open Sans"/>
                <w:color w:val="333333"/>
                <w:kern w:val="0"/>
                <w:sz w:val="24"/>
              </w:rPr>
            </w:pPr>
            <w:r w:rsidRPr="00723E78">
              <w:rPr>
                <w:rFonts w:ascii="Open Sans" w:hAnsi="Open Sans" w:cs="Open Sans"/>
                <w:color w:val="333333"/>
                <w:kern w:val="0"/>
                <w:sz w:val="24"/>
              </w:rPr>
              <w:t>订单明细表</w:t>
            </w:r>
          </w:p>
        </w:tc>
      </w:tr>
    </w:tbl>
    <w:p w14:paraId="37443D83" w14:textId="77777777" w:rsidR="003D4C75" w:rsidRDefault="003D4C75" w:rsidP="003D4C75">
      <w:pPr>
        <w:pStyle w:val="md-end-block"/>
        <w:spacing w:before="192" w:beforeAutospacing="0" w:after="192" w:afterAutospacing="0"/>
        <w:ind w:firstLine="420"/>
        <w:rPr>
          <w:rFonts w:ascii="Open Sans" w:hAnsi="Open Sans" w:cs="Open Sans"/>
          <w:color w:val="333333"/>
        </w:rPr>
      </w:pPr>
      <w:r>
        <w:rPr>
          <w:rStyle w:val="md-plain"/>
          <w:rFonts w:ascii="Open Sans" w:hAnsi="Open Sans" w:cs="Open Sans"/>
          <w:color w:val="333333"/>
        </w:rPr>
        <w:t>employee</w:t>
      </w:r>
      <w:r>
        <w:rPr>
          <w:rStyle w:val="md-plain"/>
          <w:rFonts w:ascii="Open Sans" w:hAnsi="Open Sans" w:cs="Open Sans"/>
          <w:color w:val="333333"/>
        </w:rPr>
        <w:t>表为员工表，用于存储商家内部的员工信息。具体表结构如下：</w:t>
      </w:r>
    </w:p>
    <w:tbl>
      <w:tblPr>
        <w:tblW w:w="0" w:type="auto"/>
        <w:tblCellMar>
          <w:left w:w="0" w:type="dxa"/>
          <w:right w:w="0" w:type="dxa"/>
        </w:tblCellMar>
        <w:tblLook w:val="04A0" w:firstRow="1" w:lastRow="0" w:firstColumn="1" w:lastColumn="0" w:noHBand="0" w:noVBand="1"/>
      </w:tblPr>
      <w:tblGrid>
        <w:gridCol w:w="1849"/>
        <w:gridCol w:w="1790"/>
        <w:gridCol w:w="2076"/>
        <w:gridCol w:w="2070"/>
      </w:tblGrid>
      <w:tr w:rsidR="003D4C75" w14:paraId="6AE43F6E" w14:textId="77777777" w:rsidTr="007E5096">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FF8942B" w14:textId="77777777" w:rsidR="003D4C75" w:rsidRDefault="003D4C75" w:rsidP="007E5096">
            <w:pPr>
              <w:ind w:firstLine="422"/>
              <w:jc w:val="center"/>
              <w:rPr>
                <w:rFonts w:ascii="宋体" w:hAnsi="宋体" w:cs="宋体"/>
                <w:b/>
                <w:bCs/>
              </w:rPr>
            </w:pPr>
            <w:r>
              <w:rPr>
                <w:rStyle w:val="md-plain"/>
                <w:b/>
                <w:bCs/>
              </w:rPr>
              <w:t>字段名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E591DB3" w14:textId="77777777" w:rsidR="003D4C75" w:rsidRDefault="003D4C75" w:rsidP="007E5096">
            <w:pPr>
              <w:ind w:firstLine="422"/>
              <w:jc w:val="center"/>
              <w:rPr>
                <w:b/>
                <w:bCs/>
              </w:rPr>
            </w:pPr>
            <w:r>
              <w:rPr>
                <w:rStyle w:val="md-plain"/>
                <w:b/>
                <w:bCs/>
              </w:rPr>
              <w:t>数据类型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BD51AF8" w14:textId="77777777" w:rsidR="003D4C75" w:rsidRDefault="003D4C75" w:rsidP="007E5096">
            <w:pPr>
              <w:ind w:firstLine="422"/>
              <w:jc w:val="center"/>
              <w:rPr>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97865C0" w14:textId="77777777" w:rsidR="003D4C75" w:rsidRDefault="003D4C75" w:rsidP="007E5096">
            <w:pPr>
              <w:ind w:firstLine="422"/>
              <w:jc w:val="center"/>
              <w:rPr>
                <w:b/>
                <w:bCs/>
              </w:rPr>
            </w:pPr>
            <w:r>
              <w:rPr>
                <w:rStyle w:val="md-plain"/>
                <w:b/>
                <w:bCs/>
              </w:rPr>
              <w:t>备注</w:t>
            </w:r>
          </w:p>
        </w:tc>
      </w:tr>
      <w:tr w:rsidR="003D4C75" w14:paraId="5B5DEB6D" w14:textId="77777777" w:rsidTr="007E5096">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1624024" w14:textId="77777777" w:rsidR="003D4C75" w:rsidRDefault="003D4C75" w:rsidP="007E5096">
            <w:pPr>
              <w:ind w:firstLine="420"/>
              <w:jc w:val="left"/>
            </w:pPr>
            <w:r>
              <w:rPr>
                <w:rStyle w:val="md-plain"/>
              </w:rPr>
              <w:t>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143958C" w14:textId="77777777" w:rsidR="003D4C75" w:rsidRDefault="003D4C75" w:rsidP="007E5096">
            <w:pPr>
              <w:ind w:firstLine="420"/>
            </w:pPr>
            <w:r>
              <w:rPr>
                <w:rStyle w:val="md-plain"/>
              </w:rPr>
              <w:t>bigint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8CCE7FC" w14:textId="77777777" w:rsidR="003D4C75" w:rsidRDefault="003D4C75" w:rsidP="007E5096">
            <w:pPr>
              <w:ind w:firstLine="420"/>
            </w:pPr>
            <w:r>
              <w:rPr>
                <w:rStyle w:val="md-plain"/>
              </w:rPr>
              <w:t>主键</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7EC9D5E" w14:textId="77777777" w:rsidR="003D4C75" w:rsidRDefault="003D4C75" w:rsidP="007E5096">
            <w:pPr>
              <w:ind w:firstLine="420"/>
            </w:pPr>
            <w:r>
              <w:rPr>
                <w:rStyle w:val="md-plain"/>
              </w:rPr>
              <w:t>自增</w:t>
            </w:r>
          </w:p>
        </w:tc>
      </w:tr>
      <w:tr w:rsidR="003D4C75" w14:paraId="3EDDF529" w14:textId="77777777" w:rsidTr="007E5096">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1D8AFE" w14:textId="77777777" w:rsidR="003D4C75" w:rsidRDefault="003D4C75" w:rsidP="007E5096">
            <w:pPr>
              <w:ind w:firstLine="420"/>
            </w:pPr>
            <w:r>
              <w:rPr>
                <w:rStyle w:val="md-plain"/>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169F64F" w14:textId="77777777" w:rsidR="003D4C75" w:rsidRDefault="003D4C75" w:rsidP="007E5096">
            <w:pPr>
              <w:ind w:firstLine="420"/>
            </w:pPr>
            <w:r>
              <w:rPr>
                <w:rStyle w:val="md-plain"/>
              </w:rPr>
              <w:t>varchar(32)</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1B0BD7" w14:textId="77777777" w:rsidR="003D4C75" w:rsidRDefault="003D4C75" w:rsidP="007E5096">
            <w:pPr>
              <w:ind w:firstLine="420"/>
            </w:pPr>
            <w:r>
              <w:rPr>
                <w:rStyle w:val="md-plain"/>
              </w:rPr>
              <w:t>姓名</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DA21A76" w14:textId="77777777" w:rsidR="003D4C75" w:rsidRDefault="003D4C75" w:rsidP="007E5096">
            <w:pPr>
              <w:ind w:firstLine="420"/>
            </w:pPr>
          </w:p>
        </w:tc>
      </w:tr>
      <w:tr w:rsidR="003D4C75" w14:paraId="0370A380" w14:textId="77777777" w:rsidTr="007E5096">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130CFE" w14:textId="77777777" w:rsidR="003D4C75" w:rsidRDefault="003D4C75" w:rsidP="007E5096">
            <w:pPr>
              <w:ind w:firstLine="420"/>
              <w:rPr>
                <w:rFonts w:ascii="宋体" w:hAnsi="宋体" w:cs="宋体"/>
                <w:sz w:val="24"/>
              </w:rPr>
            </w:pPr>
            <w:r>
              <w:rPr>
                <w:rStyle w:val="md-plain"/>
              </w:rPr>
              <w:t>username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E66A14" w14:textId="77777777" w:rsidR="003D4C75" w:rsidRDefault="003D4C75" w:rsidP="007E5096">
            <w:pPr>
              <w:ind w:firstLine="420"/>
            </w:pPr>
            <w:r>
              <w:rPr>
                <w:rStyle w:val="md-plain"/>
              </w:rPr>
              <w:t>varchar(32)</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7805A22" w14:textId="77777777" w:rsidR="003D4C75" w:rsidRDefault="003D4C75" w:rsidP="007E5096">
            <w:pPr>
              <w:ind w:firstLine="420"/>
            </w:pPr>
            <w:r>
              <w:rPr>
                <w:rStyle w:val="md-plain"/>
              </w:rPr>
              <w:t>用户名</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20E8E2A" w14:textId="77777777" w:rsidR="003D4C75" w:rsidRDefault="003D4C75" w:rsidP="007E5096">
            <w:pPr>
              <w:ind w:firstLine="420"/>
            </w:pPr>
            <w:r>
              <w:rPr>
                <w:rStyle w:val="md-plain"/>
              </w:rPr>
              <w:t>唯一</w:t>
            </w:r>
          </w:p>
        </w:tc>
      </w:tr>
      <w:tr w:rsidR="003D4C75" w14:paraId="762CA50A" w14:textId="77777777" w:rsidTr="007E5096">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33D087F" w14:textId="77777777" w:rsidR="003D4C75" w:rsidRDefault="003D4C75" w:rsidP="007E5096">
            <w:pPr>
              <w:ind w:firstLine="420"/>
            </w:pPr>
            <w:r>
              <w:rPr>
                <w:rStyle w:val="md-plain"/>
              </w:rPr>
              <w:t>password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7BB3F0" w14:textId="77777777" w:rsidR="003D4C75" w:rsidRDefault="003D4C75" w:rsidP="007E5096">
            <w:pPr>
              <w:ind w:firstLine="420"/>
            </w:pPr>
            <w:r>
              <w:rPr>
                <w:rStyle w:val="md-plain"/>
              </w:rPr>
              <w:t>varchar(64)</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B2D78A" w14:textId="77777777" w:rsidR="003D4C75" w:rsidRDefault="003D4C75" w:rsidP="007E5096">
            <w:pPr>
              <w:ind w:firstLine="420"/>
            </w:pPr>
            <w:r>
              <w:rPr>
                <w:rStyle w:val="md-plain"/>
              </w:rPr>
              <w:t>密码</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B03A70F" w14:textId="77777777" w:rsidR="003D4C75" w:rsidRDefault="003D4C75" w:rsidP="007E5096">
            <w:pPr>
              <w:ind w:firstLine="420"/>
            </w:pPr>
          </w:p>
        </w:tc>
      </w:tr>
      <w:tr w:rsidR="003D4C75" w14:paraId="6DF959BA" w14:textId="77777777" w:rsidTr="007E5096">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9C4727C" w14:textId="77777777" w:rsidR="003D4C75" w:rsidRDefault="003D4C75" w:rsidP="007E5096">
            <w:pPr>
              <w:ind w:firstLine="420"/>
              <w:rPr>
                <w:rFonts w:ascii="宋体" w:hAnsi="宋体" w:cs="宋体"/>
                <w:sz w:val="24"/>
              </w:rPr>
            </w:pPr>
            <w:r>
              <w:rPr>
                <w:rStyle w:val="md-plain"/>
              </w:rPr>
              <w:t>phone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068D0A4" w14:textId="77777777" w:rsidR="003D4C75" w:rsidRDefault="003D4C75" w:rsidP="007E5096">
            <w:pPr>
              <w:ind w:firstLine="420"/>
            </w:pPr>
            <w:r>
              <w:rPr>
                <w:rStyle w:val="md-plain"/>
              </w:rPr>
              <w:t>varchar(11)</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0191C5E" w14:textId="77777777" w:rsidR="003D4C75" w:rsidRDefault="003D4C75" w:rsidP="007E5096">
            <w:pPr>
              <w:ind w:firstLine="420"/>
            </w:pPr>
            <w:r>
              <w:rPr>
                <w:rStyle w:val="md-plain"/>
              </w:rPr>
              <w:t>手机号</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61EE21" w14:textId="77777777" w:rsidR="003D4C75" w:rsidRDefault="003D4C75" w:rsidP="007E5096">
            <w:pPr>
              <w:ind w:firstLine="420"/>
            </w:pPr>
          </w:p>
        </w:tc>
      </w:tr>
      <w:tr w:rsidR="003D4C75" w14:paraId="3CA062DC" w14:textId="77777777" w:rsidTr="007E5096">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1F43813" w14:textId="77777777" w:rsidR="003D4C75" w:rsidRDefault="003D4C75" w:rsidP="007E5096">
            <w:pPr>
              <w:ind w:firstLine="420"/>
              <w:rPr>
                <w:rFonts w:ascii="宋体" w:hAnsi="宋体" w:cs="宋体"/>
                <w:sz w:val="24"/>
              </w:rPr>
            </w:pPr>
            <w:r>
              <w:rPr>
                <w:rStyle w:val="md-plain"/>
              </w:rPr>
              <w:t>sex</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117DBFC" w14:textId="77777777" w:rsidR="003D4C75" w:rsidRDefault="003D4C75" w:rsidP="007E5096">
            <w:pPr>
              <w:ind w:firstLine="420"/>
            </w:pPr>
            <w:r>
              <w:rPr>
                <w:rStyle w:val="md-plain"/>
              </w:rPr>
              <w:t>varchar(2)</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B5F3D64" w14:textId="77777777" w:rsidR="003D4C75" w:rsidRDefault="003D4C75" w:rsidP="007E5096">
            <w:pPr>
              <w:ind w:firstLine="420"/>
            </w:pPr>
            <w:r>
              <w:rPr>
                <w:rStyle w:val="md-plain"/>
              </w:rPr>
              <w:t>性别</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C32648" w14:textId="77777777" w:rsidR="003D4C75" w:rsidRDefault="003D4C75" w:rsidP="007E5096">
            <w:pPr>
              <w:ind w:firstLine="420"/>
            </w:pPr>
          </w:p>
        </w:tc>
      </w:tr>
      <w:tr w:rsidR="003D4C75" w14:paraId="598460DE" w14:textId="77777777" w:rsidTr="007E5096">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FFD6F6E" w14:textId="77777777" w:rsidR="003D4C75" w:rsidRDefault="003D4C75" w:rsidP="007E5096">
            <w:pPr>
              <w:ind w:firstLine="420"/>
              <w:rPr>
                <w:rFonts w:ascii="宋体" w:hAnsi="宋体" w:cs="宋体"/>
                <w:sz w:val="24"/>
              </w:rPr>
            </w:pPr>
            <w:r>
              <w:rPr>
                <w:rStyle w:val="md-plain"/>
              </w:rPr>
              <w:t>id_number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8A8C32C" w14:textId="77777777" w:rsidR="003D4C75" w:rsidRDefault="003D4C75" w:rsidP="007E5096">
            <w:pPr>
              <w:ind w:firstLine="420"/>
            </w:pPr>
            <w:r>
              <w:rPr>
                <w:rStyle w:val="md-plain"/>
              </w:rPr>
              <w:t>varchar(18)</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D5464B3" w14:textId="77777777" w:rsidR="003D4C75" w:rsidRDefault="003D4C75" w:rsidP="007E5096">
            <w:pPr>
              <w:ind w:firstLine="420"/>
            </w:pPr>
            <w:r>
              <w:rPr>
                <w:rStyle w:val="md-plain"/>
              </w:rPr>
              <w:t>身份证号</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9A7E838" w14:textId="77777777" w:rsidR="003D4C75" w:rsidRDefault="003D4C75" w:rsidP="007E5096">
            <w:pPr>
              <w:ind w:firstLine="420"/>
            </w:pPr>
          </w:p>
        </w:tc>
      </w:tr>
      <w:tr w:rsidR="003D4C75" w14:paraId="5BA04ADA" w14:textId="77777777" w:rsidTr="007E5096">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6850B26" w14:textId="77777777" w:rsidR="003D4C75" w:rsidRDefault="003D4C75" w:rsidP="007E5096">
            <w:pPr>
              <w:ind w:firstLine="420"/>
              <w:rPr>
                <w:rFonts w:ascii="宋体" w:hAnsi="宋体" w:cs="宋体"/>
                <w:sz w:val="24"/>
              </w:rPr>
            </w:pPr>
            <w:r>
              <w:rPr>
                <w:rStyle w:val="md-plain"/>
              </w:rPr>
              <w:t>status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9099D39" w14:textId="77777777" w:rsidR="003D4C75" w:rsidRDefault="003D4C75" w:rsidP="007E5096">
            <w:pPr>
              <w:ind w:firstLine="420"/>
            </w:pPr>
            <w:r>
              <w:rPr>
                <w:rStyle w:val="md-plain"/>
              </w:rPr>
              <w:t>int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0E18D8B" w14:textId="77777777" w:rsidR="003D4C75" w:rsidRDefault="003D4C75" w:rsidP="007E5096">
            <w:pPr>
              <w:ind w:firstLine="420"/>
            </w:pPr>
            <w:r>
              <w:rPr>
                <w:rStyle w:val="md-plain"/>
              </w:rPr>
              <w:t>账号状态</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7FFCE75" w14:textId="77777777" w:rsidR="003D4C75" w:rsidRDefault="003D4C75" w:rsidP="007E5096">
            <w:pPr>
              <w:ind w:firstLine="420"/>
            </w:pPr>
            <w:r>
              <w:rPr>
                <w:rStyle w:val="md-plain"/>
              </w:rPr>
              <w:t>1</w:t>
            </w:r>
            <w:r>
              <w:rPr>
                <w:rStyle w:val="md-plain"/>
              </w:rPr>
              <w:t>正常</w:t>
            </w:r>
            <w:r>
              <w:rPr>
                <w:rStyle w:val="md-plain"/>
              </w:rPr>
              <w:t xml:space="preserve"> 0</w:t>
            </w:r>
            <w:r>
              <w:rPr>
                <w:rStyle w:val="md-plain"/>
              </w:rPr>
              <w:t>锁定</w:t>
            </w:r>
          </w:p>
        </w:tc>
      </w:tr>
      <w:tr w:rsidR="003D4C75" w14:paraId="4EAC03E5" w14:textId="77777777" w:rsidTr="007E5096">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F64652A" w14:textId="77777777" w:rsidR="003D4C75" w:rsidRDefault="003D4C75" w:rsidP="007E5096">
            <w:pPr>
              <w:ind w:firstLine="420"/>
            </w:pPr>
            <w:r>
              <w:rPr>
                <w:rStyle w:val="md-plain"/>
              </w:rPr>
              <w:t>create_time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989B92D" w14:textId="77777777" w:rsidR="003D4C75" w:rsidRDefault="003D4C75" w:rsidP="007E5096">
            <w:pPr>
              <w:ind w:firstLine="420"/>
            </w:pPr>
            <w:r>
              <w:rPr>
                <w:rStyle w:val="md-plain"/>
              </w:rPr>
              <w:t>datetime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91C0AC" w14:textId="77777777" w:rsidR="003D4C75" w:rsidRDefault="003D4C75" w:rsidP="007E5096">
            <w:pPr>
              <w:ind w:firstLine="420"/>
            </w:pPr>
            <w:r>
              <w:rPr>
                <w:rStyle w:val="md-plain"/>
              </w:rPr>
              <w:t>创建时间</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99971B5" w14:textId="77777777" w:rsidR="003D4C75" w:rsidRDefault="003D4C75" w:rsidP="007E5096">
            <w:pPr>
              <w:ind w:firstLine="420"/>
            </w:pPr>
          </w:p>
        </w:tc>
      </w:tr>
      <w:tr w:rsidR="003D4C75" w14:paraId="6C644717" w14:textId="77777777" w:rsidTr="007E5096">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81E4B8C" w14:textId="77777777" w:rsidR="003D4C75" w:rsidRDefault="003D4C75" w:rsidP="007E5096">
            <w:pPr>
              <w:ind w:firstLine="420"/>
              <w:rPr>
                <w:rFonts w:ascii="宋体" w:hAnsi="宋体" w:cs="宋体"/>
                <w:sz w:val="24"/>
              </w:rPr>
            </w:pPr>
            <w:r>
              <w:rPr>
                <w:rStyle w:val="md-plain"/>
              </w:rPr>
              <w:t>update_time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D450E26" w14:textId="77777777" w:rsidR="003D4C75" w:rsidRDefault="003D4C75" w:rsidP="007E5096">
            <w:pPr>
              <w:ind w:firstLine="420"/>
            </w:pPr>
            <w:r>
              <w:rPr>
                <w:rStyle w:val="md-plain"/>
              </w:rPr>
              <w:t>datetime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3CD545" w14:textId="77777777" w:rsidR="003D4C75" w:rsidRDefault="003D4C75" w:rsidP="007E5096">
            <w:pPr>
              <w:ind w:firstLine="420"/>
            </w:pPr>
            <w:r>
              <w:rPr>
                <w:rStyle w:val="md-plain"/>
              </w:rPr>
              <w:t>最后修改时间</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1CE8F83" w14:textId="77777777" w:rsidR="003D4C75" w:rsidRDefault="003D4C75" w:rsidP="007E5096">
            <w:pPr>
              <w:ind w:firstLine="420"/>
            </w:pPr>
          </w:p>
        </w:tc>
      </w:tr>
      <w:tr w:rsidR="003D4C75" w14:paraId="6F05B0F3" w14:textId="77777777" w:rsidTr="007E5096">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082788" w14:textId="77777777" w:rsidR="003D4C75" w:rsidRDefault="003D4C75" w:rsidP="007E5096">
            <w:pPr>
              <w:ind w:firstLine="420"/>
              <w:rPr>
                <w:rFonts w:ascii="宋体" w:hAnsi="宋体" w:cs="宋体"/>
                <w:sz w:val="24"/>
              </w:rPr>
            </w:pPr>
            <w:r>
              <w:rPr>
                <w:rStyle w:val="md-plain"/>
              </w:rPr>
              <w:t>create_user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9E165A5" w14:textId="77777777" w:rsidR="003D4C75" w:rsidRDefault="003D4C75" w:rsidP="007E5096">
            <w:pPr>
              <w:ind w:firstLine="420"/>
            </w:pPr>
            <w:r>
              <w:rPr>
                <w:rStyle w:val="md-plain"/>
              </w:rPr>
              <w:t>bigint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7055198" w14:textId="77777777" w:rsidR="003D4C75" w:rsidRDefault="003D4C75" w:rsidP="007E5096">
            <w:pPr>
              <w:ind w:firstLine="420"/>
            </w:pPr>
            <w:r>
              <w:rPr>
                <w:rStyle w:val="md-plain"/>
              </w:rPr>
              <w:t>创建人</w:t>
            </w:r>
            <w:r>
              <w:rPr>
                <w:rStyle w:val="md-plain"/>
              </w:rPr>
              <w:t>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218085E" w14:textId="77777777" w:rsidR="003D4C75" w:rsidRDefault="003D4C75" w:rsidP="007E5096">
            <w:pPr>
              <w:ind w:firstLine="420"/>
            </w:pPr>
          </w:p>
        </w:tc>
      </w:tr>
      <w:tr w:rsidR="003D4C75" w14:paraId="17C479F7" w14:textId="77777777" w:rsidTr="007E5096">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6239F7" w14:textId="77777777" w:rsidR="003D4C75" w:rsidRDefault="003D4C75" w:rsidP="007E5096">
            <w:pPr>
              <w:ind w:firstLine="420"/>
              <w:rPr>
                <w:rFonts w:ascii="宋体" w:hAnsi="宋体" w:cs="宋体"/>
                <w:sz w:val="24"/>
              </w:rPr>
            </w:pPr>
            <w:r>
              <w:rPr>
                <w:rStyle w:val="md-plain"/>
              </w:rPr>
              <w:lastRenderedPageBreak/>
              <w:t>update_user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B56817C" w14:textId="77777777" w:rsidR="003D4C75" w:rsidRDefault="003D4C75" w:rsidP="007E5096">
            <w:pPr>
              <w:ind w:firstLine="420"/>
            </w:pPr>
            <w:r>
              <w:rPr>
                <w:rStyle w:val="md-plain"/>
              </w:rPr>
              <w:t>bigint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B25A33" w14:textId="77777777" w:rsidR="003D4C75" w:rsidRDefault="003D4C75" w:rsidP="007E5096">
            <w:pPr>
              <w:ind w:firstLine="420"/>
            </w:pPr>
            <w:r>
              <w:rPr>
                <w:rStyle w:val="md-plain"/>
              </w:rPr>
              <w:t>最后修改人</w:t>
            </w:r>
            <w:r>
              <w:rPr>
                <w:rStyle w:val="md-plain"/>
              </w:rPr>
              <w:t>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3B1C97" w14:textId="77777777" w:rsidR="003D4C75" w:rsidRDefault="003D4C75" w:rsidP="007E5096">
            <w:pPr>
              <w:ind w:firstLine="420"/>
            </w:pPr>
          </w:p>
        </w:tc>
      </w:tr>
    </w:tbl>
    <w:p w14:paraId="6787B98B" w14:textId="77777777" w:rsidR="003D4C75" w:rsidRDefault="003D4C75" w:rsidP="003D4C75">
      <w:pPr>
        <w:ind w:firstLineChars="0" w:firstLine="0"/>
      </w:pPr>
      <w:r>
        <w:rPr>
          <w:rFonts w:hint="eastAsia"/>
        </w:rPr>
        <w:t>员工实例如上</w:t>
      </w:r>
    </w:p>
    <w:p w14:paraId="5CE5E7E8" w14:textId="77777777" w:rsidR="003D4C75" w:rsidRDefault="003D4C75" w:rsidP="003D4C75">
      <w:pPr>
        <w:pStyle w:val="2"/>
        <w:ind w:left="420"/>
      </w:pPr>
      <w:bookmarkStart w:id="98" w:name="_Toc147708627"/>
      <w:bookmarkStart w:id="99" w:name="_Toc147709044"/>
      <w:bookmarkStart w:id="100" w:name="_Toc147761304"/>
      <w:bookmarkStart w:id="101" w:name="_Toc147761341"/>
      <w:bookmarkStart w:id="102" w:name="_Toc153805886"/>
      <w:r w:rsidRPr="00437438">
        <w:t>安全与隐私</w:t>
      </w:r>
      <w:bookmarkEnd w:id="98"/>
      <w:bookmarkEnd w:id="99"/>
      <w:bookmarkEnd w:id="100"/>
      <w:bookmarkEnd w:id="101"/>
      <w:bookmarkEnd w:id="102"/>
    </w:p>
    <w:p w14:paraId="7AFE8406" w14:textId="77777777" w:rsidR="003D4C75" w:rsidRPr="003C1E48" w:rsidRDefault="003D4C75" w:rsidP="003D4C75">
      <w:pPr>
        <w:pStyle w:val="3"/>
        <w:ind w:left="420"/>
      </w:pPr>
      <w:bookmarkStart w:id="103" w:name="_Toc147708628"/>
      <w:bookmarkStart w:id="104" w:name="_Toc147709045"/>
      <w:bookmarkStart w:id="105" w:name="_Toc147761305"/>
      <w:bookmarkStart w:id="106" w:name="_Toc147761342"/>
      <w:bookmarkStart w:id="107" w:name="_Toc153805887"/>
      <w:r w:rsidRPr="003C1E48">
        <w:t>用户认证</w:t>
      </w:r>
      <w:bookmarkEnd w:id="103"/>
      <w:bookmarkEnd w:id="104"/>
      <w:bookmarkEnd w:id="105"/>
      <w:bookmarkEnd w:id="106"/>
      <w:bookmarkEnd w:id="107"/>
    </w:p>
    <w:p w14:paraId="111BC4BB" w14:textId="77777777" w:rsidR="003D4C75" w:rsidRPr="003C1E48" w:rsidRDefault="003D4C75" w:rsidP="003D4C75">
      <w:pPr>
        <w:ind w:firstLine="420"/>
      </w:pPr>
      <w:r w:rsidRPr="003C1E48">
        <w:t>为确保只有授权人员可以访问后台管理系统，系统需要提供可靠的用户认证机制。包括用户名、密码或其他身份验证方式的验证，以及管理员的权限控制。</w:t>
      </w:r>
      <w:r>
        <w:rPr>
          <w:rFonts w:hint="eastAsia"/>
        </w:rPr>
        <w:t>本系统使用的是</w:t>
      </w:r>
      <w:r>
        <w:rPr>
          <w:rFonts w:hint="eastAsia"/>
        </w:rPr>
        <w:t>jwt</w:t>
      </w:r>
      <w:r>
        <w:rPr>
          <w:rFonts w:hint="eastAsia"/>
        </w:rPr>
        <w:t>进行</w:t>
      </w:r>
      <w:r>
        <w:rPr>
          <w:rFonts w:hint="eastAsia"/>
        </w:rPr>
        <w:t>token</w:t>
      </w:r>
      <w:r>
        <w:rPr>
          <w:rFonts w:hint="eastAsia"/>
        </w:rPr>
        <w:t>验证。</w:t>
      </w:r>
    </w:p>
    <w:p w14:paraId="7156F8CC" w14:textId="77777777" w:rsidR="003D4C75" w:rsidRPr="003C1E48" w:rsidRDefault="003D4C75" w:rsidP="003D4C75">
      <w:pPr>
        <w:pStyle w:val="3"/>
        <w:ind w:left="420"/>
      </w:pPr>
      <w:bookmarkStart w:id="108" w:name="_Toc147708629"/>
      <w:bookmarkStart w:id="109" w:name="_Toc147709046"/>
      <w:bookmarkStart w:id="110" w:name="_Toc147761306"/>
      <w:bookmarkStart w:id="111" w:name="_Toc147761343"/>
      <w:bookmarkStart w:id="112" w:name="_Toc153805888"/>
      <w:r w:rsidRPr="003C1E48">
        <w:t>数据加密</w:t>
      </w:r>
      <w:bookmarkEnd w:id="108"/>
      <w:bookmarkEnd w:id="109"/>
      <w:bookmarkEnd w:id="110"/>
      <w:bookmarkEnd w:id="111"/>
      <w:bookmarkEnd w:id="112"/>
    </w:p>
    <w:p w14:paraId="30939329" w14:textId="77777777" w:rsidR="003D4C75" w:rsidRPr="003C1E48" w:rsidRDefault="003D4C75" w:rsidP="003D4C75">
      <w:pPr>
        <w:ind w:firstLine="420"/>
      </w:pPr>
      <w:r w:rsidRPr="003C1E48">
        <w:t>本系统需要采用高强度加密技术，对用户信息和敏感数据进行加密保护。如网站登录密码、支付信息等，</w:t>
      </w:r>
      <w:r>
        <w:rPr>
          <w:rFonts w:hint="eastAsia"/>
        </w:rPr>
        <w:t>可以使用哈希加密，手机号，身份证号可以使用对称加密进行加密，以方便前端进行回显。</w:t>
      </w:r>
      <w:r w:rsidRPr="003C1E48">
        <w:t xml:space="preserve"> </w:t>
      </w:r>
    </w:p>
    <w:p w14:paraId="288158D9" w14:textId="77777777" w:rsidR="003D4C75" w:rsidRPr="003C1E48" w:rsidRDefault="003D4C75" w:rsidP="003D4C75">
      <w:pPr>
        <w:pStyle w:val="3"/>
        <w:ind w:left="420"/>
      </w:pPr>
      <w:bookmarkStart w:id="113" w:name="_Toc147708630"/>
      <w:bookmarkStart w:id="114" w:name="_Toc147709047"/>
      <w:bookmarkStart w:id="115" w:name="_Toc147761307"/>
      <w:bookmarkStart w:id="116" w:name="_Toc147761344"/>
      <w:bookmarkStart w:id="117" w:name="_Toc153805889"/>
      <w:r w:rsidRPr="003C1E48">
        <w:t>访问控制</w:t>
      </w:r>
      <w:bookmarkEnd w:id="113"/>
      <w:bookmarkEnd w:id="114"/>
      <w:bookmarkEnd w:id="115"/>
      <w:bookmarkEnd w:id="116"/>
      <w:bookmarkEnd w:id="117"/>
    </w:p>
    <w:p w14:paraId="053A4537" w14:textId="77777777" w:rsidR="003D4C75" w:rsidRPr="003C1E48" w:rsidRDefault="003D4C75" w:rsidP="003D4C75">
      <w:pPr>
        <w:ind w:firstLine="420"/>
      </w:pPr>
      <w:r w:rsidRPr="003C1E48">
        <w:t>为保护系统数据的完整性和安全性，应该为每位管理员设置不同的权限级别，并限制其访问范围和修改权限。如仅开放商品管理权限，禁止访问或操作其他模块</w:t>
      </w:r>
      <w:r>
        <w:rPr>
          <w:rFonts w:hint="eastAsia"/>
        </w:rPr>
        <w:t>，这里由超级管理员控制</w:t>
      </w:r>
      <w:r w:rsidRPr="003C1E48">
        <w:t>。</w:t>
      </w:r>
    </w:p>
    <w:p w14:paraId="277E144A" w14:textId="77777777" w:rsidR="003D4C75" w:rsidRPr="003C1E48" w:rsidRDefault="003D4C75" w:rsidP="003D4C75">
      <w:pPr>
        <w:pStyle w:val="3"/>
        <w:ind w:left="420"/>
      </w:pPr>
      <w:bookmarkStart w:id="118" w:name="_Toc147708632"/>
      <w:bookmarkStart w:id="119" w:name="_Toc147709049"/>
      <w:bookmarkStart w:id="120" w:name="_Toc147761309"/>
      <w:bookmarkStart w:id="121" w:name="_Toc147761346"/>
      <w:bookmarkStart w:id="122" w:name="_Toc153805890"/>
      <w:r w:rsidRPr="003C1E48">
        <w:t>防止恶意攻击</w:t>
      </w:r>
      <w:bookmarkEnd w:id="118"/>
      <w:bookmarkEnd w:id="119"/>
      <w:bookmarkEnd w:id="120"/>
      <w:bookmarkEnd w:id="121"/>
      <w:bookmarkEnd w:id="122"/>
    </w:p>
    <w:p w14:paraId="2ADD3566" w14:textId="77777777" w:rsidR="003D4C75" w:rsidRPr="003C1E48" w:rsidRDefault="003D4C75" w:rsidP="003D4C75">
      <w:pPr>
        <w:ind w:firstLine="420"/>
      </w:pPr>
      <w:r w:rsidRPr="003C1E48">
        <w:t>为了防止黑客攻击电商后台管理系统，应该采用各种安全技术，如入侵检测、漏洞扫描、木马查杀等，实现系统的主动防御和被动防御。同时，应该定期进行系统安全检查，并及时更新系统安全补丁，以加强系统的安全保护能力。</w:t>
      </w:r>
    </w:p>
    <w:p w14:paraId="03564DB8" w14:textId="77777777" w:rsidR="003D4C75" w:rsidRPr="003C1E48" w:rsidRDefault="003D4C75" w:rsidP="003D4C75">
      <w:pPr>
        <w:ind w:firstLine="420"/>
      </w:pPr>
    </w:p>
    <w:p w14:paraId="20F04025" w14:textId="3D147BB1" w:rsidR="003D4C75" w:rsidRDefault="00EE3A1C" w:rsidP="003D4C75">
      <w:pPr>
        <w:pStyle w:val="2"/>
        <w:ind w:left="420"/>
      </w:pPr>
      <w:bookmarkStart w:id="123" w:name="_Toc147708633"/>
      <w:bookmarkStart w:id="124" w:name="_Toc147709050"/>
      <w:bookmarkStart w:id="125" w:name="_Toc147761310"/>
      <w:bookmarkStart w:id="126" w:name="_Toc147761347"/>
      <w:bookmarkStart w:id="127" w:name="_Toc153805891"/>
      <w:r>
        <w:rPr>
          <w:rFonts w:hint="eastAsia"/>
        </w:rPr>
        <w:lastRenderedPageBreak/>
        <w:t>2</w:t>
      </w:r>
      <w:r>
        <w:t>.7</w:t>
      </w:r>
      <w:r w:rsidR="003D4C75" w:rsidRPr="00437438">
        <w:t>支持与维护</w:t>
      </w:r>
      <w:bookmarkEnd w:id="123"/>
      <w:bookmarkEnd w:id="124"/>
      <w:bookmarkEnd w:id="125"/>
      <w:bookmarkEnd w:id="126"/>
      <w:bookmarkEnd w:id="127"/>
    </w:p>
    <w:p w14:paraId="3BD99D0A" w14:textId="0AC7108A" w:rsidR="003D4C75" w:rsidRPr="009A44F2" w:rsidRDefault="007D6317" w:rsidP="003D4C75">
      <w:pPr>
        <w:pStyle w:val="3"/>
        <w:ind w:left="420"/>
      </w:pPr>
      <w:bookmarkStart w:id="128" w:name="_Toc147708634"/>
      <w:bookmarkStart w:id="129" w:name="_Toc147709051"/>
      <w:bookmarkStart w:id="130" w:name="_Toc147761311"/>
      <w:bookmarkStart w:id="131" w:name="_Toc147761348"/>
      <w:bookmarkStart w:id="132" w:name="_Toc153805892"/>
      <w:r>
        <w:rPr>
          <w:rFonts w:hint="eastAsia"/>
        </w:rPr>
        <w:t>2</w:t>
      </w:r>
      <w:r>
        <w:t>.7.1</w:t>
      </w:r>
      <w:r w:rsidR="003D4C75" w:rsidRPr="009A44F2">
        <w:t>系统更新</w:t>
      </w:r>
      <w:bookmarkEnd w:id="128"/>
      <w:bookmarkEnd w:id="129"/>
      <w:bookmarkEnd w:id="130"/>
      <w:bookmarkEnd w:id="131"/>
      <w:bookmarkEnd w:id="132"/>
    </w:p>
    <w:p w14:paraId="266A5B0E" w14:textId="5221A3E8" w:rsidR="003D4C75" w:rsidRPr="009A44F2" w:rsidRDefault="00DF7692" w:rsidP="003D4C75">
      <w:pPr>
        <w:pStyle w:val="3"/>
        <w:ind w:left="420"/>
      </w:pPr>
      <w:bookmarkStart w:id="133" w:name="_Toc147708635"/>
      <w:bookmarkStart w:id="134" w:name="_Toc147709052"/>
      <w:bookmarkStart w:id="135" w:name="_Toc147761312"/>
      <w:bookmarkStart w:id="136" w:name="_Toc147761349"/>
      <w:bookmarkStart w:id="137" w:name="_Toc153805893"/>
      <w:r>
        <w:rPr>
          <w:rFonts w:hint="eastAsia"/>
        </w:rPr>
        <w:t>2</w:t>
      </w:r>
      <w:r>
        <w:t>.7.2</w:t>
      </w:r>
      <w:r w:rsidR="003D4C75" w:rsidRPr="009A44F2">
        <w:t>及时发布更新</w:t>
      </w:r>
      <w:bookmarkEnd w:id="133"/>
      <w:bookmarkEnd w:id="134"/>
      <w:bookmarkEnd w:id="135"/>
      <w:bookmarkEnd w:id="136"/>
      <w:bookmarkEnd w:id="137"/>
    </w:p>
    <w:p w14:paraId="5933FA6E" w14:textId="77777777" w:rsidR="003D4C75" w:rsidRPr="009A44F2" w:rsidRDefault="003D4C75" w:rsidP="003D4C75">
      <w:pPr>
        <w:ind w:firstLine="420"/>
        <w:rPr>
          <w:rFonts w:ascii="Segoe UI" w:hAnsi="Segoe UI" w:cs="Segoe UI"/>
          <w:color w:val="24292F"/>
          <w:kern w:val="0"/>
        </w:rPr>
      </w:pPr>
      <w:r w:rsidRPr="009A44F2">
        <w:rPr>
          <w:rFonts w:ascii="Segoe UI" w:hAnsi="Segoe UI" w:cs="Segoe UI"/>
          <w:color w:val="24292F"/>
          <w:kern w:val="0"/>
        </w:rPr>
        <w:t>系统提供商应根据用户反馈和业务需求，及时发布系统更新，修复已知问题、改进性能，并添加新功能。同时，需要提供更新说明文档，清晰地介绍每个版本的更新内容和操作指南。</w:t>
      </w:r>
    </w:p>
    <w:p w14:paraId="3A1B3FB4" w14:textId="26CDFB0D" w:rsidR="003D4C75" w:rsidRPr="009A44F2" w:rsidRDefault="003E340F" w:rsidP="003D4C75">
      <w:pPr>
        <w:pStyle w:val="4"/>
        <w:ind w:firstLine="562"/>
      </w:pPr>
      <w:r>
        <w:rPr>
          <w:rFonts w:hint="eastAsia"/>
        </w:rPr>
        <w:t>2</w:t>
      </w:r>
      <w:r>
        <w:t>.7.</w:t>
      </w:r>
      <w:r w:rsidR="00AE5FF6">
        <w:t>2.1</w:t>
      </w:r>
      <w:r w:rsidR="003D4C75" w:rsidRPr="009A44F2">
        <w:t>自动更新提示</w:t>
      </w:r>
    </w:p>
    <w:p w14:paraId="4267ABE4" w14:textId="77777777" w:rsidR="003D4C75" w:rsidRPr="009A44F2" w:rsidRDefault="003D4C75" w:rsidP="003D4C75">
      <w:pPr>
        <w:ind w:firstLine="420"/>
      </w:pPr>
      <w:r w:rsidRPr="009A44F2">
        <w:t>系统应支持自动检测新版本并提示管理员进行更新，以确保系统始终使用最新版本，提供最佳性能和安全保障。</w:t>
      </w:r>
    </w:p>
    <w:p w14:paraId="437B2EB1" w14:textId="5A4A8143" w:rsidR="003D4C75" w:rsidRPr="009A44F2" w:rsidRDefault="00863571" w:rsidP="003D4C75">
      <w:pPr>
        <w:pStyle w:val="3"/>
        <w:ind w:left="420"/>
      </w:pPr>
      <w:bookmarkStart w:id="138" w:name="_Toc147708637"/>
      <w:bookmarkStart w:id="139" w:name="_Toc147709054"/>
      <w:bookmarkStart w:id="140" w:name="_Toc147761314"/>
      <w:bookmarkStart w:id="141" w:name="_Toc147761351"/>
      <w:bookmarkStart w:id="142" w:name="_Toc153805894"/>
      <w:r>
        <w:t>2</w:t>
      </w:r>
      <w:r>
        <w:rPr>
          <w:rFonts w:hint="eastAsia"/>
        </w:rPr>
        <w:t>.</w:t>
      </w:r>
      <w:r>
        <w:t>7.3</w:t>
      </w:r>
      <w:r w:rsidR="003D4C75" w:rsidRPr="009A44F2">
        <w:t>用户支持</w:t>
      </w:r>
      <w:bookmarkEnd w:id="138"/>
      <w:bookmarkEnd w:id="139"/>
      <w:bookmarkEnd w:id="140"/>
      <w:bookmarkEnd w:id="141"/>
      <w:bookmarkEnd w:id="142"/>
    </w:p>
    <w:p w14:paraId="67BB1DDB" w14:textId="7963AE89" w:rsidR="003D4C75" w:rsidRPr="009A44F2" w:rsidRDefault="00B51704" w:rsidP="003D4C75">
      <w:pPr>
        <w:pStyle w:val="4"/>
        <w:ind w:firstLine="562"/>
      </w:pPr>
      <w:r>
        <w:rPr>
          <w:rFonts w:hint="eastAsia"/>
        </w:rPr>
        <w:t>2</w:t>
      </w:r>
      <w:r>
        <w:t>.7.</w:t>
      </w:r>
      <w:r w:rsidR="00EA54F9">
        <w:t>3.1</w:t>
      </w:r>
      <w:r w:rsidR="003D4C75" w:rsidRPr="009A44F2">
        <w:t>在线帮助文档</w:t>
      </w:r>
    </w:p>
    <w:p w14:paraId="1075476F" w14:textId="77777777" w:rsidR="003D4C75" w:rsidRPr="009A44F2" w:rsidRDefault="003D4C75" w:rsidP="003D4C75">
      <w:pPr>
        <w:ind w:firstLine="420"/>
      </w:pPr>
      <w:r w:rsidRPr="009A44F2">
        <w:t>系统应提供详尽的在线帮助文档，包括系统功能介绍、操作指南、故障排查等内容，方便管理员自助解决问题。</w:t>
      </w:r>
    </w:p>
    <w:p w14:paraId="7E421DE0" w14:textId="2FE9C65A" w:rsidR="003D4C75" w:rsidRPr="009A44F2" w:rsidRDefault="009F05CC" w:rsidP="003D4C75">
      <w:pPr>
        <w:pStyle w:val="4"/>
        <w:ind w:firstLine="562"/>
      </w:pPr>
      <w:r>
        <w:rPr>
          <w:rFonts w:hint="eastAsia"/>
        </w:rPr>
        <w:t>2</w:t>
      </w:r>
      <w:r>
        <w:t>.</w:t>
      </w:r>
      <w:r>
        <w:rPr>
          <w:rFonts w:hint="eastAsia"/>
        </w:rPr>
        <w:t>7</w:t>
      </w:r>
      <w:r>
        <w:t>.</w:t>
      </w:r>
      <w:r>
        <w:rPr>
          <w:rFonts w:hint="eastAsia"/>
        </w:rPr>
        <w:t>3</w:t>
      </w:r>
      <w:r w:rsidR="00AE0A11">
        <w:t>.</w:t>
      </w:r>
      <w:r>
        <w:t>2</w:t>
      </w:r>
      <w:r w:rsidR="003D4C75" w:rsidRPr="009A44F2">
        <w:t>在线技术支持</w:t>
      </w:r>
    </w:p>
    <w:p w14:paraId="49810F30" w14:textId="77777777" w:rsidR="003D4C75" w:rsidRPr="009A44F2" w:rsidRDefault="003D4C75" w:rsidP="003D4C75">
      <w:pPr>
        <w:ind w:firstLine="420"/>
      </w:pPr>
      <w:r w:rsidRPr="009A44F2">
        <w:t>系统提供商应提供在线技术支持渠道，如客服在线聊天、论坛、社群等，以及售后热线电话。技术支持人员需具备专业知识和良好的沟通能力，及时回答用户问题并提供解决方案。</w:t>
      </w:r>
    </w:p>
    <w:p w14:paraId="7730852B" w14:textId="41052F5A" w:rsidR="003D4C75" w:rsidRPr="009A44F2" w:rsidRDefault="00A132A0" w:rsidP="003D4C75">
      <w:pPr>
        <w:pStyle w:val="4"/>
        <w:ind w:firstLine="562"/>
      </w:pPr>
      <w:r>
        <w:rPr>
          <w:rFonts w:hint="eastAsia"/>
        </w:rPr>
        <w:t>2</w:t>
      </w:r>
      <w:r>
        <w:t>.7.3.3</w:t>
      </w:r>
      <w:r w:rsidR="003D4C75" w:rsidRPr="009A44F2">
        <w:t>培训与培训材料</w:t>
      </w:r>
    </w:p>
    <w:p w14:paraId="43928ED5" w14:textId="05D60CC2" w:rsidR="00FB3523" w:rsidRDefault="003D4C75" w:rsidP="00F17264">
      <w:pPr>
        <w:ind w:firstLine="420"/>
      </w:pPr>
      <w:r w:rsidRPr="009A44F2">
        <w:t>系统提供商应为管理员提供系统的培训和培训材料，以帮助他们更好地理解和使用系统功能。培训可以通过线上或线下形式进行，并提供培训资料供参考。</w:t>
      </w:r>
    </w:p>
    <w:p w14:paraId="60AC1B3C" w14:textId="29A8F787" w:rsidR="002A582E" w:rsidRDefault="002A582E" w:rsidP="002A582E">
      <w:pPr>
        <w:pStyle w:val="1"/>
        <w:ind w:left="420"/>
      </w:pPr>
      <w:bookmarkStart w:id="143" w:name="_Toc153805895"/>
      <w:r>
        <w:rPr>
          <w:rFonts w:hint="eastAsia"/>
        </w:rPr>
        <w:lastRenderedPageBreak/>
        <w:t>3</w:t>
      </w:r>
      <w:r>
        <w:rPr>
          <w:rFonts w:hint="eastAsia"/>
        </w:rPr>
        <w:t>系统流程图</w:t>
      </w:r>
      <w:bookmarkEnd w:id="143"/>
    </w:p>
    <w:p w14:paraId="276E826A" w14:textId="77777777" w:rsidR="005D3FEE" w:rsidRDefault="008E5E7F" w:rsidP="005D3FEE">
      <w:pPr>
        <w:keepNext/>
        <w:ind w:firstLine="420"/>
      </w:pPr>
      <w:r>
        <w:rPr>
          <w:noProof/>
        </w:rPr>
        <w:drawing>
          <wp:inline distT="0" distB="0" distL="0" distR="0" wp14:anchorId="1E82C3C4" wp14:editId="7FE8E12F">
            <wp:extent cx="5274310" cy="2647950"/>
            <wp:effectExtent l="0" t="0" r="2540" b="0"/>
            <wp:docPr id="216046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46281" name=""/>
                    <pic:cNvPicPr/>
                  </pic:nvPicPr>
                  <pic:blipFill>
                    <a:blip r:embed="rId19"/>
                    <a:stretch>
                      <a:fillRect/>
                    </a:stretch>
                  </pic:blipFill>
                  <pic:spPr>
                    <a:xfrm>
                      <a:off x="0" y="0"/>
                      <a:ext cx="5274310" cy="2647950"/>
                    </a:xfrm>
                    <a:prstGeom prst="rect">
                      <a:avLst/>
                    </a:prstGeom>
                  </pic:spPr>
                </pic:pic>
              </a:graphicData>
            </a:graphic>
          </wp:inline>
        </w:drawing>
      </w:r>
    </w:p>
    <w:p w14:paraId="06428679" w14:textId="12F3C5B4" w:rsidR="002A582E" w:rsidRDefault="005D3FEE" w:rsidP="005D3FEE">
      <w:pPr>
        <w:pStyle w:val="af6"/>
        <w:ind w:firstLine="400"/>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6</w:t>
      </w:r>
      <w:r>
        <w:fldChar w:fldCharType="end"/>
      </w:r>
    </w:p>
    <w:p w14:paraId="5AEFC303" w14:textId="6D86CD2E" w:rsidR="00410408" w:rsidRDefault="00410408" w:rsidP="00410408">
      <w:pPr>
        <w:pStyle w:val="2"/>
        <w:ind w:left="420"/>
      </w:pPr>
      <w:bookmarkStart w:id="144" w:name="_Toc153805896"/>
      <w:r>
        <w:rPr>
          <w:rFonts w:hint="eastAsia"/>
        </w:rPr>
        <w:t>业务流程图</w:t>
      </w:r>
      <w:bookmarkEnd w:id="144"/>
    </w:p>
    <w:p w14:paraId="0869B920" w14:textId="16281037" w:rsidR="00410408" w:rsidRPr="002A582E" w:rsidRDefault="0059272F" w:rsidP="002A582E">
      <w:pPr>
        <w:ind w:firstLine="400"/>
      </w:pPr>
      <w:r w:rsidRPr="009D3669">
        <w:rPr>
          <w:rFonts w:asciiTheme="majorHAnsi" w:eastAsia="黑体" w:hAnsiTheme="majorHAnsi" w:cstheme="majorBidi" w:hint="eastAsia"/>
          <w:sz w:val="20"/>
          <w:szCs w:val="20"/>
        </w:rPr>
        <w:t>参考</w:t>
      </w:r>
      <w:r>
        <w:rPr>
          <w:rFonts w:asciiTheme="majorHAnsi" w:eastAsia="黑体" w:hAnsiTheme="majorHAnsi" w:cstheme="majorBidi" w:hint="eastAsia"/>
          <w:sz w:val="20"/>
          <w:szCs w:val="20"/>
        </w:rPr>
        <w:t>《</w:t>
      </w:r>
      <w:r w:rsidRPr="0059272F">
        <w:rPr>
          <w:rFonts w:hint="eastAsia"/>
          <w:b/>
          <w:bCs/>
        </w:rPr>
        <w:t>第</w:t>
      </w:r>
      <w:r w:rsidRPr="0059272F">
        <w:rPr>
          <w:rFonts w:hint="eastAsia"/>
          <w:b/>
          <w:bCs/>
        </w:rPr>
        <w:t>28</w:t>
      </w:r>
      <w:r w:rsidRPr="0059272F">
        <w:rPr>
          <w:rFonts w:hint="eastAsia"/>
          <w:b/>
          <w:bCs/>
        </w:rPr>
        <w:t>组</w:t>
      </w:r>
      <w:r w:rsidRPr="0059272F">
        <w:rPr>
          <w:rFonts w:hint="eastAsia"/>
          <w:b/>
          <w:bCs/>
        </w:rPr>
        <w:t>-</w:t>
      </w:r>
      <w:r w:rsidRPr="0059272F">
        <w:rPr>
          <w:rFonts w:hint="eastAsia"/>
          <w:b/>
          <w:bCs/>
        </w:rPr>
        <w:t>电商后台管理系统</w:t>
      </w:r>
      <w:r w:rsidRPr="0059272F">
        <w:rPr>
          <w:rFonts w:hint="eastAsia"/>
          <w:b/>
          <w:bCs/>
        </w:rPr>
        <w:t>-</w:t>
      </w:r>
      <w:r w:rsidRPr="0059272F">
        <w:rPr>
          <w:rFonts w:hint="eastAsia"/>
          <w:b/>
          <w:bCs/>
        </w:rPr>
        <w:t>结构化需求规格说明书</w:t>
      </w:r>
      <w:r>
        <w:rPr>
          <w:rFonts w:hint="eastAsia"/>
          <w:b/>
          <w:bCs/>
        </w:rPr>
        <w:t>》</w:t>
      </w:r>
      <w:r w:rsidR="009D3669">
        <w:rPr>
          <w:rFonts w:hint="eastAsia"/>
          <w:b/>
          <w:bCs/>
        </w:rPr>
        <w:t>中</w:t>
      </w:r>
      <w:r w:rsidR="009D3669">
        <w:rPr>
          <w:rFonts w:hint="eastAsia"/>
          <w:b/>
          <w:bCs/>
        </w:rPr>
        <w:t>2</w:t>
      </w:r>
      <w:r w:rsidR="009D3669">
        <w:rPr>
          <w:b/>
          <w:bCs/>
        </w:rPr>
        <w:t>.2</w:t>
      </w:r>
      <w:r w:rsidR="009D3669">
        <w:rPr>
          <w:rFonts w:hint="eastAsia"/>
          <w:b/>
          <w:bCs/>
        </w:rPr>
        <w:t>业务流程</w:t>
      </w:r>
    </w:p>
    <w:sectPr w:rsidR="00410408" w:rsidRPr="002A582E" w:rsidSect="0005544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DD430" w14:textId="77777777" w:rsidR="00B5005D" w:rsidRDefault="00B5005D">
      <w:pPr>
        <w:ind w:firstLine="420"/>
      </w:pPr>
      <w:r>
        <w:separator/>
      </w:r>
    </w:p>
  </w:endnote>
  <w:endnote w:type="continuationSeparator" w:id="0">
    <w:p w14:paraId="440A10C2" w14:textId="77777777" w:rsidR="00B5005D" w:rsidRDefault="00B5005D">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altName w:val="Arial"/>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1E595" w14:textId="77777777" w:rsidR="00283710" w:rsidRDefault="00283710">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921530"/>
      <w:docPartObj>
        <w:docPartGallery w:val="Page Numbers (Bottom of Page)"/>
        <w:docPartUnique/>
      </w:docPartObj>
    </w:sdtPr>
    <w:sdtContent>
      <w:p w14:paraId="71CE270D" w14:textId="77777777" w:rsidR="00055446" w:rsidRDefault="00055446">
        <w:pPr>
          <w:pStyle w:val="a6"/>
          <w:ind w:firstLine="360"/>
          <w:jc w:val="center"/>
        </w:pPr>
        <w:r>
          <w:fldChar w:fldCharType="begin"/>
        </w:r>
        <w:r>
          <w:instrText>PAGE   \* MERGEFORMAT</w:instrText>
        </w:r>
        <w:r>
          <w:fldChar w:fldCharType="separate"/>
        </w:r>
        <w:r w:rsidR="00C11C6E" w:rsidRPr="00C11C6E">
          <w:rPr>
            <w:noProof/>
            <w:lang w:val="zh-CN"/>
          </w:rPr>
          <w:t>2</w:t>
        </w:r>
        <w:r>
          <w:fldChar w:fldCharType="end"/>
        </w:r>
      </w:p>
    </w:sdtContent>
  </w:sdt>
  <w:p w14:paraId="0CBCFFF5" w14:textId="77777777" w:rsidR="00993AF1" w:rsidRDefault="00993AF1">
    <w:pPr>
      <w:ind w:firstLine="4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FE4CB" w14:textId="77777777" w:rsidR="00283710" w:rsidRDefault="00283710">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7957E" w14:textId="77777777" w:rsidR="00B5005D" w:rsidRDefault="00B5005D">
      <w:pPr>
        <w:ind w:firstLine="420"/>
      </w:pPr>
      <w:r>
        <w:separator/>
      </w:r>
    </w:p>
  </w:footnote>
  <w:footnote w:type="continuationSeparator" w:id="0">
    <w:p w14:paraId="6F064CD1" w14:textId="77777777" w:rsidR="00B5005D" w:rsidRDefault="00B5005D">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10716" w14:textId="77777777" w:rsidR="00283710" w:rsidRDefault="00283710">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B4FD2" w14:textId="77777777" w:rsidR="00993AF1" w:rsidRPr="00055446" w:rsidRDefault="00993AF1" w:rsidP="00055446">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97090" w14:textId="77777777" w:rsidR="00283710" w:rsidRDefault="00283710">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5DE3F92"/>
    <w:multiLevelType w:val="hybridMultilevel"/>
    <w:tmpl w:val="F3B61CE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F0E4B00"/>
    <w:multiLevelType w:val="hybridMultilevel"/>
    <w:tmpl w:val="E9CE26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0FD68C2"/>
    <w:multiLevelType w:val="hybridMultilevel"/>
    <w:tmpl w:val="5BA072AC"/>
    <w:lvl w:ilvl="0" w:tplc="9A123242">
      <w:start w:val="1"/>
      <w:numFmt w:val="bullet"/>
      <w:lvlText w:val="◎"/>
      <w:lvlJc w:val="left"/>
      <w:pPr>
        <w:tabs>
          <w:tab w:val="num" w:pos="782"/>
        </w:tabs>
        <w:ind w:left="782" w:hanging="360"/>
      </w:pPr>
      <w:rPr>
        <w:rFonts w:ascii="宋体" w:eastAsia="宋体" w:hAnsi="宋体" w:cs="Times New Roman" w:hint="eastAsia"/>
      </w:rPr>
    </w:lvl>
    <w:lvl w:ilvl="1" w:tplc="04090003" w:tentative="1">
      <w:start w:val="1"/>
      <w:numFmt w:val="bullet"/>
      <w:lvlText w:val=""/>
      <w:lvlJc w:val="left"/>
      <w:pPr>
        <w:tabs>
          <w:tab w:val="num" w:pos="1262"/>
        </w:tabs>
        <w:ind w:left="1262" w:hanging="420"/>
      </w:pPr>
      <w:rPr>
        <w:rFonts w:ascii="Wingdings" w:hAnsi="Wingdings" w:hint="default"/>
      </w:rPr>
    </w:lvl>
    <w:lvl w:ilvl="2" w:tplc="04090005" w:tentative="1">
      <w:start w:val="1"/>
      <w:numFmt w:val="bullet"/>
      <w:lvlText w:val=""/>
      <w:lvlJc w:val="left"/>
      <w:pPr>
        <w:tabs>
          <w:tab w:val="num" w:pos="1682"/>
        </w:tabs>
        <w:ind w:left="1682" w:hanging="420"/>
      </w:pPr>
      <w:rPr>
        <w:rFonts w:ascii="Wingdings" w:hAnsi="Wingdings" w:hint="default"/>
      </w:rPr>
    </w:lvl>
    <w:lvl w:ilvl="3" w:tplc="04090001" w:tentative="1">
      <w:start w:val="1"/>
      <w:numFmt w:val="bullet"/>
      <w:lvlText w:val=""/>
      <w:lvlJc w:val="left"/>
      <w:pPr>
        <w:tabs>
          <w:tab w:val="num" w:pos="2102"/>
        </w:tabs>
        <w:ind w:left="2102" w:hanging="420"/>
      </w:pPr>
      <w:rPr>
        <w:rFonts w:ascii="Wingdings" w:hAnsi="Wingdings" w:hint="default"/>
      </w:rPr>
    </w:lvl>
    <w:lvl w:ilvl="4" w:tplc="04090003" w:tentative="1">
      <w:start w:val="1"/>
      <w:numFmt w:val="bullet"/>
      <w:lvlText w:val=""/>
      <w:lvlJc w:val="left"/>
      <w:pPr>
        <w:tabs>
          <w:tab w:val="num" w:pos="2522"/>
        </w:tabs>
        <w:ind w:left="2522" w:hanging="420"/>
      </w:pPr>
      <w:rPr>
        <w:rFonts w:ascii="Wingdings" w:hAnsi="Wingdings" w:hint="default"/>
      </w:rPr>
    </w:lvl>
    <w:lvl w:ilvl="5" w:tplc="04090005" w:tentative="1">
      <w:start w:val="1"/>
      <w:numFmt w:val="bullet"/>
      <w:lvlText w:val=""/>
      <w:lvlJc w:val="left"/>
      <w:pPr>
        <w:tabs>
          <w:tab w:val="num" w:pos="2942"/>
        </w:tabs>
        <w:ind w:left="2942" w:hanging="420"/>
      </w:pPr>
      <w:rPr>
        <w:rFonts w:ascii="Wingdings" w:hAnsi="Wingdings" w:hint="default"/>
      </w:rPr>
    </w:lvl>
    <w:lvl w:ilvl="6" w:tplc="04090001" w:tentative="1">
      <w:start w:val="1"/>
      <w:numFmt w:val="bullet"/>
      <w:lvlText w:val=""/>
      <w:lvlJc w:val="left"/>
      <w:pPr>
        <w:tabs>
          <w:tab w:val="num" w:pos="3362"/>
        </w:tabs>
        <w:ind w:left="3362" w:hanging="420"/>
      </w:pPr>
      <w:rPr>
        <w:rFonts w:ascii="Wingdings" w:hAnsi="Wingdings" w:hint="default"/>
      </w:rPr>
    </w:lvl>
    <w:lvl w:ilvl="7" w:tplc="04090003" w:tentative="1">
      <w:start w:val="1"/>
      <w:numFmt w:val="bullet"/>
      <w:lvlText w:val=""/>
      <w:lvlJc w:val="left"/>
      <w:pPr>
        <w:tabs>
          <w:tab w:val="num" w:pos="3782"/>
        </w:tabs>
        <w:ind w:left="3782" w:hanging="420"/>
      </w:pPr>
      <w:rPr>
        <w:rFonts w:ascii="Wingdings" w:hAnsi="Wingdings" w:hint="default"/>
      </w:rPr>
    </w:lvl>
    <w:lvl w:ilvl="8" w:tplc="04090005" w:tentative="1">
      <w:start w:val="1"/>
      <w:numFmt w:val="bullet"/>
      <w:lvlText w:val=""/>
      <w:lvlJc w:val="left"/>
      <w:pPr>
        <w:tabs>
          <w:tab w:val="num" w:pos="4202"/>
        </w:tabs>
        <w:ind w:left="4202" w:hanging="420"/>
      </w:pPr>
      <w:rPr>
        <w:rFonts w:ascii="Wingdings" w:hAnsi="Wingdings" w:hint="default"/>
      </w:rPr>
    </w:lvl>
  </w:abstractNum>
  <w:abstractNum w:abstractNumId="4" w15:restartNumberingAfterBreak="0">
    <w:nsid w:val="1AC64154"/>
    <w:multiLevelType w:val="hybridMultilevel"/>
    <w:tmpl w:val="0C90300C"/>
    <w:lvl w:ilvl="0" w:tplc="FCF8849E">
      <w:start w:val="2"/>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FFC3F40"/>
    <w:multiLevelType w:val="hybridMultilevel"/>
    <w:tmpl w:val="3258DCA0"/>
    <w:lvl w:ilvl="0" w:tplc="46640222">
      <w:start w:val="1"/>
      <w:numFmt w:val="decimal"/>
      <w:lvlText w:val="%1．"/>
      <w:lvlJc w:val="left"/>
      <w:pPr>
        <w:tabs>
          <w:tab w:val="num" w:pos="1170"/>
        </w:tabs>
        <w:ind w:left="1170" w:hanging="525"/>
      </w:pPr>
      <w:rPr>
        <w:rFonts w:hint="eastAsia"/>
      </w:rPr>
    </w:lvl>
    <w:lvl w:ilvl="1" w:tplc="04090019" w:tentative="1">
      <w:start w:val="1"/>
      <w:numFmt w:val="lowerLetter"/>
      <w:lvlText w:val="%2)"/>
      <w:lvlJc w:val="left"/>
      <w:pPr>
        <w:tabs>
          <w:tab w:val="num" w:pos="1485"/>
        </w:tabs>
        <w:ind w:left="1485" w:hanging="420"/>
      </w:pPr>
    </w:lvl>
    <w:lvl w:ilvl="2" w:tplc="0409001B" w:tentative="1">
      <w:start w:val="1"/>
      <w:numFmt w:val="lowerRoman"/>
      <w:lvlText w:val="%3."/>
      <w:lvlJc w:val="right"/>
      <w:pPr>
        <w:tabs>
          <w:tab w:val="num" w:pos="1905"/>
        </w:tabs>
        <w:ind w:left="1905" w:hanging="420"/>
      </w:pPr>
    </w:lvl>
    <w:lvl w:ilvl="3" w:tplc="0409000F" w:tentative="1">
      <w:start w:val="1"/>
      <w:numFmt w:val="decimal"/>
      <w:lvlText w:val="%4."/>
      <w:lvlJc w:val="left"/>
      <w:pPr>
        <w:tabs>
          <w:tab w:val="num" w:pos="2325"/>
        </w:tabs>
        <w:ind w:left="2325" w:hanging="420"/>
      </w:pPr>
    </w:lvl>
    <w:lvl w:ilvl="4" w:tplc="04090019" w:tentative="1">
      <w:start w:val="1"/>
      <w:numFmt w:val="lowerLetter"/>
      <w:lvlText w:val="%5)"/>
      <w:lvlJc w:val="left"/>
      <w:pPr>
        <w:tabs>
          <w:tab w:val="num" w:pos="2745"/>
        </w:tabs>
        <w:ind w:left="2745" w:hanging="420"/>
      </w:pPr>
    </w:lvl>
    <w:lvl w:ilvl="5" w:tplc="0409001B" w:tentative="1">
      <w:start w:val="1"/>
      <w:numFmt w:val="lowerRoman"/>
      <w:lvlText w:val="%6."/>
      <w:lvlJc w:val="right"/>
      <w:pPr>
        <w:tabs>
          <w:tab w:val="num" w:pos="3165"/>
        </w:tabs>
        <w:ind w:left="3165" w:hanging="420"/>
      </w:pPr>
    </w:lvl>
    <w:lvl w:ilvl="6" w:tplc="0409000F" w:tentative="1">
      <w:start w:val="1"/>
      <w:numFmt w:val="decimal"/>
      <w:lvlText w:val="%7."/>
      <w:lvlJc w:val="left"/>
      <w:pPr>
        <w:tabs>
          <w:tab w:val="num" w:pos="3585"/>
        </w:tabs>
        <w:ind w:left="3585" w:hanging="420"/>
      </w:pPr>
    </w:lvl>
    <w:lvl w:ilvl="7" w:tplc="04090019" w:tentative="1">
      <w:start w:val="1"/>
      <w:numFmt w:val="lowerLetter"/>
      <w:lvlText w:val="%8)"/>
      <w:lvlJc w:val="left"/>
      <w:pPr>
        <w:tabs>
          <w:tab w:val="num" w:pos="4005"/>
        </w:tabs>
        <w:ind w:left="4005" w:hanging="420"/>
      </w:pPr>
    </w:lvl>
    <w:lvl w:ilvl="8" w:tplc="0409001B" w:tentative="1">
      <w:start w:val="1"/>
      <w:numFmt w:val="lowerRoman"/>
      <w:lvlText w:val="%9."/>
      <w:lvlJc w:val="right"/>
      <w:pPr>
        <w:tabs>
          <w:tab w:val="num" w:pos="4425"/>
        </w:tabs>
        <w:ind w:left="4425" w:hanging="420"/>
      </w:pPr>
    </w:lvl>
  </w:abstractNum>
  <w:abstractNum w:abstractNumId="6" w15:restartNumberingAfterBreak="0">
    <w:nsid w:val="20150176"/>
    <w:multiLevelType w:val="hybridMultilevel"/>
    <w:tmpl w:val="8CFE536C"/>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7" w15:restartNumberingAfterBreak="0">
    <w:nsid w:val="21E7418D"/>
    <w:multiLevelType w:val="hybridMultilevel"/>
    <w:tmpl w:val="2F6A52EC"/>
    <w:lvl w:ilvl="0" w:tplc="7DE682FC">
      <w:start w:val="1"/>
      <w:numFmt w:val="decimal"/>
      <w:lvlText w:val="%1．"/>
      <w:lvlJc w:val="left"/>
      <w:pPr>
        <w:tabs>
          <w:tab w:val="num" w:pos="510"/>
        </w:tabs>
        <w:ind w:left="510" w:hanging="510"/>
      </w:pPr>
      <w:rPr>
        <w:rFonts w:hint="eastAsia"/>
      </w:rPr>
    </w:lvl>
    <w:lvl w:ilvl="1" w:tplc="AA94803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5EB6840"/>
    <w:multiLevelType w:val="hybridMultilevel"/>
    <w:tmpl w:val="70DC3E96"/>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D606AB0"/>
    <w:multiLevelType w:val="hybridMultilevel"/>
    <w:tmpl w:val="6F4C2930"/>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30F97CB0"/>
    <w:multiLevelType w:val="multilevel"/>
    <w:tmpl w:val="08B21162"/>
    <w:lvl w:ilvl="0">
      <w:start w:val="1"/>
      <w:numFmt w:val="decimal"/>
      <w:lvlText w:val="%1."/>
      <w:lvlJc w:val="left"/>
      <w:pPr>
        <w:tabs>
          <w:tab w:val="num" w:pos="360"/>
        </w:tabs>
        <w:ind w:left="360" w:hanging="360"/>
      </w:pPr>
      <w:rPr>
        <w:rFonts w:hint="eastAsia"/>
      </w:rPr>
    </w:lvl>
    <w:lvl w:ilvl="1">
      <w:start w:val="3"/>
      <w:numFmt w:val="decimal"/>
      <w:isLgl/>
      <w:lvlText w:val="%1.%2."/>
      <w:lvlJc w:val="left"/>
      <w:pPr>
        <w:tabs>
          <w:tab w:val="num" w:pos="360"/>
        </w:tabs>
        <w:ind w:left="360" w:hanging="360"/>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720"/>
        </w:tabs>
        <w:ind w:left="720" w:hanging="720"/>
      </w:pPr>
      <w:rPr>
        <w:rFonts w:hint="eastAsia"/>
      </w:rPr>
    </w:lvl>
    <w:lvl w:ilvl="4">
      <w:start w:val="1"/>
      <w:numFmt w:val="decimal"/>
      <w:isLgl/>
      <w:lvlText w:val="%1.%2.%3.%4.%5."/>
      <w:lvlJc w:val="left"/>
      <w:pPr>
        <w:tabs>
          <w:tab w:val="num" w:pos="1080"/>
        </w:tabs>
        <w:ind w:left="1080" w:hanging="1080"/>
      </w:pPr>
      <w:rPr>
        <w:rFonts w:hint="eastAsia"/>
      </w:rPr>
    </w:lvl>
    <w:lvl w:ilvl="5">
      <w:start w:val="1"/>
      <w:numFmt w:val="decimal"/>
      <w:isLgl/>
      <w:lvlText w:val="%1.%2.%3.%4.%5.%6."/>
      <w:lvlJc w:val="left"/>
      <w:pPr>
        <w:tabs>
          <w:tab w:val="num" w:pos="1080"/>
        </w:tabs>
        <w:ind w:left="1080" w:hanging="1080"/>
      </w:pPr>
      <w:rPr>
        <w:rFonts w:hint="eastAsia"/>
      </w:rPr>
    </w:lvl>
    <w:lvl w:ilvl="6">
      <w:start w:val="1"/>
      <w:numFmt w:val="decimal"/>
      <w:isLgl/>
      <w:lvlText w:val="%1.%2.%3.%4.%5.%6.%7."/>
      <w:lvlJc w:val="left"/>
      <w:pPr>
        <w:tabs>
          <w:tab w:val="num" w:pos="1440"/>
        </w:tabs>
        <w:ind w:left="1440" w:hanging="1440"/>
      </w:pPr>
      <w:rPr>
        <w:rFonts w:hint="eastAsia"/>
      </w:rPr>
    </w:lvl>
    <w:lvl w:ilvl="7">
      <w:start w:val="1"/>
      <w:numFmt w:val="decimal"/>
      <w:isLgl/>
      <w:lvlText w:val="%1.%2.%3.%4.%5.%6.%7.%8."/>
      <w:lvlJc w:val="left"/>
      <w:pPr>
        <w:tabs>
          <w:tab w:val="num" w:pos="1440"/>
        </w:tabs>
        <w:ind w:left="1440" w:hanging="1440"/>
      </w:pPr>
      <w:rPr>
        <w:rFonts w:hint="eastAsia"/>
      </w:rPr>
    </w:lvl>
    <w:lvl w:ilvl="8">
      <w:start w:val="1"/>
      <w:numFmt w:val="decimal"/>
      <w:isLgl/>
      <w:lvlText w:val="%1.%2.%3.%4.%5.%6.%7.%8.%9."/>
      <w:lvlJc w:val="left"/>
      <w:pPr>
        <w:tabs>
          <w:tab w:val="num" w:pos="1440"/>
        </w:tabs>
        <w:ind w:left="1440" w:hanging="1440"/>
      </w:pPr>
      <w:rPr>
        <w:rFonts w:hint="eastAsia"/>
      </w:rPr>
    </w:lvl>
  </w:abstractNum>
  <w:abstractNum w:abstractNumId="11" w15:restartNumberingAfterBreak="0">
    <w:nsid w:val="33032645"/>
    <w:multiLevelType w:val="hybridMultilevel"/>
    <w:tmpl w:val="9B62659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3EC2DC3"/>
    <w:multiLevelType w:val="hybridMultilevel"/>
    <w:tmpl w:val="B45A88C2"/>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13" w15:restartNumberingAfterBreak="0">
    <w:nsid w:val="3DB222C0"/>
    <w:multiLevelType w:val="hybridMultilevel"/>
    <w:tmpl w:val="AFE225FE"/>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14" w15:restartNumberingAfterBreak="0">
    <w:nsid w:val="41A17F46"/>
    <w:multiLevelType w:val="hybridMultilevel"/>
    <w:tmpl w:val="5EB25B76"/>
    <w:lvl w:ilvl="0" w:tplc="CAA826C2">
      <w:start w:val="1"/>
      <w:numFmt w:val="japaneseCounting"/>
      <w:lvlText w:val="%1、"/>
      <w:lvlJc w:val="left"/>
      <w:pPr>
        <w:tabs>
          <w:tab w:val="num" w:pos="645"/>
        </w:tabs>
        <w:ind w:left="645" w:hanging="64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424C173C"/>
    <w:multiLevelType w:val="hybridMultilevel"/>
    <w:tmpl w:val="EAB4A328"/>
    <w:lvl w:ilvl="0" w:tplc="1952B7C8">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5934C08"/>
    <w:multiLevelType w:val="multilevel"/>
    <w:tmpl w:val="19B6C750"/>
    <w:lvl w:ilvl="0">
      <w:start w:val="1"/>
      <w:numFmt w:val="decimal"/>
      <w:lvlText w:val="%1"/>
      <w:lvlJc w:val="left"/>
      <w:pPr>
        <w:ind w:left="765" w:hanging="765"/>
      </w:pPr>
      <w:rPr>
        <w:rFonts w:hint="default"/>
      </w:rPr>
    </w:lvl>
    <w:lvl w:ilvl="1">
      <w:start w:val="1"/>
      <w:numFmt w:val="decimal"/>
      <w:lvlText w:val="%1.%2"/>
      <w:lvlJc w:val="left"/>
      <w:pPr>
        <w:ind w:left="1185" w:hanging="765"/>
      </w:pPr>
      <w:rPr>
        <w:rFonts w:hint="default"/>
      </w:rPr>
    </w:lvl>
    <w:lvl w:ilvl="2">
      <w:start w:val="1"/>
      <w:numFmt w:val="decimal"/>
      <w:lvlText w:val="%1.%2.%3"/>
      <w:lvlJc w:val="left"/>
      <w:pPr>
        <w:ind w:left="1605" w:hanging="765"/>
      </w:pPr>
      <w:rPr>
        <w:rFonts w:hint="default"/>
      </w:rPr>
    </w:lvl>
    <w:lvl w:ilvl="3">
      <w:start w:val="1"/>
      <w:numFmt w:val="decimal"/>
      <w:lvlText w:val="%1.%2.%3.%4"/>
      <w:lvlJc w:val="left"/>
      <w:pPr>
        <w:ind w:left="2025" w:hanging="765"/>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7" w15:restartNumberingAfterBreak="0">
    <w:nsid w:val="49DF3426"/>
    <w:multiLevelType w:val="hybridMultilevel"/>
    <w:tmpl w:val="C7AE14D4"/>
    <w:lvl w:ilvl="0" w:tplc="5E9885E4">
      <w:start w:val="1"/>
      <w:numFmt w:val="lowerLetter"/>
      <w:lvlText w:val="%1."/>
      <w:lvlJc w:val="left"/>
      <w:pPr>
        <w:tabs>
          <w:tab w:val="num" w:pos="1168"/>
        </w:tabs>
        <w:ind w:left="1165" w:hanging="357"/>
      </w:pPr>
      <w:rPr>
        <w:rFonts w:hint="eastAsia"/>
      </w:rPr>
    </w:lvl>
    <w:lvl w:ilvl="1" w:tplc="04090019" w:tentative="1">
      <w:start w:val="1"/>
      <w:numFmt w:val="lowerLetter"/>
      <w:lvlText w:val="%2)"/>
      <w:lvlJc w:val="left"/>
      <w:pPr>
        <w:tabs>
          <w:tab w:val="num" w:pos="1648"/>
        </w:tabs>
        <w:ind w:left="1648" w:hanging="420"/>
      </w:pPr>
    </w:lvl>
    <w:lvl w:ilvl="2" w:tplc="0409001B" w:tentative="1">
      <w:start w:val="1"/>
      <w:numFmt w:val="lowerRoman"/>
      <w:lvlText w:val="%3."/>
      <w:lvlJc w:val="right"/>
      <w:pPr>
        <w:tabs>
          <w:tab w:val="num" w:pos="2068"/>
        </w:tabs>
        <w:ind w:left="2068" w:hanging="420"/>
      </w:pPr>
    </w:lvl>
    <w:lvl w:ilvl="3" w:tplc="0409000F" w:tentative="1">
      <w:start w:val="1"/>
      <w:numFmt w:val="decimal"/>
      <w:lvlText w:val="%4."/>
      <w:lvlJc w:val="left"/>
      <w:pPr>
        <w:tabs>
          <w:tab w:val="num" w:pos="2488"/>
        </w:tabs>
        <w:ind w:left="2488" w:hanging="420"/>
      </w:pPr>
    </w:lvl>
    <w:lvl w:ilvl="4" w:tplc="04090019" w:tentative="1">
      <w:start w:val="1"/>
      <w:numFmt w:val="lowerLetter"/>
      <w:lvlText w:val="%5)"/>
      <w:lvlJc w:val="left"/>
      <w:pPr>
        <w:tabs>
          <w:tab w:val="num" w:pos="2908"/>
        </w:tabs>
        <w:ind w:left="2908" w:hanging="420"/>
      </w:pPr>
    </w:lvl>
    <w:lvl w:ilvl="5" w:tplc="0409001B" w:tentative="1">
      <w:start w:val="1"/>
      <w:numFmt w:val="lowerRoman"/>
      <w:lvlText w:val="%6."/>
      <w:lvlJc w:val="right"/>
      <w:pPr>
        <w:tabs>
          <w:tab w:val="num" w:pos="3328"/>
        </w:tabs>
        <w:ind w:left="3328" w:hanging="420"/>
      </w:pPr>
    </w:lvl>
    <w:lvl w:ilvl="6" w:tplc="0409000F" w:tentative="1">
      <w:start w:val="1"/>
      <w:numFmt w:val="decimal"/>
      <w:lvlText w:val="%7."/>
      <w:lvlJc w:val="left"/>
      <w:pPr>
        <w:tabs>
          <w:tab w:val="num" w:pos="3748"/>
        </w:tabs>
        <w:ind w:left="3748" w:hanging="420"/>
      </w:pPr>
    </w:lvl>
    <w:lvl w:ilvl="7" w:tplc="04090019" w:tentative="1">
      <w:start w:val="1"/>
      <w:numFmt w:val="lowerLetter"/>
      <w:lvlText w:val="%8)"/>
      <w:lvlJc w:val="left"/>
      <w:pPr>
        <w:tabs>
          <w:tab w:val="num" w:pos="4168"/>
        </w:tabs>
        <w:ind w:left="4168" w:hanging="420"/>
      </w:pPr>
    </w:lvl>
    <w:lvl w:ilvl="8" w:tplc="0409001B" w:tentative="1">
      <w:start w:val="1"/>
      <w:numFmt w:val="lowerRoman"/>
      <w:lvlText w:val="%9."/>
      <w:lvlJc w:val="right"/>
      <w:pPr>
        <w:tabs>
          <w:tab w:val="num" w:pos="4588"/>
        </w:tabs>
        <w:ind w:left="4588" w:hanging="420"/>
      </w:pPr>
    </w:lvl>
  </w:abstractNum>
  <w:abstractNum w:abstractNumId="18" w15:restartNumberingAfterBreak="0">
    <w:nsid w:val="4BF24E84"/>
    <w:multiLevelType w:val="hybridMultilevel"/>
    <w:tmpl w:val="C00E88E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EAC5A90"/>
    <w:multiLevelType w:val="hybridMultilevel"/>
    <w:tmpl w:val="2B6C480C"/>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512121F5"/>
    <w:multiLevelType w:val="hybridMultilevel"/>
    <w:tmpl w:val="BCCC7404"/>
    <w:lvl w:ilvl="0" w:tplc="8E9A51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4EB14C7"/>
    <w:multiLevelType w:val="hybridMultilevel"/>
    <w:tmpl w:val="1C1845BC"/>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5FD36B7F"/>
    <w:multiLevelType w:val="hybridMultilevel"/>
    <w:tmpl w:val="6C624458"/>
    <w:lvl w:ilvl="0" w:tplc="6920909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63CA140D"/>
    <w:multiLevelType w:val="hybridMultilevel"/>
    <w:tmpl w:val="DEFACE78"/>
    <w:lvl w:ilvl="0" w:tplc="20C6B510">
      <w:start w:val="1"/>
      <w:numFmt w:val="decimal"/>
      <w:lvlText w:val="%1．"/>
      <w:lvlJc w:val="left"/>
      <w:pPr>
        <w:ind w:left="975" w:hanging="55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62A150F"/>
    <w:multiLevelType w:val="hybridMultilevel"/>
    <w:tmpl w:val="209EA4A0"/>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25" w15:restartNumberingAfterBreak="0">
    <w:nsid w:val="68B539D5"/>
    <w:multiLevelType w:val="hybridMultilevel"/>
    <w:tmpl w:val="8A709242"/>
    <w:lvl w:ilvl="0" w:tplc="2AE4D15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696B7A75"/>
    <w:multiLevelType w:val="hybridMultilevel"/>
    <w:tmpl w:val="A6B267E4"/>
    <w:lvl w:ilvl="0" w:tplc="25743C74">
      <w:start w:val="6"/>
      <w:numFmt w:val="decimal"/>
      <w:lvlText w:val="%1．"/>
      <w:lvlJc w:val="left"/>
      <w:pPr>
        <w:ind w:left="1140" w:hanging="720"/>
      </w:pPr>
      <w:rPr>
        <w:rFonts w:ascii="Times New Roman" w:hAnsi="Times New Roman" w:hint="default"/>
        <w:color w:val="0000FF"/>
        <w:u w:val="singl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DDF55DB"/>
    <w:multiLevelType w:val="hybridMultilevel"/>
    <w:tmpl w:val="D84EC44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71B2775D"/>
    <w:multiLevelType w:val="hybridMultilevel"/>
    <w:tmpl w:val="A342B4A2"/>
    <w:lvl w:ilvl="0" w:tplc="BFC0CB9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72255583"/>
    <w:multiLevelType w:val="hybridMultilevel"/>
    <w:tmpl w:val="9BFA44F4"/>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73723906"/>
    <w:multiLevelType w:val="hybridMultilevel"/>
    <w:tmpl w:val="C38A26A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15:restartNumberingAfterBreak="0">
    <w:nsid w:val="73BF3D36"/>
    <w:multiLevelType w:val="hybridMultilevel"/>
    <w:tmpl w:val="180491BA"/>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78760B11"/>
    <w:multiLevelType w:val="hybridMultilevel"/>
    <w:tmpl w:val="5AB8CA2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16cid:durableId="556161918">
    <w:abstractNumId w:val="14"/>
  </w:num>
  <w:num w:numId="2" w16cid:durableId="1161969440">
    <w:abstractNumId w:val="9"/>
  </w:num>
  <w:num w:numId="3" w16cid:durableId="495458618">
    <w:abstractNumId w:val="15"/>
  </w:num>
  <w:num w:numId="4" w16cid:durableId="154076880">
    <w:abstractNumId w:val="30"/>
  </w:num>
  <w:num w:numId="5" w16cid:durableId="1666324534">
    <w:abstractNumId w:val="3"/>
  </w:num>
  <w:num w:numId="6" w16cid:durableId="1829905023">
    <w:abstractNumId w:val="5"/>
  </w:num>
  <w:num w:numId="7" w16cid:durableId="343288035">
    <w:abstractNumId w:val="20"/>
  </w:num>
  <w:num w:numId="8" w16cid:durableId="695426952">
    <w:abstractNumId w:val="7"/>
  </w:num>
  <w:num w:numId="9" w16cid:durableId="1740519762">
    <w:abstractNumId w:val="4"/>
  </w:num>
  <w:num w:numId="10" w16cid:durableId="718016874">
    <w:abstractNumId w:val="33"/>
  </w:num>
  <w:num w:numId="11" w16cid:durableId="1259366457">
    <w:abstractNumId w:val="28"/>
  </w:num>
  <w:num w:numId="12" w16cid:durableId="622006703">
    <w:abstractNumId w:val="0"/>
  </w:num>
  <w:num w:numId="13" w16cid:durableId="868571552">
    <w:abstractNumId w:val="32"/>
  </w:num>
  <w:num w:numId="14" w16cid:durableId="1719666899">
    <w:abstractNumId w:val="24"/>
  </w:num>
  <w:num w:numId="15" w16cid:durableId="1463815369">
    <w:abstractNumId w:val="6"/>
  </w:num>
  <w:num w:numId="16" w16cid:durableId="1002466845">
    <w:abstractNumId w:val="31"/>
  </w:num>
  <w:num w:numId="17" w16cid:durableId="2084326152">
    <w:abstractNumId w:val="2"/>
  </w:num>
  <w:num w:numId="18" w16cid:durableId="460391821">
    <w:abstractNumId w:val="1"/>
  </w:num>
  <w:num w:numId="19" w16cid:durableId="692077404">
    <w:abstractNumId w:val="8"/>
  </w:num>
  <w:num w:numId="20" w16cid:durableId="25720237">
    <w:abstractNumId w:val="25"/>
  </w:num>
  <w:num w:numId="21" w16cid:durableId="1418475148">
    <w:abstractNumId w:val="10"/>
  </w:num>
  <w:num w:numId="22" w16cid:durableId="226501268">
    <w:abstractNumId w:val="18"/>
  </w:num>
  <w:num w:numId="23" w16cid:durableId="1104229648">
    <w:abstractNumId w:val="19"/>
  </w:num>
  <w:num w:numId="24" w16cid:durableId="831877226">
    <w:abstractNumId w:val="11"/>
  </w:num>
  <w:num w:numId="25" w16cid:durableId="706485404">
    <w:abstractNumId w:val="27"/>
  </w:num>
  <w:num w:numId="26" w16cid:durableId="1478303511">
    <w:abstractNumId w:val="13"/>
  </w:num>
  <w:num w:numId="27" w16cid:durableId="109594823">
    <w:abstractNumId w:val="29"/>
  </w:num>
  <w:num w:numId="28" w16cid:durableId="603926478">
    <w:abstractNumId w:val="17"/>
  </w:num>
  <w:num w:numId="29" w16cid:durableId="651368015">
    <w:abstractNumId w:val="12"/>
  </w:num>
  <w:num w:numId="30" w16cid:durableId="603071215">
    <w:abstractNumId w:val="22"/>
  </w:num>
  <w:num w:numId="31" w16cid:durableId="249584118">
    <w:abstractNumId w:val="23"/>
  </w:num>
  <w:num w:numId="32" w16cid:durableId="2053769337">
    <w:abstractNumId w:val="16"/>
  </w:num>
  <w:num w:numId="33" w16cid:durableId="2106877297">
    <w:abstractNumId w:val="26"/>
  </w:num>
  <w:num w:numId="34" w16cid:durableId="17086780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34E"/>
    <w:rsid w:val="00021FE5"/>
    <w:rsid w:val="00025690"/>
    <w:rsid w:val="00036BE3"/>
    <w:rsid w:val="00055446"/>
    <w:rsid w:val="000570D7"/>
    <w:rsid w:val="00086883"/>
    <w:rsid w:val="00097178"/>
    <w:rsid w:val="00097E2A"/>
    <w:rsid w:val="000A214F"/>
    <w:rsid w:val="000C3753"/>
    <w:rsid w:val="000E603C"/>
    <w:rsid w:val="000F1C1B"/>
    <w:rsid w:val="00142B92"/>
    <w:rsid w:val="001454DD"/>
    <w:rsid w:val="00163337"/>
    <w:rsid w:val="00181FF9"/>
    <w:rsid w:val="001947E4"/>
    <w:rsid w:val="001C0C73"/>
    <w:rsid w:val="001C2F99"/>
    <w:rsid w:val="001E4AAF"/>
    <w:rsid w:val="002005EA"/>
    <w:rsid w:val="00252675"/>
    <w:rsid w:val="00264441"/>
    <w:rsid w:val="00266D39"/>
    <w:rsid w:val="002671C2"/>
    <w:rsid w:val="00283710"/>
    <w:rsid w:val="00296701"/>
    <w:rsid w:val="002A582E"/>
    <w:rsid w:val="002A63D9"/>
    <w:rsid w:val="002B334E"/>
    <w:rsid w:val="002F0F01"/>
    <w:rsid w:val="00307EF6"/>
    <w:rsid w:val="00325E15"/>
    <w:rsid w:val="00351D22"/>
    <w:rsid w:val="003638B8"/>
    <w:rsid w:val="00372A66"/>
    <w:rsid w:val="00392323"/>
    <w:rsid w:val="003A56BA"/>
    <w:rsid w:val="003B0732"/>
    <w:rsid w:val="003D4C75"/>
    <w:rsid w:val="003E340F"/>
    <w:rsid w:val="00402820"/>
    <w:rsid w:val="00410408"/>
    <w:rsid w:val="00424FCF"/>
    <w:rsid w:val="00425F65"/>
    <w:rsid w:val="00446BD4"/>
    <w:rsid w:val="00486BF4"/>
    <w:rsid w:val="00494359"/>
    <w:rsid w:val="00497C28"/>
    <w:rsid w:val="004A0F0F"/>
    <w:rsid w:val="004A70D8"/>
    <w:rsid w:val="004B267F"/>
    <w:rsid w:val="004D0163"/>
    <w:rsid w:val="00533DD7"/>
    <w:rsid w:val="00540686"/>
    <w:rsid w:val="0055727A"/>
    <w:rsid w:val="00565080"/>
    <w:rsid w:val="0057505B"/>
    <w:rsid w:val="0059272F"/>
    <w:rsid w:val="00594BDE"/>
    <w:rsid w:val="00594BE2"/>
    <w:rsid w:val="005C6643"/>
    <w:rsid w:val="005D3FEE"/>
    <w:rsid w:val="00660EF1"/>
    <w:rsid w:val="00670674"/>
    <w:rsid w:val="006970CD"/>
    <w:rsid w:val="006B4FC0"/>
    <w:rsid w:val="006C4DA6"/>
    <w:rsid w:val="006D7F0D"/>
    <w:rsid w:val="00702F7B"/>
    <w:rsid w:val="00727A10"/>
    <w:rsid w:val="0073359D"/>
    <w:rsid w:val="00736314"/>
    <w:rsid w:val="00765A3F"/>
    <w:rsid w:val="007C1784"/>
    <w:rsid w:val="007D45C3"/>
    <w:rsid w:val="007D6317"/>
    <w:rsid w:val="00806FE7"/>
    <w:rsid w:val="00836FB2"/>
    <w:rsid w:val="00840027"/>
    <w:rsid w:val="00863571"/>
    <w:rsid w:val="0088249B"/>
    <w:rsid w:val="008934BE"/>
    <w:rsid w:val="00894BBE"/>
    <w:rsid w:val="008E5E7F"/>
    <w:rsid w:val="0093484D"/>
    <w:rsid w:val="0095503F"/>
    <w:rsid w:val="00962AB6"/>
    <w:rsid w:val="0098300D"/>
    <w:rsid w:val="00993AF1"/>
    <w:rsid w:val="009D3669"/>
    <w:rsid w:val="009E750F"/>
    <w:rsid w:val="009F05CC"/>
    <w:rsid w:val="009F19F4"/>
    <w:rsid w:val="009F31AB"/>
    <w:rsid w:val="00A132A0"/>
    <w:rsid w:val="00A25024"/>
    <w:rsid w:val="00A2554A"/>
    <w:rsid w:val="00A477E1"/>
    <w:rsid w:val="00A50723"/>
    <w:rsid w:val="00A62117"/>
    <w:rsid w:val="00A7443D"/>
    <w:rsid w:val="00AA316E"/>
    <w:rsid w:val="00AB1845"/>
    <w:rsid w:val="00AB1E8C"/>
    <w:rsid w:val="00AC1E4A"/>
    <w:rsid w:val="00AE0A11"/>
    <w:rsid w:val="00AE5FF6"/>
    <w:rsid w:val="00B26E84"/>
    <w:rsid w:val="00B35E8F"/>
    <w:rsid w:val="00B5005D"/>
    <w:rsid w:val="00B51704"/>
    <w:rsid w:val="00B60178"/>
    <w:rsid w:val="00B64C08"/>
    <w:rsid w:val="00B924B4"/>
    <w:rsid w:val="00B944FA"/>
    <w:rsid w:val="00C11C6E"/>
    <w:rsid w:val="00C154A7"/>
    <w:rsid w:val="00C31C5F"/>
    <w:rsid w:val="00C51D60"/>
    <w:rsid w:val="00C55C32"/>
    <w:rsid w:val="00C74563"/>
    <w:rsid w:val="00CA404B"/>
    <w:rsid w:val="00CB0C5D"/>
    <w:rsid w:val="00CC7862"/>
    <w:rsid w:val="00CE6427"/>
    <w:rsid w:val="00D024F8"/>
    <w:rsid w:val="00D3728B"/>
    <w:rsid w:val="00D44DD8"/>
    <w:rsid w:val="00D7272E"/>
    <w:rsid w:val="00D97386"/>
    <w:rsid w:val="00DD3E06"/>
    <w:rsid w:val="00DD53C1"/>
    <w:rsid w:val="00DF7692"/>
    <w:rsid w:val="00E07E3A"/>
    <w:rsid w:val="00E4504C"/>
    <w:rsid w:val="00E86CDC"/>
    <w:rsid w:val="00E93C3C"/>
    <w:rsid w:val="00E9681B"/>
    <w:rsid w:val="00E978BB"/>
    <w:rsid w:val="00EA473D"/>
    <w:rsid w:val="00EA54F9"/>
    <w:rsid w:val="00EC1823"/>
    <w:rsid w:val="00ED70C8"/>
    <w:rsid w:val="00EE3A1C"/>
    <w:rsid w:val="00EF7E09"/>
    <w:rsid w:val="00F17264"/>
    <w:rsid w:val="00F34208"/>
    <w:rsid w:val="00F913BE"/>
    <w:rsid w:val="00F92534"/>
    <w:rsid w:val="00FA4890"/>
    <w:rsid w:val="00FB3523"/>
    <w:rsid w:val="00FC24C2"/>
    <w:rsid w:val="00FE7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8DEC15"/>
  <w15:chartTrackingRefBased/>
  <w15:docId w15:val="{E4DBDDC1-E941-4AE0-B058-1CD9A50BA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7386"/>
    <w:pPr>
      <w:widowControl w:val="0"/>
      <w:spacing w:line="360" w:lineRule="auto"/>
      <w:ind w:firstLineChars="200" w:firstLine="200"/>
      <w:jc w:val="both"/>
    </w:pPr>
    <w:rPr>
      <w:kern w:val="2"/>
      <w:sz w:val="21"/>
      <w:szCs w:val="24"/>
    </w:rPr>
  </w:style>
  <w:style w:type="paragraph" w:styleId="1">
    <w:name w:val="heading 1"/>
    <w:basedOn w:val="a"/>
    <w:next w:val="a"/>
    <w:qFormat/>
    <w:rsid w:val="00C55C32"/>
    <w:pPr>
      <w:keepNext/>
      <w:keepLines/>
      <w:spacing w:before="340" w:after="330" w:line="578" w:lineRule="auto"/>
      <w:ind w:leftChars="200" w:left="200" w:firstLineChars="0" w:firstLine="0"/>
      <w:outlineLvl w:val="0"/>
    </w:pPr>
    <w:rPr>
      <w:b/>
      <w:bCs/>
      <w:kern w:val="44"/>
      <w:sz w:val="36"/>
      <w:szCs w:val="44"/>
    </w:rPr>
  </w:style>
  <w:style w:type="paragraph" w:styleId="2">
    <w:name w:val="heading 2"/>
    <w:basedOn w:val="a"/>
    <w:next w:val="a"/>
    <w:qFormat/>
    <w:rsid w:val="00C55C32"/>
    <w:pPr>
      <w:keepNext/>
      <w:keepLines/>
      <w:spacing w:before="260" w:after="260" w:line="415" w:lineRule="auto"/>
      <w:ind w:leftChars="200" w:left="200" w:firstLineChars="0" w:firstLine="0"/>
      <w:outlineLvl w:val="1"/>
    </w:pPr>
    <w:rPr>
      <w:rFonts w:ascii="Arial" w:eastAsia="黑体" w:hAnsi="Arial"/>
      <w:b/>
      <w:bCs/>
      <w:sz w:val="32"/>
      <w:szCs w:val="32"/>
    </w:rPr>
  </w:style>
  <w:style w:type="paragraph" w:styleId="3">
    <w:name w:val="heading 3"/>
    <w:basedOn w:val="a"/>
    <w:next w:val="a"/>
    <w:qFormat/>
    <w:rsid w:val="00C55C32"/>
    <w:pPr>
      <w:keepNext/>
      <w:keepLines/>
      <w:spacing w:before="120" w:after="120" w:line="415" w:lineRule="auto"/>
      <w:ind w:leftChars="200" w:left="200" w:firstLineChars="0" w:firstLine="0"/>
      <w:outlineLvl w:val="2"/>
    </w:pPr>
    <w:rPr>
      <w:b/>
      <w:bCs/>
      <w:sz w:val="30"/>
      <w:szCs w:val="32"/>
    </w:rPr>
  </w:style>
  <w:style w:type="paragraph" w:styleId="4">
    <w:name w:val="heading 4"/>
    <w:basedOn w:val="a"/>
    <w:next w:val="a"/>
    <w:link w:val="40"/>
    <w:uiPriority w:val="9"/>
    <w:semiHidden/>
    <w:unhideWhenUsed/>
    <w:rsid w:val="003D4C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autoRedefine/>
    <w:semiHidden/>
  </w:style>
  <w:style w:type="paragraph" w:styleId="TOC2">
    <w:name w:val="toc 2"/>
    <w:basedOn w:val="a"/>
    <w:next w:val="a"/>
    <w:autoRedefine/>
    <w:semiHidden/>
    <w:pPr>
      <w:ind w:leftChars="200" w:left="420"/>
    </w:pPr>
  </w:style>
  <w:style w:type="paragraph" w:styleId="TOC3">
    <w:name w:val="toc 3"/>
    <w:basedOn w:val="a"/>
    <w:next w:val="a"/>
    <w:autoRedefine/>
    <w:semiHidden/>
    <w:pPr>
      <w:ind w:leftChars="400" w:left="840"/>
    </w:pPr>
  </w:style>
  <w:style w:type="paragraph" w:styleId="TOC4">
    <w:name w:val="toc 4"/>
    <w:basedOn w:val="a"/>
    <w:next w:val="a"/>
    <w:autoRedefine/>
    <w:semiHidden/>
    <w:pPr>
      <w:ind w:leftChars="600" w:left="1260"/>
    </w:pPr>
  </w:style>
  <w:style w:type="paragraph" w:styleId="TOC5">
    <w:name w:val="toc 5"/>
    <w:basedOn w:val="a"/>
    <w:next w:val="a"/>
    <w:autoRedefine/>
    <w:semiHidden/>
    <w:pPr>
      <w:ind w:leftChars="800" w:left="1680"/>
    </w:pPr>
  </w:style>
  <w:style w:type="paragraph" w:styleId="TOC6">
    <w:name w:val="toc 6"/>
    <w:basedOn w:val="a"/>
    <w:next w:val="a"/>
    <w:autoRedefine/>
    <w:semiHidden/>
    <w:pPr>
      <w:ind w:leftChars="1000" w:left="2100"/>
    </w:pPr>
  </w:style>
  <w:style w:type="paragraph" w:styleId="TOC7">
    <w:name w:val="toc 7"/>
    <w:basedOn w:val="a"/>
    <w:next w:val="a"/>
    <w:autoRedefine/>
    <w:semiHidden/>
    <w:pPr>
      <w:ind w:leftChars="1200" w:left="2520"/>
    </w:pPr>
  </w:style>
  <w:style w:type="paragraph" w:styleId="TOC8">
    <w:name w:val="toc 8"/>
    <w:basedOn w:val="a"/>
    <w:next w:val="a"/>
    <w:autoRedefine/>
    <w:semiHidden/>
    <w:pPr>
      <w:ind w:leftChars="1400" w:left="2940"/>
    </w:pPr>
  </w:style>
  <w:style w:type="paragraph" w:styleId="TOC9">
    <w:name w:val="toc 9"/>
    <w:basedOn w:val="a"/>
    <w:next w:val="a"/>
    <w:autoRedefine/>
    <w:semiHidden/>
    <w:pPr>
      <w:ind w:leftChars="1600" w:left="3360"/>
    </w:pPr>
  </w:style>
  <w:style w:type="character" w:styleId="a3">
    <w:name w:val="Hyperlink"/>
    <w:semiHidden/>
    <w:rPr>
      <w:color w:val="0000FF"/>
      <w:u w:val="single"/>
    </w:rPr>
  </w:style>
  <w:style w:type="paragraph" w:styleId="a4">
    <w:name w:val="header"/>
    <w:basedOn w:val="a"/>
    <w:link w:val="a5"/>
    <w:uiPriority w:val="99"/>
    <w:pPr>
      <w:pBdr>
        <w:bottom w:val="single" w:sz="6" w:space="1" w:color="auto"/>
      </w:pBdr>
      <w:tabs>
        <w:tab w:val="center" w:pos="4153"/>
        <w:tab w:val="right" w:pos="8306"/>
      </w:tabs>
      <w:snapToGrid w:val="0"/>
      <w:jc w:val="center"/>
    </w:pPr>
    <w:rPr>
      <w:sz w:val="18"/>
      <w:szCs w:val="18"/>
    </w:rPr>
  </w:style>
  <w:style w:type="paragraph" w:styleId="a6">
    <w:name w:val="footer"/>
    <w:basedOn w:val="a"/>
    <w:link w:val="a7"/>
    <w:uiPriority w:val="99"/>
    <w:pPr>
      <w:tabs>
        <w:tab w:val="center" w:pos="4153"/>
        <w:tab w:val="right" w:pos="8306"/>
      </w:tabs>
      <w:snapToGrid w:val="0"/>
      <w:jc w:val="left"/>
    </w:pPr>
    <w:rPr>
      <w:sz w:val="18"/>
      <w:szCs w:val="18"/>
    </w:rPr>
  </w:style>
  <w:style w:type="paragraph" w:styleId="a8">
    <w:name w:val="Body Text"/>
    <w:basedOn w:val="a"/>
    <w:semiHidden/>
    <w:rPr>
      <w:color w:val="FF0000"/>
    </w:rPr>
  </w:style>
  <w:style w:type="paragraph" w:styleId="a9">
    <w:name w:val="Body Text Indent"/>
    <w:basedOn w:val="a"/>
    <w:semiHidden/>
    <w:pPr>
      <w:ind w:leftChars="372" w:left="781" w:firstLine="420"/>
    </w:pPr>
  </w:style>
  <w:style w:type="paragraph" w:styleId="aa">
    <w:name w:val="List Paragraph"/>
    <w:basedOn w:val="a"/>
    <w:uiPriority w:val="34"/>
    <w:qFormat/>
    <w:rsid w:val="006D7F0D"/>
    <w:pPr>
      <w:ind w:firstLine="420"/>
    </w:pPr>
  </w:style>
  <w:style w:type="table" w:styleId="ab">
    <w:name w:val="Table Grid"/>
    <w:basedOn w:val="a1"/>
    <w:uiPriority w:val="59"/>
    <w:rsid w:val="00351D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表注"/>
    <w:basedOn w:val="a"/>
    <w:link w:val="ad"/>
    <w:qFormat/>
    <w:rsid w:val="00351D22"/>
    <w:pPr>
      <w:jc w:val="center"/>
    </w:pPr>
  </w:style>
  <w:style w:type="paragraph" w:customStyle="1" w:styleId="ae">
    <w:name w:val="表"/>
    <w:basedOn w:val="a"/>
    <w:link w:val="af"/>
    <w:qFormat/>
    <w:rsid w:val="00351D22"/>
  </w:style>
  <w:style w:type="character" w:customStyle="1" w:styleId="ad">
    <w:name w:val="表注 字符"/>
    <w:basedOn w:val="a0"/>
    <w:link w:val="ac"/>
    <w:rsid w:val="00351D22"/>
    <w:rPr>
      <w:kern w:val="2"/>
      <w:sz w:val="21"/>
      <w:szCs w:val="24"/>
    </w:rPr>
  </w:style>
  <w:style w:type="paragraph" w:styleId="af0">
    <w:name w:val="Date"/>
    <w:basedOn w:val="a"/>
    <w:next w:val="a"/>
    <w:link w:val="af1"/>
    <w:uiPriority w:val="99"/>
    <w:semiHidden/>
    <w:unhideWhenUsed/>
    <w:rsid w:val="003B0732"/>
    <w:pPr>
      <w:ind w:leftChars="2500" w:left="100"/>
    </w:pPr>
  </w:style>
  <w:style w:type="character" w:customStyle="1" w:styleId="af">
    <w:name w:val="表 字符"/>
    <w:basedOn w:val="a0"/>
    <w:link w:val="ae"/>
    <w:rsid w:val="00351D22"/>
    <w:rPr>
      <w:kern w:val="2"/>
      <w:sz w:val="21"/>
      <w:szCs w:val="24"/>
    </w:rPr>
  </w:style>
  <w:style w:type="character" w:customStyle="1" w:styleId="af1">
    <w:name w:val="日期 字符"/>
    <w:basedOn w:val="a0"/>
    <w:link w:val="af0"/>
    <w:uiPriority w:val="99"/>
    <w:semiHidden/>
    <w:rsid w:val="003B0732"/>
    <w:rPr>
      <w:kern w:val="2"/>
      <w:sz w:val="21"/>
      <w:szCs w:val="24"/>
    </w:rPr>
  </w:style>
  <w:style w:type="paragraph" w:customStyle="1" w:styleId="af2">
    <w:name w:val="图注"/>
    <w:basedOn w:val="a"/>
    <w:link w:val="af3"/>
    <w:qFormat/>
    <w:rsid w:val="00540686"/>
    <w:pPr>
      <w:ind w:firstLine="420"/>
      <w:jc w:val="center"/>
    </w:pPr>
  </w:style>
  <w:style w:type="paragraph" w:customStyle="1" w:styleId="af4">
    <w:name w:val="图"/>
    <w:basedOn w:val="a"/>
    <w:link w:val="af5"/>
    <w:qFormat/>
    <w:rsid w:val="00540686"/>
    <w:pPr>
      <w:ind w:firstLineChars="0" w:firstLine="0"/>
      <w:jc w:val="center"/>
    </w:pPr>
    <w:rPr>
      <w:noProof/>
    </w:rPr>
  </w:style>
  <w:style w:type="character" w:customStyle="1" w:styleId="af3">
    <w:name w:val="图注 字符"/>
    <w:basedOn w:val="a0"/>
    <w:link w:val="af2"/>
    <w:rsid w:val="00540686"/>
    <w:rPr>
      <w:kern w:val="2"/>
      <w:sz w:val="21"/>
      <w:szCs w:val="24"/>
    </w:rPr>
  </w:style>
  <w:style w:type="character" w:customStyle="1" w:styleId="af5">
    <w:name w:val="图 字符"/>
    <w:basedOn w:val="a0"/>
    <w:link w:val="af4"/>
    <w:rsid w:val="00540686"/>
    <w:rPr>
      <w:noProof/>
      <w:kern w:val="2"/>
      <w:sz w:val="21"/>
      <w:szCs w:val="24"/>
    </w:rPr>
  </w:style>
  <w:style w:type="character" w:customStyle="1" w:styleId="a5">
    <w:name w:val="页眉 字符"/>
    <w:basedOn w:val="a0"/>
    <w:link w:val="a4"/>
    <w:uiPriority w:val="99"/>
    <w:rsid w:val="00055446"/>
    <w:rPr>
      <w:kern w:val="2"/>
      <w:sz w:val="18"/>
      <w:szCs w:val="18"/>
    </w:rPr>
  </w:style>
  <w:style w:type="character" w:customStyle="1" w:styleId="a7">
    <w:name w:val="页脚 字符"/>
    <w:basedOn w:val="a0"/>
    <w:link w:val="a6"/>
    <w:uiPriority w:val="99"/>
    <w:rsid w:val="00055446"/>
    <w:rPr>
      <w:kern w:val="2"/>
      <w:sz w:val="18"/>
      <w:szCs w:val="18"/>
    </w:rPr>
  </w:style>
  <w:style w:type="character" w:customStyle="1" w:styleId="40">
    <w:name w:val="标题 4 字符"/>
    <w:basedOn w:val="a0"/>
    <w:link w:val="4"/>
    <w:uiPriority w:val="9"/>
    <w:semiHidden/>
    <w:rsid w:val="003D4C75"/>
    <w:rPr>
      <w:rFonts w:asciiTheme="majorHAnsi" w:eastAsiaTheme="majorEastAsia" w:hAnsiTheme="majorHAnsi" w:cstheme="majorBidi"/>
      <w:b/>
      <w:bCs/>
      <w:kern w:val="2"/>
      <w:sz w:val="28"/>
      <w:szCs w:val="28"/>
    </w:rPr>
  </w:style>
  <w:style w:type="character" w:customStyle="1" w:styleId="md-plain">
    <w:name w:val="md-plain"/>
    <w:basedOn w:val="a0"/>
    <w:rsid w:val="003D4C75"/>
  </w:style>
  <w:style w:type="paragraph" w:customStyle="1" w:styleId="md-end-block">
    <w:name w:val="md-end-block"/>
    <w:basedOn w:val="a"/>
    <w:rsid w:val="003D4C75"/>
    <w:pPr>
      <w:widowControl/>
      <w:spacing w:before="100" w:beforeAutospacing="1" w:after="100" w:afterAutospacing="1" w:line="240" w:lineRule="auto"/>
      <w:ind w:firstLineChars="0" w:firstLine="0"/>
      <w:jc w:val="left"/>
    </w:pPr>
    <w:rPr>
      <w:rFonts w:ascii="宋体" w:hAnsi="宋体" w:cs="宋体"/>
      <w:kern w:val="0"/>
      <w:sz w:val="24"/>
    </w:rPr>
  </w:style>
  <w:style w:type="paragraph" w:styleId="af6">
    <w:name w:val="caption"/>
    <w:basedOn w:val="a"/>
    <w:next w:val="a"/>
    <w:uiPriority w:val="35"/>
    <w:unhideWhenUsed/>
    <w:qFormat/>
    <w:rsid w:val="0041040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798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mj\&#21512;&#24182;\&#20854;&#20182;&#35838;&#31243;\&#36719;&#20214;&#24037;&#31243;-&#30333;&#26216;&#24076;\&#23454;&#39564;&#35201;&#27714;&#21450;&#27169;&#26495;\02_&#38656;&#27714;&#35268;&#26684;&#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BBF6E9-1E06-42E0-B267-6141DF071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02_需求规格说明书.dot</Template>
  <TotalTime>246</TotalTime>
  <Pages>16</Pages>
  <Words>1115</Words>
  <Characters>6359</Characters>
  <Application>Microsoft Office Word</Application>
  <DocSecurity>0</DocSecurity>
  <Lines>52</Lines>
  <Paragraphs>14</Paragraphs>
  <ScaleCrop>false</ScaleCrop>
  <HeadingPairs>
    <vt:vector size="2" baseType="variant">
      <vt:variant>
        <vt:lpstr>题目</vt:lpstr>
      </vt:variant>
      <vt:variant>
        <vt:i4>1</vt:i4>
      </vt:variant>
    </vt:vector>
  </HeadingPairs>
  <TitlesOfParts>
    <vt:vector size="1" baseType="lpstr">
      <vt:lpstr>三、需求规格说明书</vt:lpstr>
    </vt:vector>
  </TitlesOfParts>
  <Company>北京北大天正科技发展有限公司</Company>
  <LinksUpToDate>false</LinksUpToDate>
  <CharactersWithSpaces>7460</CharactersWithSpaces>
  <SharedDoc>false</SharedDoc>
  <HLinks>
    <vt:vector size="108" baseType="variant">
      <vt:variant>
        <vt:i4>2031670</vt:i4>
      </vt:variant>
      <vt:variant>
        <vt:i4>104</vt:i4>
      </vt:variant>
      <vt:variant>
        <vt:i4>0</vt:i4>
      </vt:variant>
      <vt:variant>
        <vt:i4>5</vt:i4>
      </vt:variant>
      <vt:variant>
        <vt:lpwstr/>
      </vt:variant>
      <vt:variant>
        <vt:lpwstr>_Toc434320480</vt:lpwstr>
      </vt:variant>
      <vt:variant>
        <vt:i4>1048630</vt:i4>
      </vt:variant>
      <vt:variant>
        <vt:i4>98</vt:i4>
      </vt:variant>
      <vt:variant>
        <vt:i4>0</vt:i4>
      </vt:variant>
      <vt:variant>
        <vt:i4>5</vt:i4>
      </vt:variant>
      <vt:variant>
        <vt:lpwstr/>
      </vt:variant>
      <vt:variant>
        <vt:lpwstr>_Toc434320479</vt:lpwstr>
      </vt:variant>
      <vt:variant>
        <vt:i4>1048630</vt:i4>
      </vt:variant>
      <vt:variant>
        <vt:i4>92</vt:i4>
      </vt:variant>
      <vt:variant>
        <vt:i4>0</vt:i4>
      </vt:variant>
      <vt:variant>
        <vt:i4>5</vt:i4>
      </vt:variant>
      <vt:variant>
        <vt:lpwstr/>
      </vt:variant>
      <vt:variant>
        <vt:lpwstr>_Toc434320478</vt:lpwstr>
      </vt:variant>
      <vt:variant>
        <vt:i4>1048630</vt:i4>
      </vt:variant>
      <vt:variant>
        <vt:i4>86</vt:i4>
      </vt:variant>
      <vt:variant>
        <vt:i4>0</vt:i4>
      </vt:variant>
      <vt:variant>
        <vt:i4>5</vt:i4>
      </vt:variant>
      <vt:variant>
        <vt:lpwstr/>
      </vt:variant>
      <vt:variant>
        <vt:lpwstr>_Toc434320477</vt:lpwstr>
      </vt:variant>
      <vt:variant>
        <vt:i4>1048630</vt:i4>
      </vt:variant>
      <vt:variant>
        <vt:i4>80</vt:i4>
      </vt:variant>
      <vt:variant>
        <vt:i4>0</vt:i4>
      </vt:variant>
      <vt:variant>
        <vt:i4>5</vt:i4>
      </vt:variant>
      <vt:variant>
        <vt:lpwstr/>
      </vt:variant>
      <vt:variant>
        <vt:lpwstr>_Toc434320476</vt:lpwstr>
      </vt:variant>
      <vt:variant>
        <vt:i4>1048630</vt:i4>
      </vt:variant>
      <vt:variant>
        <vt:i4>74</vt:i4>
      </vt:variant>
      <vt:variant>
        <vt:i4>0</vt:i4>
      </vt:variant>
      <vt:variant>
        <vt:i4>5</vt:i4>
      </vt:variant>
      <vt:variant>
        <vt:lpwstr/>
      </vt:variant>
      <vt:variant>
        <vt:lpwstr>_Toc434320475</vt:lpwstr>
      </vt:variant>
      <vt:variant>
        <vt:i4>1048630</vt:i4>
      </vt:variant>
      <vt:variant>
        <vt:i4>68</vt:i4>
      </vt:variant>
      <vt:variant>
        <vt:i4>0</vt:i4>
      </vt:variant>
      <vt:variant>
        <vt:i4>5</vt:i4>
      </vt:variant>
      <vt:variant>
        <vt:lpwstr/>
      </vt:variant>
      <vt:variant>
        <vt:lpwstr>_Toc434320474</vt:lpwstr>
      </vt:variant>
      <vt:variant>
        <vt:i4>1048630</vt:i4>
      </vt:variant>
      <vt:variant>
        <vt:i4>62</vt:i4>
      </vt:variant>
      <vt:variant>
        <vt:i4>0</vt:i4>
      </vt:variant>
      <vt:variant>
        <vt:i4>5</vt:i4>
      </vt:variant>
      <vt:variant>
        <vt:lpwstr/>
      </vt:variant>
      <vt:variant>
        <vt:lpwstr>_Toc434320473</vt:lpwstr>
      </vt:variant>
      <vt:variant>
        <vt:i4>1048630</vt:i4>
      </vt:variant>
      <vt:variant>
        <vt:i4>56</vt:i4>
      </vt:variant>
      <vt:variant>
        <vt:i4>0</vt:i4>
      </vt:variant>
      <vt:variant>
        <vt:i4>5</vt:i4>
      </vt:variant>
      <vt:variant>
        <vt:lpwstr/>
      </vt:variant>
      <vt:variant>
        <vt:lpwstr>_Toc434320472</vt:lpwstr>
      </vt:variant>
      <vt:variant>
        <vt:i4>1048630</vt:i4>
      </vt:variant>
      <vt:variant>
        <vt:i4>50</vt:i4>
      </vt:variant>
      <vt:variant>
        <vt:i4>0</vt:i4>
      </vt:variant>
      <vt:variant>
        <vt:i4>5</vt:i4>
      </vt:variant>
      <vt:variant>
        <vt:lpwstr/>
      </vt:variant>
      <vt:variant>
        <vt:lpwstr>_Toc434320471</vt:lpwstr>
      </vt:variant>
      <vt:variant>
        <vt:i4>1048630</vt:i4>
      </vt:variant>
      <vt:variant>
        <vt:i4>44</vt:i4>
      </vt:variant>
      <vt:variant>
        <vt:i4>0</vt:i4>
      </vt:variant>
      <vt:variant>
        <vt:i4>5</vt:i4>
      </vt:variant>
      <vt:variant>
        <vt:lpwstr/>
      </vt:variant>
      <vt:variant>
        <vt:lpwstr>_Toc434320470</vt:lpwstr>
      </vt:variant>
      <vt:variant>
        <vt:i4>1114166</vt:i4>
      </vt:variant>
      <vt:variant>
        <vt:i4>38</vt:i4>
      </vt:variant>
      <vt:variant>
        <vt:i4>0</vt:i4>
      </vt:variant>
      <vt:variant>
        <vt:i4>5</vt:i4>
      </vt:variant>
      <vt:variant>
        <vt:lpwstr/>
      </vt:variant>
      <vt:variant>
        <vt:lpwstr>_Toc434320469</vt:lpwstr>
      </vt:variant>
      <vt:variant>
        <vt:i4>1114166</vt:i4>
      </vt:variant>
      <vt:variant>
        <vt:i4>32</vt:i4>
      </vt:variant>
      <vt:variant>
        <vt:i4>0</vt:i4>
      </vt:variant>
      <vt:variant>
        <vt:i4>5</vt:i4>
      </vt:variant>
      <vt:variant>
        <vt:lpwstr/>
      </vt:variant>
      <vt:variant>
        <vt:lpwstr>_Toc434320468</vt:lpwstr>
      </vt:variant>
      <vt:variant>
        <vt:i4>1114166</vt:i4>
      </vt:variant>
      <vt:variant>
        <vt:i4>26</vt:i4>
      </vt:variant>
      <vt:variant>
        <vt:i4>0</vt:i4>
      </vt:variant>
      <vt:variant>
        <vt:i4>5</vt:i4>
      </vt:variant>
      <vt:variant>
        <vt:lpwstr/>
      </vt:variant>
      <vt:variant>
        <vt:lpwstr>_Toc434320467</vt:lpwstr>
      </vt:variant>
      <vt:variant>
        <vt:i4>1114166</vt:i4>
      </vt:variant>
      <vt:variant>
        <vt:i4>20</vt:i4>
      </vt:variant>
      <vt:variant>
        <vt:i4>0</vt:i4>
      </vt:variant>
      <vt:variant>
        <vt:i4>5</vt:i4>
      </vt:variant>
      <vt:variant>
        <vt:lpwstr/>
      </vt:variant>
      <vt:variant>
        <vt:lpwstr>_Toc434320466</vt:lpwstr>
      </vt:variant>
      <vt:variant>
        <vt:i4>1114166</vt:i4>
      </vt:variant>
      <vt:variant>
        <vt:i4>14</vt:i4>
      </vt:variant>
      <vt:variant>
        <vt:i4>0</vt:i4>
      </vt:variant>
      <vt:variant>
        <vt:i4>5</vt:i4>
      </vt:variant>
      <vt:variant>
        <vt:lpwstr/>
      </vt:variant>
      <vt:variant>
        <vt:lpwstr>_Toc434320465</vt:lpwstr>
      </vt:variant>
      <vt:variant>
        <vt:i4>1114166</vt:i4>
      </vt:variant>
      <vt:variant>
        <vt:i4>8</vt:i4>
      </vt:variant>
      <vt:variant>
        <vt:i4>0</vt:i4>
      </vt:variant>
      <vt:variant>
        <vt:i4>5</vt:i4>
      </vt:variant>
      <vt:variant>
        <vt:lpwstr/>
      </vt:variant>
      <vt:variant>
        <vt:lpwstr>_Toc434320464</vt:lpwstr>
      </vt:variant>
      <vt:variant>
        <vt:i4>1114166</vt:i4>
      </vt:variant>
      <vt:variant>
        <vt:i4>2</vt:i4>
      </vt:variant>
      <vt:variant>
        <vt:i4>0</vt:i4>
      </vt:variant>
      <vt:variant>
        <vt:i4>5</vt:i4>
      </vt:variant>
      <vt:variant>
        <vt:lpwstr/>
      </vt:variant>
      <vt:variant>
        <vt:lpwstr>_Toc434320463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三、需求规格说明书</dc:title>
  <dc:subject/>
  <dc:creator>majun</dc:creator>
  <cp:keywords/>
  <cp:lastModifiedBy>cong mu</cp:lastModifiedBy>
  <cp:revision>132</cp:revision>
  <cp:lastPrinted>2001-02-09T04:16:00Z</cp:lastPrinted>
  <dcterms:created xsi:type="dcterms:W3CDTF">2023-09-09T11:13:00Z</dcterms:created>
  <dcterms:modified xsi:type="dcterms:W3CDTF">2023-12-18T07:30:00Z</dcterms:modified>
</cp:coreProperties>
</file>