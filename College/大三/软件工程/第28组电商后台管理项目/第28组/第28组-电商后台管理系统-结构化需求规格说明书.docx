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DB781" w14:textId="77777777" w:rsidR="00283710" w:rsidRPr="00283710" w:rsidRDefault="00283710" w:rsidP="00283710">
      <w:pPr>
        <w:ind w:firstLine="880"/>
        <w:jc w:val="center"/>
        <w:rPr>
          <w:sz w:val="44"/>
          <w:szCs w:val="44"/>
        </w:rPr>
      </w:pPr>
      <w:r w:rsidRPr="00283710">
        <w:rPr>
          <w:rFonts w:hint="eastAsia"/>
          <w:sz w:val="44"/>
          <w:szCs w:val="44"/>
        </w:rPr>
        <w:t>河南开封科技传媒学院</w:t>
      </w:r>
    </w:p>
    <w:p w14:paraId="79058270" w14:textId="77777777" w:rsidR="00283710" w:rsidRDefault="00283710">
      <w:pPr>
        <w:ind w:firstLine="1040"/>
        <w:rPr>
          <w:sz w:val="52"/>
        </w:rPr>
      </w:pPr>
    </w:p>
    <w:p w14:paraId="6369F3D4" w14:textId="77777777" w:rsidR="00283710" w:rsidRDefault="00283710">
      <w:pPr>
        <w:ind w:firstLine="1040"/>
        <w:rPr>
          <w:sz w:val="52"/>
        </w:rPr>
      </w:pPr>
    </w:p>
    <w:p w14:paraId="72BBF0A4" w14:textId="77777777" w:rsidR="00283710" w:rsidRPr="00283710" w:rsidRDefault="00283710" w:rsidP="00283710">
      <w:pPr>
        <w:ind w:firstLine="600"/>
        <w:jc w:val="center"/>
        <w:rPr>
          <w:sz w:val="30"/>
          <w:szCs w:val="30"/>
        </w:rPr>
      </w:pPr>
      <w:r w:rsidRPr="00283710">
        <w:rPr>
          <w:rFonts w:hint="eastAsia"/>
          <w:sz w:val="30"/>
          <w:szCs w:val="30"/>
        </w:rPr>
        <w:t>《软件工程》课程设计</w:t>
      </w:r>
    </w:p>
    <w:p w14:paraId="2F0BC19C" w14:textId="77777777" w:rsidR="00993AF1" w:rsidRDefault="00227D20" w:rsidP="00283710">
      <w:pPr>
        <w:ind w:firstLine="1040"/>
        <w:jc w:val="center"/>
        <w:rPr>
          <w:sz w:val="52"/>
        </w:rPr>
      </w:pPr>
      <w:r>
        <w:rPr>
          <w:rFonts w:hint="eastAsia"/>
          <w:sz w:val="52"/>
        </w:rPr>
        <w:t>需求规格说明</w:t>
      </w:r>
      <w:r w:rsidR="00283710">
        <w:rPr>
          <w:rFonts w:hint="eastAsia"/>
          <w:sz w:val="52"/>
        </w:rPr>
        <w:t>书</w:t>
      </w:r>
    </w:p>
    <w:p w14:paraId="710F453A" w14:textId="77777777" w:rsidR="00993AF1" w:rsidRDefault="00993AF1">
      <w:pPr>
        <w:ind w:firstLine="1040"/>
        <w:rPr>
          <w:sz w:val="52"/>
        </w:rPr>
      </w:pPr>
    </w:p>
    <w:p w14:paraId="71DFADD1" w14:textId="77777777" w:rsidR="00283710" w:rsidRDefault="00283710">
      <w:pPr>
        <w:ind w:firstLine="1040"/>
        <w:rPr>
          <w:sz w:val="52"/>
        </w:rPr>
      </w:pPr>
    </w:p>
    <w:p w14:paraId="2D1C0C8F" w14:textId="77777777" w:rsidR="00055446" w:rsidRDefault="00055446">
      <w:pPr>
        <w:ind w:firstLine="1040"/>
        <w:rPr>
          <w:sz w:val="52"/>
        </w:rPr>
      </w:pPr>
    </w:p>
    <w:p w14:paraId="281A9780" w14:textId="77777777" w:rsidR="001454DD" w:rsidRDefault="001454DD">
      <w:pPr>
        <w:ind w:firstLine="1040"/>
        <w:rPr>
          <w:sz w:val="52"/>
        </w:rPr>
      </w:pPr>
    </w:p>
    <w:p w14:paraId="1F32E344" w14:textId="77777777" w:rsidR="00283710" w:rsidRDefault="00283710">
      <w:pPr>
        <w:ind w:firstLine="1040"/>
        <w:rPr>
          <w:sz w:val="52"/>
        </w:rPr>
      </w:pPr>
    </w:p>
    <w:p w14:paraId="7E457267" w14:textId="4F6225DE" w:rsidR="00283710" w:rsidRPr="001454DD" w:rsidRDefault="00283710" w:rsidP="001454DD">
      <w:pPr>
        <w:ind w:firstLine="600"/>
        <w:jc w:val="center"/>
        <w:rPr>
          <w:sz w:val="30"/>
          <w:szCs w:val="30"/>
        </w:rPr>
      </w:pPr>
      <w:r w:rsidRPr="001454DD">
        <w:rPr>
          <w:rFonts w:hint="eastAsia"/>
          <w:sz w:val="30"/>
          <w:szCs w:val="30"/>
        </w:rPr>
        <w:t>专业：</w:t>
      </w:r>
      <w:r w:rsidR="00227D20" w:rsidRPr="00227D20">
        <w:rPr>
          <w:rFonts w:hint="eastAsia"/>
          <w:sz w:val="30"/>
          <w:szCs w:val="30"/>
          <w:u w:val="single"/>
        </w:rPr>
        <w:t xml:space="preserve"> </w:t>
      </w:r>
      <w:r w:rsidR="00227D20" w:rsidRPr="00227D20">
        <w:rPr>
          <w:sz w:val="30"/>
          <w:szCs w:val="30"/>
          <w:u w:val="single"/>
        </w:rPr>
        <w:t xml:space="preserve">       </w:t>
      </w:r>
      <w:r w:rsidR="00ED779B">
        <w:rPr>
          <w:rFonts w:hint="eastAsia"/>
          <w:sz w:val="30"/>
          <w:szCs w:val="30"/>
          <w:u w:val="single"/>
        </w:rPr>
        <w:t>软件工程</w:t>
      </w:r>
      <w:r w:rsidR="00227D20" w:rsidRPr="00227D20">
        <w:rPr>
          <w:sz w:val="30"/>
          <w:szCs w:val="30"/>
          <w:u w:val="single"/>
        </w:rPr>
        <w:t xml:space="preserve">  </w:t>
      </w:r>
      <w:r w:rsidR="00227D20">
        <w:rPr>
          <w:sz w:val="30"/>
          <w:szCs w:val="30"/>
          <w:u w:val="single"/>
        </w:rPr>
        <w:t xml:space="preserve"> </w:t>
      </w:r>
      <w:r w:rsidR="00227D20" w:rsidRPr="00227D20">
        <w:rPr>
          <w:sz w:val="30"/>
          <w:szCs w:val="30"/>
          <w:u w:val="single"/>
        </w:rPr>
        <w:t xml:space="preserve">    </w:t>
      </w:r>
      <w:r w:rsidR="00055446" w:rsidRPr="00227D20">
        <w:rPr>
          <w:rFonts w:hint="eastAsia"/>
          <w:sz w:val="30"/>
          <w:szCs w:val="30"/>
          <w:u w:val="single"/>
        </w:rPr>
        <w:t xml:space="preserve"> </w:t>
      </w:r>
      <w:r w:rsidR="00055446" w:rsidRPr="001454DD">
        <w:rPr>
          <w:sz w:val="30"/>
          <w:szCs w:val="30"/>
        </w:rPr>
        <w:t xml:space="preserve">  </w:t>
      </w:r>
      <w:r w:rsidRPr="001454DD">
        <w:rPr>
          <w:rFonts w:hint="eastAsia"/>
          <w:sz w:val="30"/>
          <w:szCs w:val="30"/>
        </w:rPr>
        <w:t>年级班级：</w:t>
      </w:r>
      <w:r w:rsidRPr="001454DD">
        <w:rPr>
          <w:rFonts w:hint="eastAsia"/>
          <w:sz w:val="30"/>
          <w:szCs w:val="30"/>
          <w:u w:val="single"/>
        </w:rPr>
        <w:t>2</w:t>
      </w:r>
      <w:r w:rsidRPr="001454DD">
        <w:rPr>
          <w:sz w:val="30"/>
          <w:szCs w:val="30"/>
          <w:u w:val="single"/>
        </w:rPr>
        <w:t>0</w:t>
      </w:r>
      <w:r w:rsidR="00ED779B">
        <w:rPr>
          <w:sz w:val="30"/>
          <w:szCs w:val="30"/>
          <w:u w:val="single"/>
        </w:rPr>
        <w:t>21</w:t>
      </w:r>
      <w:r w:rsidRPr="001454DD">
        <w:rPr>
          <w:rFonts w:hint="eastAsia"/>
          <w:sz w:val="30"/>
          <w:szCs w:val="30"/>
          <w:u w:val="single"/>
        </w:rPr>
        <w:t>级</w:t>
      </w:r>
    </w:p>
    <w:p w14:paraId="4942DD4B" w14:textId="77777777" w:rsidR="00283710" w:rsidRPr="00283710" w:rsidRDefault="00283710" w:rsidP="001454DD">
      <w:pPr>
        <w:ind w:firstLine="640"/>
        <w:jc w:val="center"/>
        <w:rPr>
          <w:sz w:val="32"/>
          <w:szCs w:val="32"/>
        </w:rPr>
      </w:pPr>
      <w:r w:rsidRPr="00283710">
        <w:rPr>
          <w:rFonts w:hint="eastAsia"/>
          <w:sz w:val="32"/>
          <w:szCs w:val="32"/>
        </w:rPr>
        <w:t>第</w:t>
      </w:r>
      <w:r w:rsidRPr="00283710">
        <w:rPr>
          <w:rFonts w:hint="eastAsia"/>
          <w:sz w:val="32"/>
          <w:szCs w:val="32"/>
        </w:rPr>
        <w:t>1</w:t>
      </w:r>
      <w:r w:rsidRPr="00283710">
        <w:rPr>
          <w:rFonts w:hint="eastAsia"/>
          <w:sz w:val="32"/>
          <w:szCs w:val="32"/>
        </w:rPr>
        <w:t>组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47"/>
        <w:gridCol w:w="2125"/>
        <w:gridCol w:w="1599"/>
        <w:gridCol w:w="1258"/>
        <w:gridCol w:w="2467"/>
      </w:tblGrid>
      <w:tr w:rsidR="00055446" w:rsidRPr="00283710" w14:paraId="76BF4057" w14:textId="77777777" w:rsidTr="00055446">
        <w:tc>
          <w:tcPr>
            <w:tcW w:w="510" w:type="pct"/>
          </w:tcPr>
          <w:p w14:paraId="25305419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281" w:type="pct"/>
          </w:tcPr>
          <w:p w14:paraId="4A17125B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学号</w:t>
            </w:r>
          </w:p>
        </w:tc>
        <w:tc>
          <w:tcPr>
            <w:tcW w:w="964" w:type="pct"/>
          </w:tcPr>
          <w:p w14:paraId="72280DA3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姓名</w:t>
            </w:r>
          </w:p>
        </w:tc>
        <w:tc>
          <w:tcPr>
            <w:tcW w:w="758" w:type="pct"/>
          </w:tcPr>
          <w:p w14:paraId="05A02B97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性别</w:t>
            </w:r>
          </w:p>
        </w:tc>
        <w:tc>
          <w:tcPr>
            <w:tcW w:w="1487" w:type="pct"/>
          </w:tcPr>
          <w:p w14:paraId="6CB4FF9E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备注</w:t>
            </w:r>
          </w:p>
        </w:tc>
      </w:tr>
      <w:tr w:rsidR="00A27795" w:rsidRPr="00283710" w14:paraId="6D6456BA" w14:textId="77777777" w:rsidTr="00055446">
        <w:tc>
          <w:tcPr>
            <w:tcW w:w="510" w:type="pct"/>
          </w:tcPr>
          <w:p w14:paraId="221431D5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81" w:type="pct"/>
          </w:tcPr>
          <w:p w14:paraId="7BC88554" w14:textId="70289EA5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136101045</w:t>
            </w:r>
          </w:p>
        </w:tc>
        <w:tc>
          <w:tcPr>
            <w:tcW w:w="964" w:type="pct"/>
          </w:tcPr>
          <w:p w14:paraId="56AFD642" w14:textId="615B161A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刘东</w:t>
            </w:r>
          </w:p>
        </w:tc>
        <w:tc>
          <w:tcPr>
            <w:tcW w:w="758" w:type="pct"/>
          </w:tcPr>
          <w:p w14:paraId="32BB8DCD" w14:textId="7E6BCE84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487" w:type="pct"/>
          </w:tcPr>
          <w:p w14:paraId="603BB38F" w14:textId="5CE5330B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组长</w:t>
            </w:r>
          </w:p>
        </w:tc>
      </w:tr>
      <w:tr w:rsidR="00A27795" w:rsidRPr="00283710" w14:paraId="382C6A58" w14:textId="77777777" w:rsidTr="00055446">
        <w:tc>
          <w:tcPr>
            <w:tcW w:w="510" w:type="pct"/>
          </w:tcPr>
          <w:p w14:paraId="3D601F59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281" w:type="pct"/>
          </w:tcPr>
          <w:p w14:paraId="2B9F63E3" w14:textId="5FE404A9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136101091</w:t>
            </w:r>
          </w:p>
        </w:tc>
        <w:tc>
          <w:tcPr>
            <w:tcW w:w="964" w:type="pct"/>
          </w:tcPr>
          <w:p w14:paraId="1CC7CB0B" w14:textId="4993B52A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 w:rsidRPr="00D33C60">
              <w:rPr>
                <w:rFonts w:hint="eastAsia"/>
                <w:szCs w:val="21"/>
              </w:rPr>
              <w:t>庄隆欣</w:t>
            </w:r>
          </w:p>
        </w:tc>
        <w:tc>
          <w:tcPr>
            <w:tcW w:w="758" w:type="pct"/>
          </w:tcPr>
          <w:p w14:paraId="37C514BA" w14:textId="4299EA11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487" w:type="pct"/>
          </w:tcPr>
          <w:p w14:paraId="1EB8F219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34943E81" w14:textId="77777777" w:rsidTr="00055446">
        <w:tc>
          <w:tcPr>
            <w:tcW w:w="510" w:type="pct"/>
          </w:tcPr>
          <w:p w14:paraId="1AF893D4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81" w:type="pct"/>
          </w:tcPr>
          <w:p w14:paraId="4D4BE808" w14:textId="25B577E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136101079</w:t>
            </w:r>
          </w:p>
        </w:tc>
        <w:tc>
          <w:tcPr>
            <w:tcW w:w="964" w:type="pct"/>
          </w:tcPr>
          <w:p w14:paraId="741167B3" w14:textId="3DC597B5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 w:rsidRPr="00D33C60">
              <w:rPr>
                <w:rFonts w:hint="eastAsia"/>
                <w:szCs w:val="21"/>
              </w:rPr>
              <w:t>杨一波</w:t>
            </w:r>
          </w:p>
        </w:tc>
        <w:tc>
          <w:tcPr>
            <w:tcW w:w="758" w:type="pct"/>
          </w:tcPr>
          <w:p w14:paraId="5AC43456" w14:textId="6059DCD5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487" w:type="pct"/>
          </w:tcPr>
          <w:p w14:paraId="3418C041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1AA99EE2" w14:textId="77777777" w:rsidTr="00055446">
        <w:tc>
          <w:tcPr>
            <w:tcW w:w="510" w:type="pct"/>
          </w:tcPr>
          <w:p w14:paraId="362E99E1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281" w:type="pct"/>
          </w:tcPr>
          <w:p w14:paraId="34D21D5D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7BBD3D57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25E73A87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32BD13B4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640D9985" w14:textId="77777777" w:rsidTr="00055446">
        <w:tc>
          <w:tcPr>
            <w:tcW w:w="510" w:type="pct"/>
          </w:tcPr>
          <w:p w14:paraId="78410A4E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281" w:type="pct"/>
          </w:tcPr>
          <w:p w14:paraId="72355A1A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03CE9CBF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28600442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06902CA6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0CBC36CE" w14:textId="77777777" w:rsidTr="00055446">
        <w:tc>
          <w:tcPr>
            <w:tcW w:w="510" w:type="pct"/>
          </w:tcPr>
          <w:p w14:paraId="78C76C83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281" w:type="pct"/>
          </w:tcPr>
          <w:p w14:paraId="159ADEB2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715E04F0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3EF066D2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27A5550A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179B467F" w14:textId="77777777" w:rsidTr="00055446">
        <w:tc>
          <w:tcPr>
            <w:tcW w:w="510" w:type="pct"/>
          </w:tcPr>
          <w:p w14:paraId="2B8F2BF8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281" w:type="pct"/>
          </w:tcPr>
          <w:p w14:paraId="2E96863D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5FA88E07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605D8167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7E3A249B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662AD296" w14:textId="77777777" w:rsidTr="00055446">
        <w:tc>
          <w:tcPr>
            <w:tcW w:w="510" w:type="pct"/>
          </w:tcPr>
          <w:p w14:paraId="3AEC371A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281" w:type="pct"/>
          </w:tcPr>
          <w:p w14:paraId="130AA66E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1A9F9677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775C1829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2317E14B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</w:tbl>
    <w:p w14:paraId="13DDA441" w14:textId="77777777" w:rsidR="00283710" w:rsidRDefault="00283710">
      <w:pPr>
        <w:ind w:firstLine="1040"/>
        <w:rPr>
          <w:sz w:val="52"/>
        </w:rPr>
      </w:pPr>
    </w:p>
    <w:p w14:paraId="38F30A56" w14:textId="77777777" w:rsidR="00283710" w:rsidRDefault="00283710">
      <w:pPr>
        <w:widowControl/>
        <w:spacing w:line="240" w:lineRule="auto"/>
        <w:ind w:firstLineChars="0" w:firstLine="0"/>
        <w:jc w:val="left"/>
        <w:rPr>
          <w:sz w:val="52"/>
        </w:rPr>
      </w:pPr>
      <w:r>
        <w:rPr>
          <w:sz w:val="52"/>
        </w:rPr>
        <w:br w:type="page"/>
      </w:r>
    </w:p>
    <w:p w14:paraId="5EE04BF9" w14:textId="77777777" w:rsidR="00283710" w:rsidRPr="00283710" w:rsidRDefault="00283710" w:rsidP="00283710">
      <w:pPr>
        <w:ind w:firstLine="720"/>
        <w:jc w:val="center"/>
        <w:rPr>
          <w:sz w:val="36"/>
          <w:szCs w:val="36"/>
        </w:rPr>
      </w:pPr>
      <w:r w:rsidRPr="00283710">
        <w:rPr>
          <w:rFonts w:hint="eastAsia"/>
          <w:sz w:val="36"/>
          <w:szCs w:val="36"/>
        </w:rPr>
        <w:lastRenderedPageBreak/>
        <w:t>目</w:t>
      </w:r>
      <w:r w:rsidRPr="00283710">
        <w:rPr>
          <w:rFonts w:hint="eastAsia"/>
          <w:sz w:val="36"/>
          <w:szCs w:val="36"/>
        </w:rPr>
        <w:t xml:space="preserve"> </w:t>
      </w:r>
      <w:r w:rsidRPr="00283710">
        <w:rPr>
          <w:sz w:val="36"/>
          <w:szCs w:val="36"/>
        </w:rPr>
        <w:t xml:space="preserve"> </w:t>
      </w:r>
      <w:r w:rsidRPr="00283710">
        <w:rPr>
          <w:rFonts w:hint="eastAsia"/>
          <w:sz w:val="36"/>
          <w:szCs w:val="36"/>
        </w:rPr>
        <w:t>录</w:t>
      </w:r>
    </w:p>
    <w:p w14:paraId="25EFD23B" w14:textId="6D39FBCC" w:rsidR="00FE0038" w:rsidRDefault="00993AF1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52789856" w:history="1">
        <w:r w:rsidR="00FE0038" w:rsidRPr="004E1210">
          <w:rPr>
            <w:rStyle w:val="a3"/>
            <w:noProof/>
          </w:rPr>
          <w:t xml:space="preserve">1  </w:t>
        </w:r>
        <w:r w:rsidR="00FE0038" w:rsidRPr="004E1210">
          <w:rPr>
            <w:rStyle w:val="a3"/>
            <w:noProof/>
          </w:rPr>
          <w:t>概述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_Toc152789856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</w:t>
        </w:r>
        <w:r w:rsidR="00FE0038">
          <w:rPr>
            <w:noProof/>
            <w:webHidden/>
          </w:rPr>
          <w:fldChar w:fldCharType="end"/>
        </w:r>
      </w:hyperlink>
    </w:p>
    <w:p w14:paraId="7C60EB89" w14:textId="2A984F7D" w:rsidR="00FE0038" w:rsidRDefault="00000000">
      <w:pPr>
        <w:pStyle w:val="TOC2"/>
        <w:tabs>
          <w:tab w:val="left" w:pos="1680"/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57" w:history="1">
        <w:r w:rsidR="00FE0038" w:rsidRPr="004E1210">
          <w:rPr>
            <w:rStyle w:val="a3"/>
            <w:noProof/>
          </w:rPr>
          <w:t>1.1</w:t>
        </w:r>
        <w:r w:rsidR="00FE0038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FE0038" w:rsidRPr="004E1210">
          <w:rPr>
            <w:rStyle w:val="a3"/>
            <w:noProof/>
          </w:rPr>
          <w:t>用户简介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_Toc152789857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</w:t>
        </w:r>
        <w:r w:rsidR="00FE0038">
          <w:rPr>
            <w:noProof/>
            <w:webHidden/>
          </w:rPr>
          <w:fldChar w:fldCharType="end"/>
        </w:r>
      </w:hyperlink>
    </w:p>
    <w:p w14:paraId="2D38D943" w14:textId="53DC7480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58" w:history="1">
        <w:r w:rsidR="00FE0038" w:rsidRPr="004E1210">
          <w:rPr>
            <w:rStyle w:val="a3"/>
            <w:noProof/>
          </w:rPr>
          <w:t>1.1.1</w:t>
        </w:r>
        <w:r w:rsidR="00FE0038" w:rsidRPr="004E1210">
          <w:rPr>
            <w:rStyle w:val="a3"/>
            <w:noProof/>
          </w:rPr>
          <w:t>管理人员：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_Toc152789858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</w:t>
        </w:r>
        <w:r w:rsidR="00FE0038">
          <w:rPr>
            <w:noProof/>
            <w:webHidden/>
          </w:rPr>
          <w:fldChar w:fldCharType="end"/>
        </w:r>
      </w:hyperlink>
    </w:p>
    <w:p w14:paraId="78F3A7CB" w14:textId="08A087E7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59" w:history="1">
        <w:r w:rsidR="00FE0038" w:rsidRPr="004E1210">
          <w:rPr>
            <w:rStyle w:val="a3"/>
            <w:noProof/>
          </w:rPr>
          <w:t>1.1.2</w:t>
        </w:r>
        <w:r w:rsidR="00FE0038" w:rsidRPr="004E1210">
          <w:rPr>
            <w:rStyle w:val="a3"/>
            <w:noProof/>
          </w:rPr>
          <w:t>消费者：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_Toc152789859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</w:t>
        </w:r>
        <w:r w:rsidR="00FE0038">
          <w:rPr>
            <w:noProof/>
            <w:webHidden/>
          </w:rPr>
          <w:fldChar w:fldCharType="end"/>
        </w:r>
      </w:hyperlink>
    </w:p>
    <w:p w14:paraId="36790963" w14:textId="377802BB" w:rsidR="00FE0038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0" w:history="1">
        <w:r w:rsidR="00FE0038" w:rsidRPr="004E1210">
          <w:rPr>
            <w:rStyle w:val="a3"/>
            <w:noProof/>
          </w:rPr>
          <w:t xml:space="preserve">1.2  </w:t>
        </w:r>
        <w:r w:rsidR="00FE0038" w:rsidRPr="004E1210">
          <w:rPr>
            <w:rStyle w:val="a3"/>
            <w:noProof/>
          </w:rPr>
          <w:t>项目的目的与目标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_Toc152789860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</w:t>
        </w:r>
        <w:r w:rsidR="00FE0038">
          <w:rPr>
            <w:noProof/>
            <w:webHidden/>
          </w:rPr>
          <w:fldChar w:fldCharType="end"/>
        </w:r>
      </w:hyperlink>
    </w:p>
    <w:p w14:paraId="5C69F181" w14:textId="0AA68A04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1" w:history="1">
        <w:r w:rsidR="00FE0038" w:rsidRPr="004E1210">
          <w:rPr>
            <w:rStyle w:val="a3"/>
            <w:noProof/>
          </w:rPr>
          <w:t xml:space="preserve">1.2.1  </w:t>
        </w:r>
        <w:r w:rsidR="00FE0038" w:rsidRPr="004E1210">
          <w:rPr>
            <w:rStyle w:val="a3"/>
            <w:noProof/>
          </w:rPr>
          <w:t>目的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_Toc152789861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</w:t>
        </w:r>
        <w:r w:rsidR="00FE0038">
          <w:rPr>
            <w:noProof/>
            <w:webHidden/>
          </w:rPr>
          <w:fldChar w:fldCharType="end"/>
        </w:r>
      </w:hyperlink>
    </w:p>
    <w:p w14:paraId="6762DA32" w14:textId="59FCF423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2" w:history="1">
        <w:r w:rsidR="00FE0038" w:rsidRPr="004E1210">
          <w:rPr>
            <w:rStyle w:val="a3"/>
            <w:noProof/>
          </w:rPr>
          <w:t xml:space="preserve">1.2.2  </w:t>
        </w:r>
        <w:r w:rsidR="00FE0038" w:rsidRPr="004E1210">
          <w:rPr>
            <w:rStyle w:val="a3"/>
            <w:noProof/>
          </w:rPr>
          <w:t>目标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_Toc152789862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2</w:t>
        </w:r>
        <w:r w:rsidR="00FE0038">
          <w:rPr>
            <w:noProof/>
            <w:webHidden/>
          </w:rPr>
          <w:fldChar w:fldCharType="end"/>
        </w:r>
      </w:hyperlink>
    </w:p>
    <w:p w14:paraId="5659A56D" w14:textId="79A28346" w:rsidR="00FE0038" w:rsidRDefault="00000000">
      <w:pPr>
        <w:pStyle w:val="TOC2"/>
        <w:tabs>
          <w:tab w:val="left" w:pos="1680"/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3" w:history="1">
        <w:r w:rsidR="00FE0038" w:rsidRPr="004E1210">
          <w:rPr>
            <w:rStyle w:val="a3"/>
            <w:noProof/>
          </w:rPr>
          <w:t>1.3</w:t>
        </w:r>
        <w:r w:rsidR="00FE0038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FE0038" w:rsidRPr="004E1210">
          <w:rPr>
            <w:rStyle w:val="a3"/>
            <w:noProof/>
          </w:rPr>
          <w:t>术语定义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_Toc152789863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2</w:t>
        </w:r>
        <w:r w:rsidR="00FE0038">
          <w:rPr>
            <w:noProof/>
            <w:webHidden/>
          </w:rPr>
          <w:fldChar w:fldCharType="end"/>
        </w:r>
      </w:hyperlink>
    </w:p>
    <w:p w14:paraId="482C2AB4" w14:textId="10C29D4D" w:rsidR="00FE0038" w:rsidRDefault="00000000">
      <w:pPr>
        <w:pStyle w:val="TOC2"/>
        <w:tabs>
          <w:tab w:val="left" w:pos="1680"/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4" w:history="1">
        <w:r w:rsidR="00FE0038" w:rsidRPr="004E1210">
          <w:rPr>
            <w:rStyle w:val="a3"/>
            <w:noProof/>
          </w:rPr>
          <w:t>1.4</w:t>
        </w:r>
        <w:r w:rsidR="00FE0038"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="00FE0038" w:rsidRPr="004E1210">
          <w:rPr>
            <w:rStyle w:val="a3"/>
            <w:noProof/>
          </w:rPr>
          <w:t>参考资料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_Toc152789864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3</w:t>
        </w:r>
        <w:r w:rsidR="00FE0038">
          <w:rPr>
            <w:noProof/>
            <w:webHidden/>
          </w:rPr>
          <w:fldChar w:fldCharType="end"/>
        </w:r>
      </w:hyperlink>
    </w:p>
    <w:p w14:paraId="616F08A4" w14:textId="413AB891" w:rsidR="00FE0038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5" w:history="1">
        <w:r w:rsidR="00FE0038" w:rsidRPr="004E1210">
          <w:rPr>
            <w:rStyle w:val="a3"/>
            <w:noProof/>
          </w:rPr>
          <w:t xml:space="preserve">1.5  </w:t>
        </w:r>
        <w:r w:rsidR="00FE0038" w:rsidRPr="004E1210">
          <w:rPr>
            <w:rStyle w:val="a3"/>
            <w:noProof/>
          </w:rPr>
          <w:t>相关文档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_Toc152789865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3</w:t>
        </w:r>
        <w:r w:rsidR="00FE0038">
          <w:rPr>
            <w:noProof/>
            <w:webHidden/>
          </w:rPr>
          <w:fldChar w:fldCharType="end"/>
        </w:r>
      </w:hyperlink>
    </w:p>
    <w:p w14:paraId="7BAB5FD4" w14:textId="1EBD6D81" w:rsidR="00FE0038" w:rsidRDefault="00000000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6" w:history="1">
        <w:r w:rsidR="00FE0038" w:rsidRPr="004E1210">
          <w:rPr>
            <w:rStyle w:val="a3"/>
            <w:noProof/>
          </w:rPr>
          <w:t xml:space="preserve">2  </w:t>
        </w:r>
        <w:r w:rsidR="00FE0038" w:rsidRPr="004E1210">
          <w:rPr>
            <w:rStyle w:val="a3"/>
            <w:noProof/>
          </w:rPr>
          <w:t>项目目标系统描述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_Toc152789866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3</w:t>
        </w:r>
        <w:r w:rsidR="00FE0038">
          <w:rPr>
            <w:noProof/>
            <w:webHidden/>
          </w:rPr>
          <w:fldChar w:fldCharType="end"/>
        </w:r>
      </w:hyperlink>
    </w:p>
    <w:p w14:paraId="78884990" w14:textId="2AED7513" w:rsidR="00FE0038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7" w:history="1">
        <w:r w:rsidR="00FE0038" w:rsidRPr="004E1210">
          <w:rPr>
            <w:rStyle w:val="a3"/>
            <w:noProof/>
          </w:rPr>
          <w:t xml:space="preserve">2.1  </w:t>
        </w:r>
        <w:r w:rsidR="00FE0038" w:rsidRPr="004E1210">
          <w:rPr>
            <w:rStyle w:val="a3"/>
            <w:noProof/>
          </w:rPr>
          <w:t>角色定义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_Toc152789867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3</w:t>
        </w:r>
        <w:r w:rsidR="00FE0038">
          <w:rPr>
            <w:noProof/>
            <w:webHidden/>
          </w:rPr>
          <w:fldChar w:fldCharType="end"/>
        </w:r>
      </w:hyperlink>
    </w:p>
    <w:p w14:paraId="1F7B1BC4" w14:textId="3C183575" w:rsidR="00FE0038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8" w:history="1">
        <w:r w:rsidR="00FE0038" w:rsidRPr="004E1210">
          <w:rPr>
            <w:rStyle w:val="a3"/>
            <w:noProof/>
          </w:rPr>
          <w:t xml:space="preserve">2.2  </w:t>
        </w:r>
        <w:r w:rsidR="00FE0038" w:rsidRPr="004E1210">
          <w:rPr>
            <w:rStyle w:val="a3"/>
            <w:noProof/>
          </w:rPr>
          <w:t>业务流程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_Toc152789868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5</w:t>
        </w:r>
        <w:r w:rsidR="00FE0038">
          <w:rPr>
            <w:noProof/>
            <w:webHidden/>
          </w:rPr>
          <w:fldChar w:fldCharType="end"/>
        </w:r>
      </w:hyperlink>
    </w:p>
    <w:p w14:paraId="50E4EAD2" w14:textId="40A5EB63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69" w:history="1">
        <w:r w:rsidR="00FE0038" w:rsidRPr="004E1210">
          <w:rPr>
            <w:rStyle w:val="a3"/>
            <w:noProof/>
          </w:rPr>
          <w:t>2.2.1</w:t>
        </w:r>
        <w:r w:rsidR="00FE0038" w:rsidRPr="004E1210">
          <w:rPr>
            <w:rStyle w:val="a3"/>
            <w:noProof/>
          </w:rPr>
          <w:t>登录流程图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_Toc152789869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5</w:t>
        </w:r>
        <w:r w:rsidR="00FE0038">
          <w:rPr>
            <w:noProof/>
            <w:webHidden/>
          </w:rPr>
          <w:fldChar w:fldCharType="end"/>
        </w:r>
      </w:hyperlink>
    </w:p>
    <w:p w14:paraId="7911521A" w14:textId="4430ADAD" w:rsidR="00FE0038" w:rsidRDefault="00000000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0" w:history="1">
        <w:r w:rsidR="00FE0038" w:rsidRPr="004E1210">
          <w:rPr>
            <w:rStyle w:val="a3"/>
            <w:noProof/>
          </w:rPr>
          <w:t xml:space="preserve">3  </w:t>
        </w:r>
        <w:r w:rsidR="00FE0038" w:rsidRPr="004E1210">
          <w:rPr>
            <w:rStyle w:val="a3"/>
            <w:noProof/>
          </w:rPr>
          <w:t>总体功能需求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_Toc152789870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9</w:t>
        </w:r>
        <w:r w:rsidR="00FE0038">
          <w:rPr>
            <w:noProof/>
            <w:webHidden/>
          </w:rPr>
          <w:fldChar w:fldCharType="end"/>
        </w:r>
      </w:hyperlink>
    </w:p>
    <w:p w14:paraId="2887AB27" w14:textId="6211A055" w:rsidR="00FE0038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1" w:history="1">
        <w:r w:rsidR="00FE0038" w:rsidRPr="004E1210">
          <w:rPr>
            <w:rStyle w:val="a3"/>
            <w:noProof/>
          </w:rPr>
          <w:t xml:space="preserve">3.1  </w:t>
        </w:r>
        <w:r w:rsidR="00FE0038" w:rsidRPr="004E1210">
          <w:rPr>
            <w:rStyle w:val="a3"/>
            <w:noProof/>
          </w:rPr>
          <w:t>总体功能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_Toc152789871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9</w:t>
        </w:r>
        <w:r w:rsidR="00FE0038">
          <w:rPr>
            <w:noProof/>
            <w:webHidden/>
          </w:rPr>
          <w:fldChar w:fldCharType="end"/>
        </w:r>
      </w:hyperlink>
    </w:p>
    <w:p w14:paraId="77BDCCCF" w14:textId="7325EAFD" w:rsidR="00FE0038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2" w:history="1">
        <w:r w:rsidR="00FE0038" w:rsidRPr="004E1210">
          <w:rPr>
            <w:rStyle w:val="a3"/>
            <w:noProof/>
          </w:rPr>
          <w:t xml:space="preserve">3.2  </w:t>
        </w:r>
        <w:r w:rsidR="00FE0038" w:rsidRPr="004E1210">
          <w:rPr>
            <w:rStyle w:val="a3"/>
            <w:noProof/>
          </w:rPr>
          <w:t>模块功能需求分析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_Toc152789872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9</w:t>
        </w:r>
        <w:r w:rsidR="00FE0038">
          <w:rPr>
            <w:noProof/>
            <w:webHidden/>
          </w:rPr>
          <w:fldChar w:fldCharType="end"/>
        </w:r>
      </w:hyperlink>
    </w:p>
    <w:p w14:paraId="476712A4" w14:textId="247D7C3E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3" w:history="1">
        <w:r w:rsidR="00FE0038" w:rsidRPr="004E1210">
          <w:rPr>
            <w:rStyle w:val="a3"/>
            <w:noProof/>
          </w:rPr>
          <w:t>一层数据流图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_Toc152789873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9</w:t>
        </w:r>
        <w:r w:rsidR="00FE0038">
          <w:rPr>
            <w:noProof/>
            <w:webHidden/>
          </w:rPr>
          <w:fldChar w:fldCharType="end"/>
        </w:r>
      </w:hyperlink>
    </w:p>
    <w:p w14:paraId="5842F7B7" w14:textId="3F9025C9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4" w:history="1">
        <w:r w:rsidR="00FE0038" w:rsidRPr="004E1210">
          <w:rPr>
            <w:rStyle w:val="a3"/>
            <w:noProof/>
          </w:rPr>
          <w:t>二层数据流图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_Toc152789874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10</w:t>
        </w:r>
        <w:r w:rsidR="00FE0038">
          <w:rPr>
            <w:noProof/>
            <w:webHidden/>
          </w:rPr>
          <w:fldChar w:fldCharType="end"/>
        </w:r>
      </w:hyperlink>
    </w:p>
    <w:p w14:paraId="1C261507" w14:textId="2C494AF8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5" w:history="1">
        <w:r w:rsidR="00FE0038" w:rsidRPr="004E1210">
          <w:rPr>
            <w:rStyle w:val="a3"/>
            <w:noProof/>
          </w:rPr>
          <w:t>订单管理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_Toc152789875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10</w:t>
        </w:r>
        <w:r w:rsidR="00FE0038">
          <w:rPr>
            <w:noProof/>
            <w:webHidden/>
          </w:rPr>
          <w:fldChar w:fldCharType="end"/>
        </w:r>
      </w:hyperlink>
    </w:p>
    <w:p w14:paraId="7C017672" w14:textId="5E8F7146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6" w:history="1">
        <w:r w:rsidR="00FE0038" w:rsidRPr="004E1210">
          <w:rPr>
            <w:rStyle w:val="a3"/>
            <w:noProof/>
          </w:rPr>
          <w:t>员工管理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_Toc152789876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10</w:t>
        </w:r>
        <w:r w:rsidR="00FE0038">
          <w:rPr>
            <w:noProof/>
            <w:webHidden/>
          </w:rPr>
          <w:fldChar w:fldCharType="end"/>
        </w:r>
      </w:hyperlink>
    </w:p>
    <w:p w14:paraId="5F29E980" w14:textId="4098D8A4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7" w:history="1">
        <w:r w:rsidR="00FE0038" w:rsidRPr="004E1210">
          <w:rPr>
            <w:rStyle w:val="a3"/>
            <w:noProof/>
          </w:rPr>
          <w:t>菜品管理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_Toc152789877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11</w:t>
        </w:r>
        <w:r w:rsidR="00FE0038">
          <w:rPr>
            <w:noProof/>
            <w:webHidden/>
          </w:rPr>
          <w:fldChar w:fldCharType="end"/>
        </w:r>
      </w:hyperlink>
    </w:p>
    <w:p w14:paraId="65EFB787" w14:textId="07FF7AD1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8" w:history="1">
        <w:r w:rsidR="00FE0038" w:rsidRPr="004E1210">
          <w:rPr>
            <w:rStyle w:val="a3"/>
            <w:noProof/>
          </w:rPr>
          <w:t>用户管理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_Toc152789878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11</w:t>
        </w:r>
        <w:r w:rsidR="00FE0038">
          <w:rPr>
            <w:noProof/>
            <w:webHidden/>
          </w:rPr>
          <w:fldChar w:fldCharType="end"/>
        </w:r>
      </w:hyperlink>
    </w:p>
    <w:p w14:paraId="3860A2B1" w14:textId="4E3C5876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79" w:history="1">
        <w:r w:rsidR="00FE0038" w:rsidRPr="004E1210">
          <w:rPr>
            <w:rStyle w:val="a3"/>
            <w:noProof/>
          </w:rPr>
          <w:t>套餐管理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_Toc152789879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12</w:t>
        </w:r>
        <w:r w:rsidR="00FE0038">
          <w:rPr>
            <w:noProof/>
            <w:webHidden/>
          </w:rPr>
          <w:fldChar w:fldCharType="end"/>
        </w:r>
      </w:hyperlink>
    </w:p>
    <w:p w14:paraId="6E4E224F" w14:textId="19325372" w:rsidR="00FE0038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80" w:history="1">
        <w:r w:rsidR="00FE0038" w:rsidRPr="004E1210">
          <w:rPr>
            <w:rStyle w:val="a3"/>
            <w:noProof/>
          </w:rPr>
          <w:t>分类管理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_Toc152789880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12</w:t>
        </w:r>
        <w:r w:rsidR="00FE0038">
          <w:rPr>
            <w:noProof/>
            <w:webHidden/>
          </w:rPr>
          <w:fldChar w:fldCharType="end"/>
        </w:r>
      </w:hyperlink>
    </w:p>
    <w:p w14:paraId="468731E0" w14:textId="171C1214" w:rsidR="00FE0038" w:rsidRDefault="00000000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81" w:history="1">
        <w:r w:rsidR="00FE0038" w:rsidRPr="004E1210">
          <w:rPr>
            <w:rStyle w:val="a3"/>
            <w:noProof/>
          </w:rPr>
          <w:t>数据字典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_Toc152789881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13</w:t>
        </w:r>
        <w:r w:rsidR="00FE0038">
          <w:rPr>
            <w:noProof/>
            <w:webHidden/>
          </w:rPr>
          <w:fldChar w:fldCharType="end"/>
        </w:r>
      </w:hyperlink>
    </w:p>
    <w:p w14:paraId="4B913DE8" w14:textId="249742DF" w:rsidR="00FE0038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82" w:history="1">
        <w:r w:rsidR="00FE0038" w:rsidRPr="004E1210">
          <w:rPr>
            <w:rStyle w:val="a3"/>
            <w:noProof/>
            <w:shd w:val="clear" w:color="auto" w:fill="FFFFFF"/>
          </w:rPr>
          <w:t>数据流条目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_Toc152789882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13</w:t>
        </w:r>
        <w:r w:rsidR="00FE0038">
          <w:rPr>
            <w:noProof/>
            <w:webHidden/>
          </w:rPr>
          <w:fldChar w:fldCharType="end"/>
        </w:r>
      </w:hyperlink>
    </w:p>
    <w:p w14:paraId="1E00DDD3" w14:textId="5937AD0B" w:rsidR="00FE0038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83" w:history="1">
        <w:r w:rsidR="00FE0038" w:rsidRPr="004E1210">
          <w:rPr>
            <w:rStyle w:val="a3"/>
            <w:noProof/>
          </w:rPr>
          <w:t>数据存储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_Toc152789883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16</w:t>
        </w:r>
        <w:r w:rsidR="00FE0038">
          <w:rPr>
            <w:noProof/>
            <w:webHidden/>
          </w:rPr>
          <w:fldChar w:fldCharType="end"/>
        </w:r>
      </w:hyperlink>
    </w:p>
    <w:p w14:paraId="224ABAC0" w14:textId="6C3582B7" w:rsidR="00FE0038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2789884" w:history="1">
        <w:r w:rsidR="00FE0038" w:rsidRPr="004E1210">
          <w:rPr>
            <w:rStyle w:val="a3"/>
            <w:noProof/>
          </w:rPr>
          <w:t>数据处理</w:t>
        </w:r>
        <w:r w:rsidR="00FE0038">
          <w:rPr>
            <w:noProof/>
            <w:webHidden/>
          </w:rPr>
          <w:tab/>
        </w:r>
        <w:r w:rsidR="00FE0038">
          <w:rPr>
            <w:noProof/>
            <w:webHidden/>
          </w:rPr>
          <w:fldChar w:fldCharType="begin"/>
        </w:r>
        <w:r w:rsidR="00FE0038">
          <w:rPr>
            <w:noProof/>
            <w:webHidden/>
          </w:rPr>
          <w:instrText xml:space="preserve"> PAGEREF _Toc152789884 \h </w:instrText>
        </w:r>
        <w:r w:rsidR="00FE0038">
          <w:rPr>
            <w:noProof/>
            <w:webHidden/>
          </w:rPr>
        </w:r>
        <w:r w:rsidR="00FE0038">
          <w:rPr>
            <w:noProof/>
            <w:webHidden/>
          </w:rPr>
          <w:fldChar w:fldCharType="separate"/>
        </w:r>
        <w:r w:rsidR="00FE0038">
          <w:rPr>
            <w:noProof/>
            <w:webHidden/>
          </w:rPr>
          <w:t>19</w:t>
        </w:r>
        <w:r w:rsidR="00FE0038">
          <w:rPr>
            <w:noProof/>
            <w:webHidden/>
          </w:rPr>
          <w:fldChar w:fldCharType="end"/>
        </w:r>
      </w:hyperlink>
    </w:p>
    <w:p w14:paraId="2681E5FC" w14:textId="27EB1C16" w:rsidR="00993AF1" w:rsidRDefault="00993AF1">
      <w:pPr>
        <w:ind w:firstLine="420"/>
      </w:pPr>
      <w:r>
        <w:fldChar w:fldCharType="end"/>
      </w:r>
    </w:p>
    <w:p w14:paraId="6060C9D0" w14:textId="77777777" w:rsidR="00E86CDC" w:rsidRDefault="00E86CDC">
      <w:pPr>
        <w:ind w:firstLine="420"/>
        <w:sectPr w:rsidR="00E86CDC" w:rsidSect="0005544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7C2B2586" w14:textId="77777777" w:rsidR="00993AF1" w:rsidRDefault="001947E4" w:rsidP="001947E4">
      <w:pPr>
        <w:pStyle w:val="1"/>
        <w:ind w:leftChars="0" w:left="420"/>
      </w:pPr>
      <w:bookmarkStart w:id="0" w:name="_Toc152789856"/>
      <w:r>
        <w:rPr>
          <w:rFonts w:hint="eastAsia"/>
        </w:rPr>
        <w:lastRenderedPageBreak/>
        <w:t>1</w:t>
      </w:r>
      <w:r>
        <w:t xml:space="preserve">  </w:t>
      </w:r>
      <w:r w:rsidR="00DA1748">
        <w:rPr>
          <w:rFonts w:hint="eastAsia"/>
        </w:rPr>
        <w:t>概述</w:t>
      </w:r>
      <w:bookmarkEnd w:id="0"/>
    </w:p>
    <w:p w14:paraId="6F8CFC9E" w14:textId="38077EF3" w:rsidR="006513AE" w:rsidRDefault="00DA1748" w:rsidP="0058332C">
      <w:pPr>
        <w:pStyle w:val="2"/>
        <w:numPr>
          <w:ilvl w:val="1"/>
          <w:numId w:val="35"/>
        </w:numPr>
        <w:ind w:leftChars="0"/>
      </w:pPr>
      <w:bookmarkStart w:id="1" w:name="_Toc152789857"/>
      <w:r>
        <w:rPr>
          <w:rFonts w:hint="eastAsia"/>
        </w:rPr>
        <w:t>用户简介</w:t>
      </w:r>
      <w:bookmarkEnd w:id="1"/>
    </w:p>
    <w:p w14:paraId="177B4AEF" w14:textId="49E78AA1" w:rsidR="006513AE" w:rsidRPr="006513AE" w:rsidRDefault="006513AE" w:rsidP="006513AE">
      <w:pPr>
        <w:ind w:firstLine="420"/>
      </w:pPr>
      <w:r>
        <w:rPr>
          <w:rFonts w:hint="eastAsia"/>
        </w:rPr>
        <w:t>在本项目中，主要涉及两类用户，分别是管理人员和消费者：</w:t>
      </w:r>
    </w:p>
    <w:p w14:paraId="6FF68432" w14:textId="7C0C92BB" w:rsidR="006513AE" w:rsidRDefault="00F976D6" w:rsidP="007C15EF">
      <w:pPr>
        <w:pStyle w:val="3"/>
        <w:ind w:left="420"/>
      </w:pPr>
      <w:bookmarkStart w:id="2" w:name="_Toc152789858"/>
      <w:r>
        <w:t>1.1.</w:t>
      </w:r>
      <w:r w:rsidR="009C1B24">
        <w:t>1</w:t>
      </w:r>
      <w:r>
        <w:rPr>
          <w:rFonts w:hint="eastAsia"/>
        </w:rPr>
        <w:t>管理</w:t>
      </w:r>
      <w:r w:rsidR="00AE25E2">
        <w:rPr>
          <w:rFonts w:hint="eastAsia"/>
        </w:rPr>
        <w:t>人</w:t>
      </w:r>
      <w:r w:rsidR="006513AE">
        <w:rPr>
          <w:rFonts w:hint="eastAsia"/>
        </w:rPr>
        <w:t>员：</w:t>
      </w:r>
      <w:bookmarkEnd w:id="2"/>
    </w:p>
    <w:p w14:paraId="5F3A560B" w14:textId="620815EB" w:rsidR="006513AE" w:rsidRDefault="006513AE" w:rsidP="006513AE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角色描述：管理人员包括餐厅经营者和员工，他们在管理端进行操作。</w:t>
      </w:r>
    </w:p>
    <w:p w14:paraId="5C03C2C7" w14:textId="39D648AF" w:rsidR="006513AE" w:rsidRDefault="006513AE" w:rsidP="006513AE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职责：负责对餐厅的分类、菜品、套餐、订单和员工等信息进行全面管理和维护。此外，管理人员利用管理端对餐厅的各类数据进行统计，帮助做出经营决策。</w:t>
      </w:r>
    </w:p>
    <w:p w14:paraId="16BCE4AF" w14:textId="26778D76" w:rsidR="006513AE" w:rsidRDefault="006513AE" w:rsidP="00260579">
      <w:pPr>
        <w:ind w:firstLine="420"/>
      </w:pPr>
      <w:r>
        <w:rPr>
          <w:rFonts w:hint="eastAsia"/>
        </w:rPr>
        <w:t xml:space="preserve">  </w:t>
      </w:r>
      <w:r w:rsidR="00497BBD">
        <w:t xml:space="preserve"> </w:t>
      </w:r>
      <w:r>
        <w:rPr>
          <w:rFonts w:hint="eastAsia"/>
        </w:rPr>
        <w:t>定功能：拥有订单管理、菜品更新、员工管理等特定功能，以确保餐厅运营的高效性和精确性。</w:t>
      </w:r>
    </w:p>
    <w:p w14:paraId="679DCE29" w14:textId="06FD79B1" w:rsidR="006513AE" w:rsidRDefault="009C1B24" w:rsidP="007C15EF">
      <w:pPr>
        <w:pStyle w:val="3"/>
        <w:ind w:left="420"/>
      </w:pPr>
      <w:bookmarkStart w:id="3" w:name="_Toc152789859"/>
      <w:r>
        <w:t>1.1.2</w:t>
      </w:r>
      <w:r w:rsidR="006513AE">
        <w:rPr>
          <w:rFonts w:hint="eastAsia"/>
        </w:rPr>
        <w:t>消费者：</w:t>
      </w:r>
      <w:bookmarkEnd w:id="3"/>
    </w:p>
    <w:p w14:paraId="2BFAEAC4" w14:textId="27EB1E52" w:rsidR="006513AE" w:rsidRDefault="006513AE" w:rsidP="006513AE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角色描述：消费者通过小程序端与系统进行互动，完成点餐、支付等操作。</w:t>
      </w:r>
    </w:p>
    <w:p w14:paraId="540D1BF2" w14:textId="7B398E2D" w:rsidR="006513AE" w:rsidRDefault="006513AE" w:rsidP="006513AE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职责：在小程序端，消费者可以在线浏览餐厅提供的菜品，将喜欢的菜品添加到购物车，完成下单和支付。此外，消费者可以使用催单等功能提高服务效率。</w:t>
      </w:r>
    </w:p>
    <w:p w14:paraId="18DE5EE3" w14:textId="5ECEB392" w:rsidR="006513AE" w:rsidRPr="00EB6D27" w:rsidRDefault="006513AE" w:rsidP="00972004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特定功能：具有浏览菜品、购物车管理、下单、支付和催单等特定功能，以提供便捷的用餐体验。</w:t>
      </w:r>
    </w:p>
    <w:p w14:paraId="02271D9D" w14:textId="1DE25589" w:rsidR="00597064" w:rsidRPr="00597064" w:rsidRDefault="006513AE" w:rsidP="006513AE">
      <w:pPr>
        <w:ind w:firstLine="420"/>
      </w:pPr>
      <w:r>
        <w:rPr>
          <w:rFonts w:hint="eastAsia"/>
        </w:rPr>
        <w:t>这两类用户在项目中扮演不同的角色，其需求和操作权限有所区别，确保系统能够满足不同用户群体的期望，提供良好的用户体验。</w:t>
      </w:r>
    </w:p>
    <w:p w14:paraId="5877C95D" w14:textId="17A6B8D4" w:rsidR="007765DF" w:rsidRDefault="00FA4EF0" w:rsidP="00881E83">
      <w:pPr>
        <w:pStyle w:val="2"/>
        <w:ind w:left="420"/>
      </w:pPr>
      <w:bookmarkStart w:id="4" w:name="_Toc152789860"/>
      <w:r>
        <w:rPr>
          <w:rFonts w:hint="eastAsia"/>
        </w:rPr>
        <w:t>1</w:t>
      </w:r>
      <w:r>
        <w:t xml:space="preserve">.2  </w:t>
      </w:r>
      <w:r>
        <w:rPr>
          <w:rFonts w:hint="eastAsia"/>
        </w:rPr>
        <w:t>项目</w:t>
      </w:r>
      <w:r w:rsidR="00DA1748">
        <w:rPr>
          <w:rFonts w:hint="eastAsia"/>
        </w:rPr>
        <w:t>的目的与目标</w:t>
      </w:r>
      <w:bookmarkEnd w:id="4"/>
    </w:p>
    <w:p w14:paraId="0674D692" w14:textId="77777777" w:rsidR="00DA1748" w:rsidRDefault="00DA1748" w:rsidP="00DA1748">
      <w:pPr>
        <w:pStyle w:val="3"/>
        <w:ind w:left="420"/>
      </w:pPr>
      <w:bookmarkStart w:id="5" w:name="_Toc152789861"/>
      <w:r>
        <w:rPr>
          <w:rFonts w:hint="eastAsia"/>
        </w:rPr>
        <w:t>1</w:t>
      </w:r>
      <w:r>
        <w:t xml:space="preserve">.2.1  </w:t>
      </w:r>
      <w:r>
        <w:rPr>
          <w:rFonts w:hint="eastAsia"/>
        </w:rPr>
        <w:t>目的</w:t>
      </w:r>
      <w:bookmarkEnd w:id="5"/>
    </w:p>
    <w:p w14:paraId="4B585417" w14:textId="5D95DE00" w:rsidR="007765DF" w:rsidRDefault="00881E83" w:rsidP="007765DF">
      <w:pPr>
        <w:ind w:firstLine="420"/>
      </w:pPr>
      <w:r w:rsidRPr="00AF1AAD">
        <w:t>本项目旨在开发一个全面的外卖系统，以满足餐厅经营者和消费者的需求，提高餐厅管理效率，优化消费者的用餐体验</w:t>
      </w:r>
      <w:r>
        <w:rPr>
          <w:rFonts w:ascii="Segoe UI" w:hAnsi="Segoe UI" w:cs="Segoe UI"/>
          <w:color w:val="374151"/>
        </w:rPr>
        <w:t>。</w:t>
      </w:r>
    </w:p>
    <w:p w14:paraId="169EC0E9" w14:textId="77777777" w:rsidR="00DA1748" w:rsidRDefault="00DA1748" w:rsidP="00DA1748">
      <w:pPr>
        <w:pStyle w:val="3"/>
        <w:ind w:left="420"/>
      </w:pPr>
      <w:bookmarkStart w:id="6" w:name="_Toc152789862"/>
      <w:r>
        <w:rPr>
          <w:rFonts w:hint="eastAsia"/>
        </w:rPr>
        <w:lastRenderedPageBreak/>
        <w:t>1</w:t>
      </w:r>
      <w:r>
        <w:t xml:space="preserve">.2.2  </w:t>
      </w:r>
      <w:r>
        <w:rPr>
          <w:rFonts w:hint="eastAsia"/>
        </w:rPr>
        <w:t>目标</w:t>
      </w:r>
      <w:bookmarkEnd w:id="6"/>
    </w:p>
    <w:p w14:paraId="2AF53ED9" w14:textId="66B46BAF" w:rsidR="000D717D" w:rsidRPr="000D717D" w:rsidRDefault="006854C6" w:rsidP="00AF1AAD">
      <w:pPr>
        <w:pStyle w:val="ae"/>
        <w:ind w:firstLine="420"/>
      </w:pPr>
      <w:r>
        <w:rPr>
          <w:rFonts w:hint="eastAsia"/>
        </w:rPr>
        <w:t>1</w:t>
      </w:r>
      <w:r>
        <w:t xml:space="preserve">. </w:t>
      </w:r>
      <w:r w:rsidR="000D717D" w:rsidRPr="00AF1AAD">
        <w:t>提高餐厅管理效率：</w:t>
      </w:r>
    </w:p>
    <w:p w14:paraId="1D78D982" w14:textId="29615DEF" w:rsidR="000D717D" w:rsidRPr="000D717D" w:rsidRDefault="000D717D" w:rsidP="006854C6">
      <w:pPr>
        <w:pStyle w:val="ae"/>
        <w:numPr>
          <w:ilvl w:val="0"/>
          <w:numId w:val="37"/>
        </w:numPr>
        <w:ind w:firstLineChars="0"/>
      </w:pPr>
      <w:r w:rsidRPr="000D717D">
        <w:t>实现对餐厅的分类、菜品、套餐、订单和员工等信息的全面管理和维护。</w:t>
      </w:r>
    </w:p>
    <w:p w14:paraId="403D1F6D" w14:textId="77777777" w:rsidR="000D717D" w:rsidRPr="000D717D" w:rsidRDefault="000D717D" w:rsidP="006854C6">
      <w:pPr>
        <w:pStyle w:val="ae"/>
        <w:numPr>
          <w:ilvl w:val="0"/>
          <w:numId w:val="37"/>
        </w:numPr>
        <w:ind w:firstLineChars="0"/>
      </w:pPr>
      <w:r w:rsidRPr="000D717D">
        <w:t>开发管理端，使餐厅经营者能够轻松进行数据统计、经营分析和决策。</w:t>
      </w:r>
    </w:p>
    <w:p w14:paraId="03EB7237" w14:textId="5BEFC120" w:rsidR="000D717D" w:rsidRPr="000D717D" w:rsidRDefault="006854C6" w:rsidP="00AF1AAD">
      <w:pPr>
        <w:pStyle w:val="ae"/>
        <w:ind w:firstLine="420"/>
      </w:pPr>
      <w:r>
        <w:rPr>
          <w:rFonts w:hint="eastAsia"/>
        </w:rPr>
        <w:t>2</w:t>
      </w:r>
      <w:r>
        <w:t xml:space="preserve">. </w:t>
      </w:r>
      <w:r w:rsidR="000D717D" w:rsidRPr="00AF1AAD">
        <w:t>优化消费者用餐体验：</w:t>
      </w:r>
    </w:p>
    <w:p w14:paraId="7A8964BE" w14:textId="77777777" w:rsidR="000D717D" w:rsidRPr="000D717D" w:rsidRDefault="000D717D" w:rsidP="006854C6">
      <w:pPr>
        <w:pStyle w:val="ae"/>
        <w:numPr>
          <w:ilvl w:val="0"/>
          <w:numId w:val="38"/>
        </w:numPr>
        <w:ind w:firstLineChars="0"/>
      </w:pPr>
      <w:r w:rsidRPr="000D717D">
        <w:t>开发小程序端，允许消费者在线浏览菜品、添加购物车、下单、支付和催单等，提供便捷的用餐服务。</w:t>
      </w:r>
    </w:p>
    <w:p w14:paraId="03EAD925" w14:textId="77777777" w:rsidR="000D717D" w:rsidRPr="000D717D" w:rsidRDefault="000D717D" w:rsidP="006854C6">
      <w:pPr>
        <w:pStyle w:val="ae"/>
        <w:numPr>
          <w:ilvl w:val="0"/>
          <w:numId w:val="38"/>
        </w:numPr>
        <w:ind w:firstLineChars="0"/>
      </w:pPr>
      <w:r w:rsidRPr="000D717D">
        <w:t>提供直观友好的用户界面，确保消费者能够轻松、愉快地完成点餐过程。</w:t>
      </w:r>
    </w:p>
    <w:p w14:paraId="63990754" w14:textId="7360D966" w:rsidR="000D717D" w:rsidRPr="000D717D" w:rsidRDefault="006854C6" w:rsidP="006854C6">
      <w:pPr>
        <w:pStyle w:val="ae"/>
        <w:ind w:firstLine="420"/>
      </w:pPr>
      <w:r>
        <w:rPr>
          <w:rFonts w:hint="eastAsia"/>
        </w:rPr>
        <w:t>3</w:t>
      </w:r>
      <w:r>
        <w:t xml:space="preserve">. </w:t>
      </w:r>
      <w:r w:rsidR="000D717D" w:rsidRPr="00AF1AAD">
        <w:t>实现语音播报功能：</w:t>
      </w:r>
    </w:p>
    <w:p w14:paraId="00BB05C6" w14:textId="77777777" w:rsidR="000D717D" w:rsidRPr="000D717D" w:rsidRDefault="000D717D" w:rsidP="00C46BD4">
      <w:pPr>
        <w:pStyle w:val="ae"/>
        <w:numPr>
          <w:ilvl w:val="0"/>
          <w:numId w:val="39"/>
        </w:numPr>
        <w:ind w:firstLineChars="0"/>
      </w:pPr>
      <w:r w:rsidRPr="000D717D">
        <w:t>在系统中集成来单语音播报功能，提高餐厅对订单的响应速度，减少处理时间。</w:t>
      </w:r>
    </w:p>
    <w:p w14:paraId="21D931C2" w14:textId="367379DA" w:rsidR="000D717D" w:rsidRPr="000D717D" w:rsidRDefault="00C46BD4" w:rsidP="00AF1AAD">
      <w:pPr>
        <w:pStyle w:val="ae"/>
        <w:ind w:firstLine="420"/>
      </w:pPr>
      <w:r>
        <w:rPr>
          <w:rFonts w:hint="eastAsia"/>
        </w:rPr>
        <w:t>4</w:t>
      </w:r>
      <w:r>
        <w:t xml:space="preserve">. </w:t>
      </w:r>
      <w:r w:rsidR="000D717D" w:rsidRPr="00AF1AAD">
        <w:t>完善项目文档：</w:t>
      </w:r>
    </w:p>
    <w:p w14:paraId="24569521" w14:textId="77777777" w:rsidR="000D717D" w:rsidRPr="000D717D" w:rsidRDefault="000D717D" w:rsidP="00C46BD4">
      <w:pPr>
        <w:pStyle w:val="ae"/>
        <w:numPr>
          <w:ilvl w:val="0"/>
          <w:numId w:val="39"/>
        </w:numPr>
        <w:ind w:firstLineChars="0"/>
      </w:pPr>
      <w:r w:rsidRPr="000D717D">
        <w:t>制定详尽的项目开发计划、软件需求、软件分析设计、软件实现和软件测试等文档，确保项目开发过程的有序进行，并提供清晰的项目记录。</w:t>
      </w:r>
    </w:p>
    <w:p w14:paraId="28A3D411" w14:textId="213917F6" w:rsidR="000D717D" w:rsidRPr="000D717D" w:rsidRDefault="00C46BD4" w:rsidP="00AF1AAD">
      <w:pPr>
        <w:pStyle w:val="ae"/>
        <w:ind w:firstLine="420"/>
      </w:pPr>
      <w:r>
        <w:rPr>
          <w:rFonts w:hint="eastAsia"/>
        </w:rPr>
        <w:t>5</w:t>
      </w:r>
      <w:r>
        <w:t xml:space="preserve">. </w:t>
      </w:r>
      <w:r w:rsidR="000D717D" w:rsidRPr="00AF1AAD">
        <w:t>确保系统安全性：</w:t>
      </w:r>
    </w:p>
    <w:p w14:paraId="300B4D6E" w14:textId="77777777" w:rsidR="000D717D" w:rsidRPr="000D717D" w:rsidRDefault="000D717D" w:rsidP="00C46BD4">
      <w:pPr>
        <w:pStyle w:val="ae"/>
        <w:numPr>
          <w:ilvl w:val="0"/>
          <w:numId w:val="39"/>
        </w:numPr>
        <w:ind w:firstLineChars="0"/>
      </w:pPr>
      <w:r w:rsidRPr="000D717D">
        <w:t>引入适当的安全措施，确保用户信息和交易数据的保密性和完整性。</w:t>
      </w:r>
    </w:p>
    <w:p w14:paraId="3CA64E77" w14:textId="77777777" w:rsidR="000D717D" w:rsidRPr="000D717D" w:rsidRDefault="000D717D" w:rsidP="00C46BD4">
      <w:pPr>
        <w:pStyle w:val="ae"/>
        <w:numPr>
          <w:ilvl w:val="0"/>
          <w:numId w:val="39"/>
        </w:numPr>
        <w:ind w:firstLineChars="0"/>
      </w:pPr>
      <w:r w:rsidRPr="000D717D">
        <w:t>对系统进行安全性测试，排除潜在的安全风险。</w:t>
      </w:r>
    </w:p>
    <w:p w14:paraId="531CF0BA" w14:textId="42FDD9BD" w:rsidR="000D717D" w:rsidRPr="000D717D" w:rsidRDefault="00C46BD4" w:rsidP="00AF1AAD">
      <w:pPr>
        <w:pStyle w:val="ae"/>
        <w:ind w:firstLine="420"/>
      </w:pPr>
      <w:r>
        <w:rPr>
          <w:rFonts w:hint="eastAsia"/>
        </w:rPr>
        <w:t>6</w:t>
      </w:r>
      <w:r>
        <w:t xml:space="preserve">. </w:t>
      </w:r>
      <w:r w:rsidR="000D717D" w:rsidRPr="00AF1AAD">
        <w:t>提供可扩展性：</w:t>
      </w:r>
    </w:p>
    <w:p w14:paraId="635B7A37" w14:textId="315743E9" w:rsidR="007765DF" w:rsidRPr="000D717D" w:rsidRDefault="000D717D" w:rsidP="003006A0">
      <w:pPr>
        <w:pStyle w:val="ae"/>
        <w:numPr>
          <w:ilvl w:val="0"/>
          <w:numId w:val="40"/>
        </w:numPr>
        <w:ind w:firstLineChars="0"/>
      </w:pPr>
      <w:r w:rsidRPr="000D717D">
        <w:t>构建系统架构，使其具备良好的可扩展性，方便将来根据需求进行功能扩展和升级。</w:t>
      </w:r>
    </w:p>
    <w:p w14:paraId="421E2E8F" w14:textId="4073A289" w:rsidR="000E73CB" w:rsidRDefault="00DA1748" w:rsidP="00FD7162">
      <w:pPr>
        <w:pStyle w:val="2"/>
        <w:numPr>
          <w:ilvl w:val="1"/>
          <w:numId w:val="43"/>
        </w:numPr>
        <w:ind w:leftChars="0"/>
      </w:pPr>
      <w:bookmarkStart w:id="7" w:name="_Toc152789863"/>
      <w:r>
        <w:rPr>
          <w:rFonts w:hint="eastAsia"/>
        </w:rPr>
        <w:t>术语定义</w:t>
      </w:r>
      <w:bookmarkEnd w:id="7"/>
    </w:p>
    <w:p w14:paraId="1DF8A43F" w14:textId="0DE03293" w:rsidR="000E73CB" w:rsidRPr="000E73CB" w:rsidRDefault="00A92F6C" w:rsidP="00167E49">
      <w:pPr>
        <w:pStyle w:val="ae"/>
        <w:ind w:firstLine="420"/>
      </w:pPr>
      <w:r>
        <w:rPr>
          <w:rFonts w:hint="eastAsia"/>
        </w:rPr>
        <w:t>[</w:t>
      </w:r>
      <w:r w:rsidR="005A1ABE">
        <w:t>1</w:t>
      </w:r>
      <w:r>
        <w:t>]</w:t>
      </w:r>
      <w:r w:rsidR="00F45E85">
        <w:t xml:space="preserve"> </w:t>
      </w:r>
      <w:r w:rsidR="000E73CB" w:rsidRPr="000E73CB">
        <w:t>餐厅经营者（</w:t>
      </w:r>
      <w:r w:rsidR="00FD7162">
        <w:rPr>
          <w:rFonts w:hint="eastAsia"/>
        </w:rPr>
        <w:t>超级管理员</w:t>
      </w:r>
      <w:r w:rsidR="000E73CB" w:rsidRPr="000E73CB">
        <w:t>）：负责餐厅整体经营和管理的角色，包括对分类、菜品、套餐、订单和员工等信息的全面管理和维护。通过管理端进行数据统计、经营分析，做出相关决策。</w:t>
      </w:r>
    </w:p>
    <w:p w14:paraId="33B03818" w14:textId="07B827DB" w:rsidR="000E73CB" w:rsidRPr="000E73CB" w:rsidRDefault="00F45E85" w:rsidP="00167E49">
      <w:pPr>
        <w:pStyle w:val="ae"/>
        <w:ind w:firstLine="420"/>
      </w:pPr>
      <w:r>
        <w:rPr>
          <w:rFonts w:hint="eastAsia"/>
        </w:rPr>
        <w:t>[</w:t>
      </w:r>
      <w:r>
        <w:t xml:space="preserve">2] </w:t>
      </w:r>
      <w:r w:rsidR="000E73CB" w:rsidRPr="000E73CB">
        <w:t>员工（</w:t>
      </w:r>
      <w:r w:rsidR="00FD7162">
        <w:rPr>
          <w:rFonts w:hint="eastAsia"/>
        </w:rPr>
        <w:t>管理员</w:t>
      </w:r>
      <w:r w:rsidR="000E73CB" w:rsidRPr="000E73CB">
        <w:t>）：餐厅内工作人员，包括厨师、服务员等。负责根据经营者指示进行订单处理、菜品制作和服务等工作。通过管理端完成个人信息的管理。</w:t>
      </w:r>
    </w:p>
    <w:p w14:paraId="538E51BB" w14:textId="058E21E8" w:rsidR="000E73CB" w:rsidRPr="000E73CB" w:rsidRDefault="00F45E85" w:rsidP="00167E49">
      <w:pPr>
        <w:pStyle w:val="ae"/>
        <w:ind w:firstLine="420"/>
      </w:pPr>
      <w:r>
        <w:rPr>
          <w:rFonts w:hint="eastAsia"/>
        </w:rPr>
        <w:t>[</w:t>
      </w:r>
      <w:r>
        <w:t xml:space="preserve">3] </w:t>
      </w:r>
      <w:r w:rsidR="000E73CB" w:rsidRPr="000E73CB">
        <w:t>消费者（</w:t>
      </w:r>
      <w:r w:rsidR="00FD7162">
        <w:rPr>
          <w:rFonts w:hint="eastAsia"/>
        </w:rPr>
        <w:t>用户</w:t>
      </w:r>
      <w:r w:rsidR="000E73CB" w:rsidRPr="000E73CB">
        <w:t>）：使用小程序端的个体，是外卖系统的最终用户。通过小程序端进行在线浏览菜品、添加购物车、下单、支付和催单等操作，以便享受便捷的用餐体验。</w:t>
      </w:r>
    </w:p>
    <w:p w14:paraId="255D5CF7" w14:textId="107662EA" w:rsidR="000E73CB" w:rsidRPr="000E73CB" w:rsidRDefault="00F45E85" w:rsidP="00167E49">
      <w:pPr>
        <w:pStyle w:val="ae"/>
        <w:ind w:firstLine="420"/>
      </w:pPr>
      <w:r>
        <w:rPr>
          <w:rFonts w:hint="eastAsia"/>
        </w:rPr>
        <w:t>[</w:t>
      </w:r>
      <w:r>
        <w:t xml:space="preserve">4] </w:t>
      </w:r>
      <w:r w:rsidR="000E73CB" w:rsidRPr="000E73CB">
        <w:t>系统管理员（</w:t>
      </w:r>
      <w:r w:rsidR="00FD7162">
        <w:rPr>
          <w:rFonts w:hint="eastAsia"/>
        </w:rPr>
        <w:t>开发人员</w:t>
      </w:r>
      <w:r w:rsidR="000E73CB" w:rsidRPr="000E73CB">
        <w:t>）：外卖系统的系统管理者，负责管理和维护整个系统的运行。</w:t>
      </w:r>
      <w:r w:rsidR="000E73CB" w:rsidRPr="000E73CB">
        <w:lastRenderedPageBreak/>
        <w:t>包括数据库维护、安全性管理、系统配置等，以确保系统平稳运行。</w:t>
      </w:r>
    </w:p>
    <w:p w14:paraId="7C46BAA7" w14:textId="77777777" w:rsidR="000E73CB" w:rsidRPr="000E73CB" w:rsidRDefault="000E73CB" w:rsidP="000E73CB">
      <w:pPr>
        <w:pStyle w:val="aa"/>
        <w:ind w:left="1190" w:firstLineChars="0" w:firstLine="0"/>
      </w:pPr>
    </w:p>
    <w:p w14:paraId="04D4C63F" w14:textId="410F1CF3" w:rsidR="00DA1748" w:rsidRDefault="00DA1748" w:rsidP="00016643">
      <w:pPr>
        <w:pStyle w:val="2"/>
        <w:numPr>
          <w:ilvl w:val="1"/>
          <w:numId w:val="43"/>
        </w:numPr>
        <w:ind w:leftChars="0"/>
      </w:pPr>
      <w:bookmarkStart w:id="8" w:name="_Toc152789864"/>
      <w:r>
        <w:rPr>
          <w:rFonts w:hint="eastAsia"/>
        </w:rPr>
        <w:t>参考资料</w:t>
      </w:r>
      <w:bookmarkEnd w:id="8"/>
    </w:p>
    <w:p w14:paraId="09ACB101" w14:textId="0D6FF9E4" w:rsidR="00016643" w:rsidRPr="00016643" w:rsidRDefault="00016643" w:rsidP="00016643">
      <w:pPr>
        <w:ind w:left="420" w:firstLineChars="0" w:firstLine="0"/>
      </w:pPr>
      <w:r>
        <w:rPr>
          <w:rFonts w:hint="eastAsia"/>
        </w:rPr>
        <w:t>苍穹外卖</w:t>
      </w:r>
    </w:p>
    <w:p w14:paraId="57EEDD9E" w14:textId="77777777" w:rsidR="00DA1748" w:rsidRDefault="00DA1748" w:rsidP="00DA1748">
      <w:pPr>
        <w:pStyle w:val="2"/>
        <w:ind w:left="420"/>
      </w:pPr>
      <w:bookmarkStart w:id="9" w:name="_Toc152789865"/>
      <w:r>
        <w:rPr>
          <w:rFonts w:hint="eastAsia"/>
        </w:rPr>
        <w:t>1</w:t>
      </w:r>
      <w:r>
        <w:t xml:space="preserve">.5  </w:t>
      </w:r>
      <w:r>
        <w:rPr>
          <w:rFonts w:hint="eastAsia"/>
        </w:rPr>
        <w:t>相关文档</w:t>
      </w:r>
      <w:bookmarkEnd w:id="9"/>
    </w:p>
    <w:p w14:paraId="7D2A52C4" w14:textId="77777777" w:rsidR="00962CBD" w:rsidRDefault="00962CBD" w:rsidP="00962CBD">
      <w:pPr>
        <w:ind w:firstLine="420"/>
      </w:pPr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《</w:t>
      </w:r>
      <w:r w:rsidRPr="00012864">
        <w:rPr>
          <w:rFonts w:hint="eastAsia"/>
        </w:rPr>
        <w:t>项目开发计划书</w:t>
      </w:r>
      <w:r>
        <w:rPr>
          <w:rFonts w:hint="eastAsia"/>
        </w:rPr>
        <w:t>》</w:t>
      </w:r>
    </w:p>
    <w:p w14:paraId="5BB617F2" w14:textId="77777777" w:rsidR="00962CBD" w:rsidRDefault="00962CBD" w:rsidP="00962CBD">
      <w:pPr>
        <w:ind w:firstLine="420"/>
      </w:pPr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《</w:t>
      </w:r>
      <w:r w:rsidRPr="001B2922">
        <w:rPr>
          <w:rFonts w:hint="eastAsia"/>
        </w:rPr>
        <w:t>结构化需求规格说明书</w:t>
      </w:r>
      <w:r>
        <w:rPr>
          <w:rFonts w:hint="eastAsia"/>
        </w:rPr>
        <w:t>》</w:t>
      </w:r>
    </w:p>
    <w:p w14:paraId="73C18ABC" w14:textId="77777777" w:rsidR="00962CBD" w:rsidRDefault="00962CBD" w:rsidP="00962CBD">
      <w:pPr>
        <w:ind w:firstLine="420"/>
      </w:pPr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《</w:t>
      </w:r>
      <w:r w:rsidRPr="007F3874">
        <w:rPr>
          <w:rFonts w:hint="eastAsia"/>
        </w:rPr>
        <w:t>面向对象需求规格说明书</w:t>
      </w:r>
      <w:r>
        <w:rPr>
          <w:rFonts w:hint="eastAsia"/>
        </w:rPr>
        <w:t>》</w:t>
      </w:r>
    </w:p>
    <w:p w14:paraId="62F436BF" w14:textId="77777777" w:rsidR="00962CBD" w:rsidRDefault="00962CBD" w:rsidP="00962CBD">
      <w:pPr>
        <w:ind w:firstLine="420"/>
      </w:pPr>
      <w:r>
        <w:rPr>
          <w:rFonts w:hint="eastAsia"/>
        </w:rPr>
        <w:t>[</w:t>
      </w:r>
      <w:r>
        <w:t>4]</w:t>
      </w:r>
      <w:r w:rsidRPr="00911818">
        <w:rPr>
          <w:rFonts w:hint="eastAsia"/>
        </w:rPr>
        <w:t xml:space="preserve"> </w:t>
      </w:r>
      <w:r>
        <w:rPr>
          <w:rFonts w:hint="eastAsia"/>
        </w:rPr>
        <w:t>《</w:t>
      </w:r>
      <w:r w:rsidRPr="004F519F">
        <w:rPr>
          <w:rFonts w:hint="eastAsia"/>
        </w:rPr>
        <w:t>结构化软件设计说明书</w:t>
      </w:r>
      <w:r>
        <w:rPr>
          <w:rFonts w:hint="eastAsia"/>
        </w:rPr>
        <w:t>》</w:t>
      </w:r>
    </w:p>
    <w:p w14:paraId="4DE51F51" w14:textId="77777777" w:rsidR="00962CBD" w:rsidRPr="00885A54" w:rsidRDefault="00962CBD" w:rsidP="00962CBD">
      <w:pPr>
        <w:ind w:firstLine="420"/>
      </w:pPr>
      <w:r>
        <w:rPr>
          <w:rFonts w:hint="eastAsia"/>
        </w:rPr>
        <w:t>[</w:t>
      </w:r>
      <w:r>
        <w:t>5]</w:t>
      </w:r>
      <w:r w:rsidRPr="00885A54">
        <w:rPr>
          <w:rFonts w:hint="eastAsia"/>
        </w:rPr>
        <w:t xml:space="preserve"> </w:t>
      </w:r>
      <w:r>
        <w:rPr>
          <w:rFonts w:hint="eastAsia"/>
        </w:rPr>
        <w:t>《</w:t>
      </w:r>
      <w:r w:rsidRPr="00B52C15">
        <w:rPr>
          <w:rFonts w:hint="eastAsia"/>
        </w:rPr>
        <w:t>面向对象软件设计说明书</w:t>
      </w:r>
      <w:r>
        <w:rPr>
          <w:rFonts w:hint="eastAsia"/>
        </w:rPr>
        <w:t>》</w:t>
      </w:r>
    </w:p>
    <w:p w14:paraId="01B8E346" w14:textId="4D8A75BF" w:rsidR="007765DF" w:rsidRPr="00962CBD" w:rsidRDefault="007765DF" w:rsidP="007765DF">
      <w:pPr>
        <w:ind w:firstLine="420"/>
      </w:pPr>
    </w:p>
    <w:p w14:paraId="2CF3A4FC" w14:textId="77777777" w:rsidR="00E4504C" w:rsidRDefault="00836FB2" w:rsidP="00836FB2">
      <w:pPr>
        <w:pStyle w:val="1"/>
        <w:ind w:left="420"/>
      </w:pPr>
      <w:bookmarkStart w:id="10" w:name="_Toc152789866"/>
      <w:r>
        <w:t>2</w:t>
      </w:r>
      <w:r w:rsidR="00ED70C8">
        <w:t xml:space="preserve">  </w:t>
      </w:r>
      <w:r w:rsidR="00ED70C8">
        <w:rPr>
          <w:rFonts w:hint="eastAsia"/>
        </w:rPr>
        <w:t>项目</w:t>
      </w:r>
      <w:r w:rsidR="00DA1748">
        <w:rPr>
          <w:rFonts w:hint="eastAsia"/>
        </w:rPr>
        <w:t>目标系统描述</w:t>
      </w:r>
      <w:bookmarkEnd w:id="10"/>
    </w:p>
    <w:p w14:paraId="1A0D2600" w14:textId="77777777" w:rsidR="00836FB2" w:rsidRDefault="00836FB2" w:rsidP="00836FB2">
      <w:pPr>
        <w:pStyle w:val="2"/>
        <w:ind w:left="420"/>
      </w:pPr>
      <w:bookmarkStart w:id="11" w:name="_Toc152789867"/>
      <w:r>
        <w:rPr>
          <w:rFonts w:hint="eastAsia"/>
        </w:rPr>
        <w:t>2</w:t>
      </w:r>
      <w:r>
        <w:t xml:space="preserve">.1  </w:t>
      </w:r>
      <w:r w:rsidR="00DA1748">
        <w:rPr>
          <w:rFonts w:hint="eastAsia"/>
        </w:rPr>
        <w:t>角色定义</w:t>
      </w:r>
      <w:bookmarkEnd w:id="11"/>
    </w:p>
    <w:p w14:paraId="48BEE826" w14:textId="77777777" w:rsidR="007C043D" w:rsidRDefault="007765DF" w:rsidP="007765DF">
      <w:pPr>
        <w:pStyle w:val="ac"/>
        <w:ind w:firstLine="420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-1  </w:t>
      </w:r>
      <w:r>
        <w:rPr>
          <w:rFonts w:hint="eastAsia"/>
        </w:rPr>
        <w:t>系统角色定义表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765DF" w14:paraId="271149D0" w14:textId="77777777" w:rsidTr="007765DF">
        <w:tc>
          <w:tcPr>
            <w:tcW w:w="2074" w:type="dxa"/>
          </w:tcPr>
          <w:p w14:paraId="5EDCC3AF" w14:textId="77777777" w:rsidR="007765DF" w:rsidRDefault="007765DF" w:rsidP="007765DF">
            <w:pPr>
              <w:pStyle w:val="ae"/>
              <w:ind w:firstLine="420"/>
            </w:pPr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564BEE29" w14:textId="77777777" w:rsidR="007765DF" w:rsidRDefault="007765DF" w:rsidP="007765DF">
            <w:pPr>
              <w:pStyle w:val="ae"/>
              <w:ind w:firstLine="420"/>
            </w:pPr>
            <w:r>
              <w:rPr>
                <w:rFonts w:hint="eastAsia"/>
              </w:rPr>
              <w:t>角色</w:t>
            </w:r>
          </w:p>
        </w:tc>
        <w:tc>
          <w:tcPr>
            <w:tcW w:w="2074" w:type="dxa"/>
          </w:tcPr>
          <w:p w14:paraId="39FC6FB7" w14:textId="77777777" w:rsidR="007765DF" w:rsidRDefault="007765DF" w:rsidP="007765DF">
            <w:pPr>
              <w:pStyle w:val="ae"/>
              <w:ind w:firstLine="420"/>
            </w:pPr>
            <w:r>
              <w:rPr>
                <w:rFonts w:hint="eastAsia"/>
              </w:rPr>
              <w:t>职责</w:t>
            </w:r>
          </w:p>
        </w:tc>
        <w:tc>
          <w:tcPr>
            <w:tcW w:w="2074" w:type="dxa"/>
          </w:tcPr>
          <w:p w14:paraId="24568AA3" w14:textId="77777777" w:rsidR="007765DF" w:rsidRDefault="007765DF" w:rsidP="007765DF">
            <w:pPr>
              <w:pStyle w:val="ae"/>
              <w:ind w:firstLine="420"/>
            </w:pPr>
            <w:r>
              <w:rPr>
                <w:rFonts w:hint="eastAsia"/>
              </w:rPr>
              <w:t>相关业务</w:t>
            </w:r>
          </w:p>
        </w:tc>
      </w:tr>
      <w:tr w:rsidR="007765DF" w14:paraId="589182FB" w14:textId="77777777" w:rsidTr="007765DF">
        <w:tc>
          <w:tcPr>
            <w:tcW w:w="2074" w:type="dxa"/>
          </w:tcPr>
          <w:p w14:paraId="5D4965AF" w14:textId="0A7D2028" w:rsidR="007765DF" w:rsidRDefault="000F596F" w:rsidP="007765DF">
            <w:pPr>
              <w:pStyle w:val="ae"/>
              <w:ind w:firstLine="42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2074" w:type="dxa"/>
          </w:tcPr>
          <w:p w14:paraId="63CEE275" w14:textId="329DD9DC" w:rsidR="007765DF" w:rsidRDefault="000F596F" w:rsidP="007765DF">
            <w:pPr>
              <w:pStyle w:val="ae"/>
              <w:ind w:firstLine="420"/>
            </w:pPr>
            <w:r>
              <w:rPr>
                <w:rFonts w:hint="eastAsia"/>
              </w:rPr>
              <w:t>超级管理员</w:t>
            </w:r>
          </w:p>
        </w:tc>
        <w:tc>
          <w:tcPr>
            <w:tcW w:w="2074" w:type="dxa"/>
          </w:tcPr>
          <w:p w14:paraId="12D29453" w14:textId="2E352AC6" w:rsidR="007765DF" w:rsidRDefault="007765DF" w:rsidP="007765DF">
            <w:pPr>
              <w:pStyle w:val="ae"/>
              <w:ind w:firstLine="420"/>
            </w:pPr>
          </w:p>
        </w:tc>
        <w:tc>
          <w:tcPr>
            <w:tcW w:w="2074" w:type="dxa"/>
          </w:tcPr>
          <w:p w14:paraId="3390E442" w14:textId="625A5DF6" w:rsidR="007765DF" w:rsidRPr="0078180B" w:rsidRDefault="00771A94" w:rsidP="00771A94">
            <w:pPr>
              <w:pStyle w:val="ae"/>
              <w:ind w:firstLine="420"/>
            </w:pPr>
            <w:r>
              <w:rPr>
                <w:rFonts w:hint="eastAsia"/>
              </w:rPr>
              <w:t>使用后台网页全部功能</w:t>
            </w:r>
          </w:p>
        </w:tc>
      </w:tr>
      <w:tr w:rsidR="007765DF" w14:paraId="71316FC2" w14:textId="77777777" w:rsidTr="007765DF">
        <w:tc>
          <w:tcPr>
            <w:tcW w:w="2074" w:type="dxa"/>
          </w:tcPr>
          <w:p w14:paraId="615AAA34" w14:textId="61D5F898" w:rsidR="007765DF" w:rsidRDefault="00A34D19" w:rsidP="007765DF">
            <w:pPr>
              <w:pStyle w:val="ae"/>
              <w:ind w:firstLine="420"/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2074" w:type="dxa"/>
          </w:tcPr>
          <w:p w14:paraId="6E40709E" w14:textId="102713F8" w:rsidR="007765DF" w:rsidRDefault="000F596F" w:rsidP="007765DF">
            <w:pPr>
              <w:pStyle w:val="ae"/>
              <w:ind w:firstLine="420"/>
            </w:pPr>
            <w:r>
              <w:rPr>
                <w:rFonts w:hint="eastAsia"/>
              </w:rPr>
              <w:t>管理员</w:t>
            </w:r>
          </w:p>
        </w:tc>
        <w:tc>
          <w:tcPr>
            <w:tcW w:w="2074" w:type="dxa"/>
          </w:tcPr>
          <w:p w14:paraId="392D5489" w14:textId="77777777" w:rsidR="007765DF" w:rsidRDefault="007765DF" w:rsidP="007765DF">
            <w:pPr>
              <w:pStyle w:val="ae"/>
              <w:ind w:firstLine="420"/>
            </w:pPr>
          </w:p>
        </w:tc>
        <w:tc>
          <w:tcPr>
            <w:tcW w:w="2074" w:type="dxa"/>
          </w:tcPr>
          <w:p w14:paraId="1B10DE6B" w14:textId="08BBF591" w:rsidR="007765DF" w:rsidRDefault="0069092B" w:rsidP="007765DF">
            <w:pPr>
              <w:pStyle w:val="ae"/>
              <w:ind w:firstLine="420"/>
            </w:pPr>
            <w:r>
              <w:rPr>
                <w:rFonts w:hint="eastAsia"/>
              </w:rPr>
              <w:t>使用后台</w:t>
            </w:r>
            <w:r w:rsidR="00771A94">
              <w:rPr>
                <w:rFonts w:hint="eastAsia"/>
              </w:rPr>
              <w:t>网页</w:t>
            </w:r>
            <w:r>
              <w:rPr>
                <w:rFonts w:hint="eastAsia"/>
              </w:rPr>
              <w:t>部分功能</w:t>
            </w:r>
          </w:p>
        </w:tc>
      </w:tr>
      <w:tr w:rsidR="007765DF" w14:paraId="009875DC" w14:textId="77777777" w:rsidTr="007765DF">
        <w:tc>
          <w:tcPr>
            <w:tcW w:w="2074" w:type="dxa"/>
          </w:tcPr>
          <w:p w14:paraId="10994ADC" w14:textId="14AA6758" w:rsidR="007765DF" w:rsidRDefault="00A34D19" w:rsidP="007765DF">
            <w:pPr>
              <w:pStyle w:val="ae"/>
              <w:ind w:firstLine="420"/>
            </w:pPr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2074" w:type="dxa"/>
          </w:tcPr>
          <w:p w14:paraId="63D98441" w14:textId="22E28BB8" w:rsidR="007765DF" w:rsidRDefault="000F596F" w:rsidP="007765DF">
            <w:pPr>
              <w:pStyle w:val="ae"/>
              <w:ind w:firstLine="420"/>
            </w:pPr>
            <w:r>
              <w:rPr>
                <w:rFonts w:hint="eastAsia"/>
              </w:rPr>
              <w:t>用户</w:t>
            </w:r>
          </w:p>
        </w:tc>
        <w:tc>
          <w:tcPr>
            <w:tcW w:w="2074" w:type="dxa"/>
          </w:tcPr>
          <w:p w14:paraId="2AB3A382" w14:textId="27C94052" w:rsidR="007765DF" w:rsidRDefault="00ED370E" w:rsidP="007765DF">
            <w:pPr>
              <w:pStyle w:val="ae"/>
              <w:ind w:firstLine="420"/>
            </w:pPr>
            <w:r>
              <w:rPr>
                <w:rFonts w:hint="eastAsia"/>
              </w:rPr>
              <w:t>无</w:t>
            </w:r>
          </w:p>
        </w:tc>
        <w:tc>
          <w:tcPr>
            <w:tcW w:w="2074" w:type="dxa"/>
          </w:tcPr>
          <w:p w14:paraId="4894694C" w14:textId="087C376E" w:rsidR="007765DF" w:rsidRDefault="00AF26F1" w:rsidP="007765DF">
            <w:pPr>
              <w:pStyle w:val="ae"/>
              <w:ind w:firstLine="420"/>
            </w:pPr>
            <w:r>
              <w:rPr>
                <w:rFonts w:hint="eastAsia"/>
              </w:rPr>
              <w:t>使用</w:t>
            </w:r>
            <w:r w:rsidR="008368CC" w:rsidRPr="000E73CB">
              <w:t>小程序端</w:t>
            </w:r>
            <w:r>
              <w:rPr>
                <w:rFonts w:hint="eastAsia"/>
              </w:rPr>
              <w:t>功能</w:t>
            </w:r>
          </w:p>
        </w:tc>
      </w:tr>
      <w:tr w:rsidR="000F596F" w14:paraId="22CEE369" w14:textId="77777777" w:rsidTr="007765DF">
        <w:tc>
          <w:tcPr>
            <w:tcW w:w="2074" w:type="dxa"/>
          </w:tcPr>
          <w:p w14:paraId="454BE59C" w14:textId="1273C06A" w:rsidR="000F596F" w:rsidRDefault="00A34D19" w:rsidP="007765DF">
            <w:pPr>
              <w:pStyle w:val="ae"/>
              <w:ind w:firstLine="420"/>
            </w:pPr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2074" w:type="dxa"/>
          </w:tcPr>
          <w:p w14:paraId="0BB46200" w14:textId="283A22C6" w:rsidR="000F596F" w:rsidRDefault="000F596F" w:rsidP="007765DF">
            <w:pPr>
              <w:pStyle w:val="ae"/>
              <w:ind w:firstLine="420"/>
            </w:pPr>
            <w:r>
              <w:rPr>
                <w:rFonts w:hint="eastAsia"/>
              </w:rPr>
              <w:t>开发人员</w:t>
            </w:r>
          </w:p>
        </w:tc>
        <w:tc>
          <w:tcPr>
            <w:tcW w:w="2074" w:type="dxa"/>
          </w:tcPr>
          <w:p w14:paraId="222042B0" w14:textId="77777777" w:rsidR="000F596F" w:rsidRDefault="000F596F" w:rsidP="007765DF">
            <w:pPr>
              <w:pStyle w:val="ae"/>
              <w:ind w:firstLine="420"/>
            </w:pPr>
          </w:p>
        </w:tc>
        <w:tc>
          <w:tcPr>
            <w:tcW w:w="2074" w:type="dxa"/>
          </w:tcPr>
          <w:p w14:paraId="4AAB259D" w14:textId="7D72ABCD" w:rsidR="000F596F" w:rsidRDefault="00CB6819" w:rsidP="007765DF">
            <w:pPr>
              <w:pStyle w:val="ae"/>
              <w:ind w:firstLine="420"/>
            </w:pPr>
            <w:r w:rsidRPr="000E73CB">
              <w:t>负责管理和维护整个系统的运行</w:t>
            </w:r>
          </w:p>
        </w:tc>
      </w:tr>
    </w:tbl>
    <w:p w14:paraId="73EE25F3" w14:textId="77777777" w:rsidR="007765DF" w:rsidRDefault="007765DF" w:rsidP="006C4DA6">
      <w:pPr>
        <w:ind w:firstLine="420"/>
      </w:pPr>
    </w:p>
    <w:p w14:paraId="072D67AA" w14:textId="49D05158" w:rsidR="00207BD9" w:rsidRDefault="007C043D" w:rsidP="00772501">
      <w:pPr>
        <w:pStyle w:val="2"/>
        <w:ind w:left="420"/>
      </w:pPr>
      <w:bookmarkStart w:id="12" w:name="_Toc152789868"/>
      <w:r>
        <w:rPr>
          <w:rFonts w:hint="eastAsia"/>
        </w:rPr>
        <w:lastRenderedPageBreak/>
        <w:t>2</w:t>
      </w:r>
      <w:r>
        <w:t xml:space="preserve">.2  </w:t>
      </w:r>
      <w:r>
        <w:rPr>
          <w:rFonts w:hint="eastAsia"/>
        </w:rPr>
        <w:t>业务流程</w:t>
      </w:r>
      <w:bookmarkEnd w:id="12"/>
    </w:p>
    <w:p w14:paraId="3609A03F" w14:textId="5301EBFA" w:rsidR="009044DD" w:rsidRPr="009044DD" w:rsidRDefault="009044DD" w:rsidP="009044DD">
      <w:pPr>
        <w:pStyle w:val="3"/>
        <w:ind w:left="420"/>
      </w:pPr>
      <w:bookmarkStart w:id="13" w:name="_Toc152789869"/>
      <w:r>
        <w:rPr>
          <w:rFonts w:hint="eastAsia"/>
        </w:rPr>
        <w:t>2</w:t>
      </w:r>
      <w:r>
        <w:t>.2.1</w:t>
      </w:r>
      <w:r>
        <w:rPr>
          <w:rFonts w:hint="eastAsia"/>
        </w:rPr>
        <w:t>登录流程图</w:t>
      </w:r>
      <w:bookmarkEnd w:id="13"/>
    </w:p>
    <w:p w14:paraId="73EE8DBE" w14:textId="77777777" w:rsidR="00207BD9" w:rsidRDefault="00207BD9" w:rsidP="00207BD9">
      <w:pPr>
        <w:ind w:firstLine="420"/>
        <w:jc w:val="center"/>
      </w:pPr>
      <w:r>
        <w:rPr>
          <w:noProof/>
        </w:rPr>
        <w:drawing>
          <wp:inline distT="0" distB="0" distL="0" distR="0" wp14:anchorId="534B8BFA" wp14:editId="1445DDD3">
            <wp:extent cx="3327571" cy="7340977"/>
            <wp:effectExtent l="0" t="0" r="6350" b="0"/>
            <wp:docPr id="351112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12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73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9994" w14:textId="77777777" w:rsidR="00207BD9" w:rsidRDefault="00207BD9" w:rsidP="00207BD9">
      <w:pPr>
        <w:pStyle w:val="af8"/>
        <w:ind w:firstLine="400"/>
        <w:jc w:val="center"/>
      </w:pPr>
      <w:r>
        <w:lastRenderedPageBreak/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登录流程图</w:t>
      </w:r>
    </w:p>
    <w:p w14:paraId="74D07770" w14:textId="77777777" w:rsidR="00207BD9" w:rsidRDefault="00207BD9" w:rsidP="00207BD9">
      <w:pPr>
        <w:ind w:firstLine="420"/>
      </w:pPr>
    </w:p>
    <w:p w14:paraId="7C82F81F" w14:textId="77777777" w:rsidR="00207BD9" w:rsidRDefault="00207BD9" w:rsidP="00207BD9">
      <w:pPr>
        <w:ind w:firstLine="420"/>
      </w:pPr>
    </w:p>
    <w:p w14:paraId="4775C7F4" w14:textId="77777777" w:rsidR="00207BD9" w:rsidRDefault="00207BD9" w:rsidP="00207BD9">
      <w:pPr>
        <w:ind w:firstLine="420"/>
      </w:pPr>
    </w:p>
    <w:p w14:paraId="0C84BDE0" w14:textId="77777777" w:rsidR="00207BD9" w:rsidRDefault="00207BD9" w:rsidP="00207BD9">
      <w:pPr>
        <w:ind w:firstLine="420"/>
      </w:pPr>
      <w:r>
        <w:rPr>
          <w:noProof/>
        </w:rPr>
        <w:drawing>
          <wp:inline distT="0" distB="0" distL="0" distR="0" wp14:anchorId="575B9F9F" wp14:editId="71078AE6">
            <wp:extent cx="5274310" cy="3150870"/>
            <wp:effectExtent l="0" t="0" r="2540" b="0"/>
            <wp:docPr id="1878321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1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F2DF" w14:textId="77777777" w:rsidR="00207BD9" w:rsidRDefault="00207BD9" w:rsidP="00207BD9">
      <w:pPr>
        <w:pStyle w:val="af8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菜品管理流程图</w:t>
      </w:r>
    </w:p>
    <w:p w14:paraId="30962D34" w14:textId="77777777" w:rsidR="00207BD9" w:rsidRDefault="00207BD9" w:rsidP="00207BD9">
      <w:pPr>
        <w:ind w:firstLine="420"/>
      </w:pPr>
    </w:p>
    <w:p w14:paraId="0C50F5B7" w14:textId="77777777" w:rsidR="00207BD9" w:rsidRDefault="00207BD9" w:rsidP="00207BD9">
      <w:pPr>
        <w:ind w:firstLine="420"/>
      </w:pPr>
    </w:p>
    <w:p w14:paraId="18EF2E72" w14:textId="77777777" w:rsidR="00207BD9" w:rsidRDefault="00207BD9" w:rsidP="00207BD9">
      <w:pPr>
        <w:ind w:firstLine="420"/>
      </w:pPr>
      <w:r>
        <w:rPr>
          <w:noProof/>
        </w:rPr>
        <w:lastRenderedPageBreak/>
        <w:drawing>
          <wp:inline distT="0" distB="0" distL="0" distR="0" wp14:anchorId="49688839" wp14:editId="4A3ED77C">
            <wp:extent cx="5274310" cy="3876040"/>
            <wp:effectExtent l="0" t="0" r="2540" b="0"/>
            <wp:docPr id="1771597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97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9166" w14:textId="77777777" w:rsidR="00207BD9" w:rsidRDefault="00207BD9" w:rsidP="00207BD9">
      <w:pPr>
        <w:pStyle w:val="af8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员工管理</w:t>
      </w:r>
    </w:p>
    <w:p w14:paraId="5E37C28E" w14:textId="77777777" w:rsidR="00207BD9" w:rsidRDefault="00207BD9" w:rsidP="00207BD9">
      <w:pPr>
        <w:ind w:firstLine="420"/>
      </w:pPr>
    </w:p>
    <w:p w14:paraId="1C2FACE3" w14:textId="77777777" w:rsidR="00207BD9" w:rsidRDefault="00207BD9" w:rsidP="00207BD9">
      <w:pPr>
        <w:ind w:firstLine="420"/>
      </w:pPr>
      <w:r>
        <w:rPr>
          <w:noProof/>
        </w:rPr>
        <w:drawing>
          <wp:inline distT="0" distB="0" distL="0" distR="0" wp14:anchorId="67DD95A6" wp14:editId="3AC2E6D5">
            <wp:extent cx="5274310" cy="3719830"/>
            <wp:effectExtent l="0" t="0" r="2540" b="0"/>
            <wp:docPr id="132885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4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3822" w14:textId="77777777" w:rsidR="00207BD9" w:rsidRDefault="00207BD9" w:rsidP="00207BD9">
      <w:pPr>
        <w:pStyle w:val="af8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订单管理</w:t>
      </w:r>
    </w:p>
    <w:p w14:paraId="125E6EFC" w14:textId="77777777" w:rsidR="00207BD9" w:rsidRDefault="00207BD9" w:rsidP="00207BD9">
      <w:pPr>
        <w:ind w:firstLine="420"/>
      </w:pPr>
    </w:p>
    <w:p w14:paraId="4BD46C20" w14:textId="77777777" w:rsidR="00207BD9" w:rsidRDefault="00207BD9" w:rsidP="00207BD9">
      <w:pPr>
        <w:keepNext/>
        <w:ind w:firstLine="420"/>
      </w:pPr>
      <w:r>
        <w:rPr>
          <w:noProof/>
        </w:rPr>
        <w:drawing>
          <wp:inline distT="0" distB="0" distL="0" distR="0" wp14:anchorId="621E57F0" wp14:editId="412074DE">
            <wp:extent cx="5274310" cy="2842260"/>
            <wp:effectExtent l="0" t="0" r="2540" b="0"/>
            <wp:docPr id="570036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36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D268" w14:textId="77777777" w:rsidR="00207BD9" w:rsidRDefault="00207BD9" w:rsidP="00207BD9">
      <w:pPr>
        <w:pStyle w:val="af8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套餐管理</w:t>
      </w:r>
    </w:p>
    <w:p w14:paraId="7E489DE5" w14:textId="77777777" w:rsidR="00207BD9" w:rsidRDefault="00207BD9" w:rsidP="00207BD9">
      <w:pPr>
        <w:pStyle w:val="af8"/>
        <w:ind w:firstLine="400"/>
      </w:pPr>
    </w:p>
    <w:p w14:paraId="42DE4A49" w14:textId="77777777" w:rsidR="00207BD9" w:rsidRDefault="00207BD9" w:rsidP="00207BD9">
      <w:pPr>
        <w:keepNext/>
        <w:ind w:firstLine="420"/>
      </w:pPr>
      <w:r>
        <w:rPr>
          <w:noProof/>
        </w:rPr>
        <w:drawing>
          <wp:inline distT="0" distB="0" distL="0" distR="0" wp14:anchorId="15304AF5" wp14:editId="78B85877">
            <wp:extent cx="5274310" cy="2506345"/>
            <wp:effectExtent l="0" t="0" r="2540" b="8255"/>
            <wp:docPr id="990606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06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A22B" w14:textId="77777777" w:rsidR="00207BD9" w:rsidRPr="005F73DD" w:rsidRDefault="00207BD9" w:rsidP="00207BD9">
      <w:pPr>
        <w:pStyle w:val="af8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分类管理</w:t>
      </w:r>
    </w:p>
    <w:p w14:paraId="4C5E28AE" w14:textId="77777777" w:rsidR="00207BD9" w:rsidRDefault="00207BD9" w:rsidP="00207BD9">
      <w:pPr>
        <w:ind w:firstLine="420"/>
      </w:pPr>
    </w:p>
    <w:p w14:paraId="05B6F167" w14:textId="77777777" w:rsidR="007C043D" w:rsidRDefault="007C043D" w:rsidP="007C043D">
      <w:pPr>
        <w:pStyle w:val="1"/>
        <w:ind w:left="420"/>
      </w:pPr>
      <w:bookmarkStart w:id="14" w:name="_Toc152789870"/>
      <w:r>
        <w:rPr>
          <w:rFonts w:hint="eastAsia"/>
        </w:rPr>
        <w:lastRenderedPageBreak/>
        <w:t>3</w:t>
      </w:r>
      <w:r>
        <w:t xml:space="preserve">  </w:t>
      </w:r>
      <w:r>
        <w:rPr>
          <w:rFonts w:hint="eastAsia"/>
        </w:rPr>
        <w:t>总体功能需求</w:t>
      </w:r>
      <w:bookmarkEnd w:id="14"/>
    </w:p>
    <w:p w14:paraId="5657BCC8" w14:textId="77777777" w:rsidR="007C043D" w:rsidRDefault="007C043D" w:rsidP="007C043D">
      <w:pPr>
        <w:pStyle w:val="2"/>
        <w:ind w:left="420"/>
      </w:pPr>
      <w:bookmarkStart w:id="15" w:name="_Toc152789871"/>
      <w:r>
        <w:rPr>
          <w:rFonts w:hint="eastAsia"/>
        </w:rPr>
        <w:t>3</w:t>
      </w:r>
      <w:r>
        <w:t xml:space="preserve">.1  </w:t>
      </w:r>
      <w:r>
        <w:rPr>
          <w:rFonts w:hint="eastAsia"/>
        </w:rPr>
        <w:t>总体功能</w:t>
      </w:r>
      <w:bookmarkEnd w:id="15"/>
    </w:p>
    <w:p w14:paraId="29B3DDDF" w14:textId="017307B0" w:rsidR="007C043D" w:rsidRDefault="00EF4282" w:rsidP="007C043D">
      <w:pPr>
        <w:pStyle w:val="2"/>
        <w:ind w:left="420"/>
      </w:pPr>
      <w:bookmarkStart w:id="16" w:name="_Toc152789872"/>
      <w:r>
        <w:rPr>
          <w:noProof/>
          <w14:ligatures w14:val="standardContextual"/>
        </w:rPr>
        <w:drawing>
          <wp:inline distT="0" distB="0" distL="0" distR="0" wp14:anchorId="34FA9DAA" wp14:editId="57C234F2">
            <wp:extent cx="5274310" cy="1774190"/>
            <wp:effectExtent l="0" t="0" r="2540" b="0"/>
            <wp:docPr id="1810832841" name="图片 181083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4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43D">
        <w:rPr>
          <w:rFonts w:hint="eastAsia"/>
        </w:rPr>
        <w:t>3</w:t>
      </w:r>
      <w:r w:rsidR="007C043D">
        <w:t xml:space="preserve">.2  </w:t>
      </w:r>
      <w:r w:rsidR="00CB5D4F">
        <w:rPr>
          <w:rFonts w:hint="eastAsia"/>
        </w:rPr>
        <w:t>模块功能</w:t>
      </w:r>
      <w:r w:rsidR="007C043D">
        <w:rPr>
          <w:rFonts w:hint="eastAsia"/>
        </w:rPr>
        <w:t>需求分析</w:t>
      </w:r>
      <w:bookmarkEnd w:id="16"/>
    </w:p>
    <w:p w14:paraId="60D823C9" w14:textId="77777777" w:rsidR="003772C7" w:rsidRDefault="003772C7" w:rsidP="00207BD9">
      <w:pPr>
        <w:pStyle w:val="3"/>
        <w:ind w:left="420"/>
      </w:pPr>
      <w:bookmarkStart w:id="17" w:name="_Toc148890132"/>
      <w:bookmarkStart w:id="18" w:name="_Toc152789873"/>
      <w:r>
        <w:rPr>
          <w:rFonts w:hint="eastAsia"/>
        </w:rPr>
        <w:t>一层数据流图</w:t>
      </w:r>
      <w:bookmarkEnd w:id="17"/>
      <w:bookmarkEnd w:id="18"/>
    </w:p>
    <w:p w14:paraId="5EE1BC25" w14:textId="77777777" w:rsidR="003772C7" w:rsidRDefault="003772C7" w:rsidP="003772C7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1249DA5A" wp14:editId="364A73DB">
            <wp:extent cx="5274310" cy="3434080"/>
            <wp:effectExtent l="0" t="0" r="2540" b="0"/>
            <wp:docPr id="116214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46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C763" w14:textId="77777777" w:rsidR="003772C7" w:rsidRDefault="003772C7" w:rsidP="00207BD9">
      <w:pPr>
        <w:pStyle w:val="3"/>
        <w:ind w:left="420"/>
      </w:pPr>
      <w:bookmarkStart w:id="19" w:name="_Toc148890133"/>
      <w:bookmarkStart w:id="20" w:name="_Toc152789874"/>
      <w:r>
        <w:rPr>
          <w:rFonts w:hint="eastAsia"/>
        </w:rPr>
        <w:lastRenderedPageBreak/>
        <w:t>二层数据流图</w:t>
      </w:r>
      <w:bookmarkEnd w:id="19"/>
      <w:bookmarkEnd w:id="20"/>
    </w:p>
    <w:p w14:paraId="1A1CE2AE" w14:textId="77777777" w:rsidR="003772C7" w:rsidRPr="00207BD9" w:rsidRDefault="003772C7" w:rsidP="00207BD9">
      <w:pPr>
        <w:pStyle w:val="3"/>
        <w:ind w:left="420"/>
      </w:pPr>
      <w:bookmarkStart w:id="21" w:name="_Toc152789875"/>
      <w:r>
        <w:rPr>
          <w:rFonts w:hint="eastAsia"/>
        </w:rPr>
        <w:t>订单管理</w:t>
      </w:r>
      <w:bookmarkEnd w:id="21"/>
    </w:p>
    <w:p w14:paraId="6130EC26" w14:textId="77777777" w:rsidR="003772C7" w:rsidRDefault="003772C7" w:rsidP="003772C7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614B6522" wp14:editId="2473BB9F">
            <wp:extent cx="5274310" cy="3226435"/>
            <wp:effectExtent l="0" t="0" r="2540" b="0"/>
            <wp:docPr id="741718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8749" name="图片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5DD3" w14:textId="77777777" w:rsidR="003772C7" w:rsidRDefault="003772C7" w:rsidP="003772C7">
      <w:pPr>
        <w:pStyle w:val="3"/>
        <w:ind w:left="420"/>
      </w:pPr>
      <w:bookmarkStart w:id="22" w:name="_Toc152789876"/>
      <w:r>
        <w:rPr>
          <w:rFonts w:hint="eastAsia"/>
        </w:rPr>
        <w:t>员工管理</w:t>
      </w:r>
      <w:bookmarkEnd w:id="22"/>
    </w:p>
    <w:p w14:paraId="367C3055" w14:textId="77777777" w:rsidR="003772C7" w:rsidRPr="0016673F" w:rsidRDefault="003772C7" w:rsidP="003772C7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06F17651" wp14:editId="7854B3B3">
            <wp:extent cx="5274310" cy="3363595"/>
            <wp:effectExtent l="0" t="0" r="2540" b="8255"/>
            <wp:docPr id="900716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16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0E0F" w14:textId="77777777" w:rsidR="003772C7" w:rsidRDefault="003772C7" w:rsidP="003772C7">
      <w:pPr>
        <w:pStyle w:val="3"/>
        <w:ind w:left="420"/>
      </w:pPr>
      <w:bookmarkStart w:id="23" w:name="_Toc152789877"/>
      <w:r>
        <w:rPr>
          <w:rFonts w:hint="eastAsia"/>
        </w:rPr>
        <w:lastRenderedPageBreak/>
        <w:t>菜品管理</w:t>
      </w:r>
      <w:bookmarkEnd w:id="23"/>
    </w:p>
    <w:p w14:paraId="07C345D8" w14:textId="77777777" w:rsidR="003772C7" w:rsidRDefault="003772C7" w:rsidP="003772C7">
      <w:pPr>
        <w:ind w:firstLineChars="0" w:firstLine="0"/>
      </w:pPr>
      <w:r>
        <w:rPr>
          <w:noProof/>
          <w14:ligatures w14:val="standardContextual"/>
        </w:rPr>
        <w:drawing>
          <wp:inline distT="0" distB="0" distL="0" distR="0" wp14:anchorId="647ED5A8" wp14:editId="70D78324">
            <wp:extent cx="5274310" cy="2853055"/>
            <wp:effectExtent l="0" t="0" r="2540" b="4445"/>
            <wp:docPr id="983578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8647" name="图片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34A0" w14:textId="77777777" w:rsidR="003772C7" w:rsidRDefault="003772C7" w:rsidP="003772C7">
      <w:pPr>
        <w:pStyle w:val="3"/>
        <w:ind w:left="420"/>
      </w:pPr>
      <w:bookmarkStart w:id="24" w:name="_Toc152789878"/>
      <w:r>
        <w:rPr>
          <w:rFonts w:hint="eastAsia"/>
        </w:rPr>
        <w:t>用户管理</w:t>
      </w:r>
      <w:bookmarkEnd w:id="24"/>
    </w:p>
    <w:p w14:paraId="6AFED110" w14:textId="77777777" w:rsidR="003772C7" w:rsidRDefault="003772C7" w:rsidP="003772C7">
      <w:pPr>
        <w:ind w:firstLineChars="0" w:firstLine="0"/>
      </w:pPr>
      <w:r>
        <w:rPr>
          <w:noProof/>
          <w14:ligatures w14:val="standardContextual"/>
        </w:rPr>
        <w:drawing>
          <wp:inline distT="0" distB="0" distL="0" distR="0" wp14:anchorId="16CEF89D" wp14:editId="1D244E51">
            <wp:extent cx="5274310" cy="3622675"/>
            <wp:effectExtent l="0" t="0" r="2540" b="0"/>
            <wp:docPr id="1662659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59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4514" w14:textId="77777777" w:rsidR="003772C7" w:rsidRDefault="003772C7" w:rsidP="003772C7">
      <w:pPr>
        <w:ind w:firstLineChars="0" w:firstLine="0"/>
      </w:pPr>
    </w:p>
    <w:p w14:paraId="4811EA41" w14:textId="77777777" w:rsidR="003772C7" w:rsidRDefault="003772C7" w:rsidP="003772C7">
      <w:pPr>
        <w:pStyle w:val="3"/>
        <w:ind w:left="420"/>
      </w:pPr>
      <w:bookmarkStart w:id="25" w:name="_Toc152789879"/>
      <w:r>
        <w:rPr>
          <w:rFonts w:hint="eastAsia"/>
        </w:rPr>
        <w:lastRenderedPageBreak/>
        <w:t>套餐管理</w:t>
      </w:r>
      <w:bookmarkEnd w:id="25"/>
    </w:p>
    <w:p w14:paraId="72549F38" w14:textId="77777777" w:rsidR="003772C7" w:rsidRDefault="003772C7" w:rsidP="003772C7">
      <w:pPr>
        <w:ind w:firstLineChars="0" w:firstLine="0"/>
      </w:pPr>
      <w:r>
        <w:rPr>
          <w:noProof/>
          <w14:ligatures w14:val="standardContextual"/>
        </w:rPr>
        <w:drawing>
          <wp:inline distT="0" distB="0" distL="0" distR="0" wp14:anchorId="14DD4482" wp14:editId="0799E2DB">
            <wp:extent cx="5274310" cy="3102610"/>
            <wp:effectExtent l="0" t="0" r="2540" b="2540"/>
            <wp:docPr id="1060643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43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1EDB" w14:textId="77777777" w:rsidR="003772C7" w:rsidRDefault="003772C7" w:rsidP="003772C7">
      <w:pPr>
        <w:pStyle w:val="3"/>
        <w:ind w:left="420"/>
      </w:pPr>
      <w:bookmarkStart w:id="26" w:name="_Toc152789880"/>
      <w:r>
        <w:rPr>
          <w:rFonts w:hint="eastAsia"/>
        </w:rPr>
        <w:t>分类管理</w:t>
      </w:r>
      <w:bookmarkEnd w:id="26"/>
    </w:p>
    <w:p w14:paraId="2B164E29" w14:textId="47785F1E" w:rsidR="00435601" w:rsidRDefault="003772C7" w:rsidP="006E3F3A">
      <w:pPr>
        <w:ind w:firstLineChars="0" w:firstLine="0"/>
      </w:pPr>
      <w:r>
        <w:rPr>
          <w:noProof/>
        </w:rPr>
        <w:drawing>
          <wp:inline distT="0" distB="0" distL="0" distR="0" wp14:anchorId="35A0A4CE" wp14:editId="6EDF43FB">
            <wp:extent cx="5303520" cy="38404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FA13" w14:textId="77777777" w:rsidR="00435601" w:rsidRDefault="00435601" w:rsidP="00AD38A5">
      <w:pPr>
        <w:pStyle w:val="1"/>
        <w:ind w:left="420"/>
      </w:pPr>
      <w:bookmarkStart w:id="27" w:name="_Toc148890129"/>
      <w:bookmarkStart w:id="28" w:name="_Toc152789881"/>
      <w:r>
        <w:rPr>
          <w:rFonts w:hint="eastAsia"/>
        </w:rPr>
        <w:lastRenderedPageBreak/>
        <w:t>数据字典</w:t>
      </w:r>
      <w:bookmarkEnd w:id="27"/>
      <w:bookmarkEnd w:id="28"/>
    </w:p>
    <w:p w14:paraId="28A9A7BC" w14:textId="77777777" w:rsidR="00435601" w:rsidRPr="00B405AC" w:rsidRDefault="00435601" w:rsidP="00AD38A5">
      <w:pPr>
        <w:pStyle w:val="2"/>
        <w:ind w:left="420"/>
        <w:rPr>
          <w:shd w:val="clear" w:color="auto" w:fill="FFFFFF"/>
        </w:rPr>
      </w:pPr>
      <w:bookmarkStart w:id="29" w:name="_Toc152789882"/>
      <w:r>
        <w:rPr>
          <w:rFonts w:hint="eastAsia"/>
          <w:shd w:val="clear" w:color="auto" w:fill="FFFFFF"/>
        </w:rPr>
        <w:t>数据流条目</w:t>
      </w:r>
      <w:bookmarkEnd w:id="29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66019200" w14:textId="77777777" w:rsidTr="00F7089E">
        <w:tc>
          <w:tcPr>
            <w:tcW w:w="1108" w:type="pct"/>
          </w:tcPr>
          <w:p w14:paraId="0F94A24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542336F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1</w:t>
            </w:r>
          </w:p>
        </w:tc>
      </w:tr>
      <w:tr w:rsidR="00435601" w14:paraId="45CBE6EF" w14:textId="77777777" w:rsidTr="00F7089E">
        <w:tc>
          <w:tcPr>
            <w:tcW w:w="1108" w:type="pct"/>
          </w:tcPr>
          <w:p w14:paraId="654B012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09776E3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员工信息</w:t>
            </w:r>
          </w:p>
        </w:tc>
      </w:tr>
      <w:tr w:rsidR="00435601" w14:paraId="2A54F778" w14:textId="77777777" w:rsidTr="00F7089E">
        <w:tc>
          <w:tcPr>
            <w:tcW w:w="1108" w:type="pct"/>
          </w:tcPr>
          <w:p w14:paraId="3A67261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222CC38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超级管理员</w:t>
            </w:r>
          </w:p>
        </w:tc>
      </w:tr>
      <w:tr w:rsidR="00435601" w14:paraId="47037197" w14:textId="77777777" w:rsidTr="00F7089E">
        <w:tc>
          <w:tcPr>
            <w:tcW w:w="1108" w:type="pct"/>
          </w:tcPr>
          <w:p w14:paraId="18A674A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44D553F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员工信息处理</w:t>
            </w:r>
          </w:p>
        </w:tc>
      </w:tr>
      <w:tr w:rsidR="00435601" w14:paraId="6FE03979" w14:textId="77777777" w:rsidTr="00F7089E">
        <w:tc>
          <w:tcPr>
            <w:tcW w:w="1108" w:type="pct"/>
          </w:tcPr>
          <w:p w14:paraId="6A298A8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56B4C46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身份证号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账号状态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最后修改时间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435601" w14:paraId="51A4FAFB" w14:textId="77777777" w:rsidTr="00F7089E">
        <w:tc>
          <w:tcPr>
            <w:tcW w:w="1108" w:type="pct"/>
          </w:tcPr>
          <w:p w14:paraId="0809D9C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7CF4AD3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其中用户登录信息为用户名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密码</w:t>
            </w:r>
          </w:p>
        </w:tc>
      </w:tr>
    </w:tbl>
    <w:p w14:paraId="413D426E" w14:textId="77777777" w:rsidR="00435601" w:rsidRPr="00BD78D5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5322C6DF" w14:textId="77777777" w:rsidTr="00F7089E">
        <w:tc>
          <w:tcPr>
            <w:tcW w:w="1108" w:type="pct"/>
          </w:tcPr>
          <w:p w14:paraId="662A483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7F21EA3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2</w:t>
            </w:r>
          </w:p>
        </w:tc>
      </w:tr>
      <w:tr w:rsidR="00435601" w14:paraId="3F1FFC64" w14:textId="77777777" w:rsidTr="00F7089E">
        <w:tc>
          <w:tcPr>
            <w:tcW w:w="1108" w:type="pct"/>
          </w:tcPr>
          <w:p w14:paraId="78344E1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09A5F7C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菜品分类信息</w:t>
            </w:r>
          </w:p>
        </w:tc>
      </w:tr>
      <w:tr w:rsidR="00435601" w14:paraId="5D32E32C" w14:textId="77777777" w:rsidTr="00F7089E">
        <w:tc>
          <w:tcPr>
            <w:tcW w:w="1108" w:type="pct"/>
          </w:tcPr>
          <w:p w14:paraId="4922536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44E696C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435601" w14:paraId="3FD0EE3F" w14:textId="77777777" w:rsidTr="00F7089E">
        <w:tc>
          <w:tcPr>
            <w:tcW w:w="1108" w:type="pct"/>
          </w:tcPr>
          <w:p w14:paraId="0442068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7400051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菜品分类处理</w:t>
            </w:r>
          </w:p>
        </w:tc>
      </w:tr>
      <w:tr w:rsidR="00435601" w14:paraId="743B5D2F" w14:textId="77777777" w:rsidTr="00F7089E">
        <w:tc>
          <w:tcPr>
            <w:tcW w:w="1108" w:type="pct"/>
          </w:tcPr>
          <w:p w14:paraId="4D50B01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2B804DF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分类类型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排序字段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最后修改时间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435601" w14:paraId="2E6AB3B6" w14:textId="77777777" w:rsidTr="00F7089E">
        <w:tc>
          <w:tcPr>
            <w:tcW w:w="1108" w:type="pct"/>
          </w:tcPr>
          <w:p w14:paraId="2472C23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191B8C8" w14:textId="77777777" w:rsidR="00435601" w:rsidRDefault="00435601" w:rsidP="00F7089E">
            <w:pPr>
              <w:ind w:firstLineChars="0" w:firstLine="0"/>
            </w:pPr>
          </w:p>
        </w:tc>
      </w:tr>
    </w:tbl>
    <w:p w14:paraId="4E7D2BE7" w14:textId="77777777" w:rsidR="00435601" w:rsidRPr="009B3412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16AA13C5" w14:textId="77777777" w:rsidTr="00F7089E">
        <w:tc>
          <w:tcPr>
            <w:tcW w:w="1108" w:type="pct"/>
          </w:tcPr>
          <w:p w14:paraId="330A0E2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3CD510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3</w:t>
            </w:r>
          </w:p>
        </w:tc>
      </w:tr>
      <w:tr w:rsidR="00435601" w14:paraId="3A55705E" w14:textId="77777777" w:rsidTr="00F7089E">
        <w:tc>
          <w:tcPr>
            <w:tcW w:w="1108" w:type="pct"/>
          </w:tcPr>
          <w:p w14:paraId="15C5361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49B831A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菜品信息</w:t>
            </w:r>
          </w:p>
        </w:tc>
      </w:tr>
      <w:tr w:rsidR="00435601" w14:paraId="004D89C3" w14:textId="77777777" w:rsidTr="00F7089E">
        <w:tc>
          <w:tcPr>
            <w:tcW w:w="1108" w:type="pct"/>
          </w:tcPr>
          <w:p w14:paraId="7AC48F6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61BF3B2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435601" w14:paraId="68DC7A7E" w14:textId="77777777" w:rsidTr="00F7089E">
        <w:tc>
          <w:tcPr>
            <w:tcW w:w="1108" w:type="pct"/>
          </w:tcPr>
          <w:p w14:paraId="39AAA69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62C6349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菜品处理</w:t>
            </w:r>
          </w:p>
        </w:tc>
      </w:tr>
      <w:tr w:rsidR="00435601" w14:paraId="38C4604E" w14:textId="77777777" w:rsidTr="00F7089E">
        <w:tc>
          <w:tcPr>
            <w:tcW w:w="1108" w:type="pct"/>
          </w:tcPr>
          <w:p w14:paraId="6D54145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4D9DC61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菜品价格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菜品描述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售卖状态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最后修改时间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435601" w14:paraId="5FD560EE" w14:textId="77777777" w:rsidTr="00F7089E">
        <w:tc>
          <w:tcPr>
            <w:tcW w:w="1108" w:type="pct"/>
          </w:tcPr>
          <w:p w14:paraId="60AF59E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42194E15" w14:textId="77777777" w:rsidR="00435601" w:rsidRDefault="00435601" w:rsidP="00F7089E">
            <w:pPr>
              <w:ind w:firstLineChars="0" w:firstLine="0"/>
            </w:pPr>
          </w:p>
        </w:tc>
      </w:tr>
    </w:tbl>
    <w:p w14:paraId="17F47A7B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5403151F" w14:textId="77777777" w:rsidTr="00F7089E">
        <w:tc>
          <w:tcPr>
            <w:tcW w:w="1108" w:type="pct"/>
          </w:tcPr>
          <w:p w14:paraId="190B895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892" w:type="pct"/>
          </w:tcPr>
          <w:p w14:paraId="6AA195F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4</w:t>
            </w:r>
          </w:p>
        </w:tc>
      </w:tr>
      <w:tr w:rsidR="00435601" w14:paraId="5C2E917C" w14:textId="77777777" w:rsidTr="00F7089E">
        <w:tc>
          <w:tcPr>
            <w:tcW w:w="1108" w:type="pct"/>
          </w:tcPr>
          <w:p w14:paraId="154E31C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73D8B89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菜品口味信息</w:t>
            </w:r>
          </w:p>
        </w:tc>
      </w:tr>
      <w:tr w:rsidR="00435601" w14:paraId="0E7ADCE4" w14:textId="77777777" w:rsidTr="00F7089E">
        <w:tc>
          <w:tcPr>
            <w:tcW w:w="1108" w:type="pct"/>
          </w:tcPr>
          <w:p w14:paraId="01901C0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109064E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435601" w14:paraId="6B8F7E2F" w14:textId="77777777" w:rsidTr="00F7089E">
        <w:tc>
          <w:tcPr>
            <w:tcW w:w="1108" w:type="pct"/>
          </w:tcPr>
          <w:p w14:paraId="1A78CAF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270E52E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菜品口味处理</w:t>
            </w:r>
          </w:p>
        </w:tc>
      </w:tr>
      <w:tr w:rsidR="00435601" w14:paraId="4A2E0FCD" w14:textId="77777777" w:rsidTr="00F7089E">
        <w:tc>
          <w:tcPr>
            <w:tcW w:w="1108" w:type="pct"/>
          </w:tcPr>
          <w:p w14:paraId="7AE8C8D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4F6E012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口味名称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口味值</w:t>
            </w:r>
          </w:p>
        </w:tc>
      </w:tr>
      <w:tr w:rsidR="00435601" w14:paraId="22250405" w14:textId="77777777" w:rsidTr="00F7089E">
        <w:tc>
          <w:tcPr>
            <w:tcW w:w="1108" w:type="pct"/>
          </w:tcPr>
          <w:p w14:paraId="642109E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284F7D8" w14:textId="77777777" w:rsidR="00435601" w:rsidRDefault="00435601" w:rsidP="00F7089E">
            <w:pPr>
              <w:ind w:firstLineChars="0" w:firstLine="0"/>
            </w:pPr>
          </w:p>
        </w:tc>
      </w:tr>
    </w:tbl>
    <w:p w14:paraId="0117F289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1DDF61FC" w14:textId="77777777" w:rsidTr="00F7089E">
        <w:tc>
          <w:tcPr>
            <w:tcW w:w="1108" w:type="pct"/>
          </w:tcPr>
          <w:p w14:paraId="0EC0268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7C92915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5</w:t>
            </w:r>
          </w:p>
        </w:tc>
      </w:tr>
      <w:tr w:rsidR="00435601" w14:paraId="309A71CF" w14:textId="77777777" w:rsidTr="00F7089E">
        <w:tc>
          <w:tcPr>
            <w:tcW w:w="1108" w:type="pct"/>
          </w:tcPr>
          <w:p w14:paraId="1DBEBD7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39774B8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套餐信息</w:t>
            </w:r>
          </w:p>
        </w:tc>
      </w:tr>
      <w:tr w:rsidR="00435601" w14:paraId="7785F4C5" w14:textId="77777777" w:rsidTr="00F7089E">
        <w:tc>
          <w:tcPr>
            <w:tcW w:w="1108" w:type="pct"/>
          </w:tcPr>
          <w:p w14:paraId="300CE94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7A5DB21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435601" w14:paraId="58B10698" w14:textId="77777777" w:rsidTr="00F7089E">
        <w:tc>
          <w:tcPr>
            <w:tcW w:w="1108" w:type="pct"/>
          </w:tcPr>
          <w:p w14:paraId="690C104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0ED9E84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套餐处理</w:t>
            </w:r>
          </w:p>
        </w:tc>
      </w:tr>
      <w:tr w:rsidR="00435601" w14:paraId="54014790" w14:textId="77777777" w:rsidTr="00F7089E">
        <w:tc>
          <w:tcPr>
            <w:tcW w:w="1108" w:type="pct"/>
          </w:tcPr>
          <w:p w14:paraId="1A56D96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10DEF24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套餐价格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套餐描述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售卖状态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最后修改时间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435601" w14:paraId="121ABAFC" w14:textId="77777777" w:rsidTr="00F7089E">
        <w:tc>
          <w:tcPr>
            <w:tcW w:w="1108" w:type="pct"/>
          </w:tcPr>
          <w:p w14:paraId="50233AE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72967BDD" w14:textId="77777777" w:rsidR="00435601" w:rsidRDefault="00435601" w:rsidP="00F7089E">
            <w:pPr>
              <w:ind w:firstLineChars="0" w:firstLine="0"/>
            </w:pPr>
          </w:p>
        </w:tc>
      </w:tr>
    </w:tbl>
    <w:p w14:paraId="26840607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71D3909B" w14:textId="77777777" w:rsidTr="00F7089E">
        <w:tc>
          <w:tcPr>
            <w:tcW w:w="1108" w:type="pct"/>
          </w:tcPr>
          <w:p w14:paraId="31E8020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CA284F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6</w:t>
            </w:r>
          </w:p>
        </w:tc>
      </w:tr>
      <w:tr w:rsidR="00435601" w14:paraId="72EFA385" w14:textId="77777777" w:rsidTr="00F7089E">
        <w:tc>
          <w:tcPr>
            <w:tcW w:w="1108" w:type="pct"/>
          </w:tcPr>
          <w:p w14:paraId="5C5F6FD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5452436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套餐菜品关系信息</w:t>
            </w:r>
          </w:p>
        </w:tc>
      </w:tr>
      <w:tr w:rsidR="00435601" w14:paraId="4C0010E7" w14:textId="77777777" w:rsidTr="00F7089E">
        <w:tc>
          <w:tcPr>
            <w:tcW w:w="1108" w:type="pct"/>
          </w:tcPr>
          <w:p w14:paraId="6E6129D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208FE99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435601" w14:paraId="1B57AD48" w14:textId="77777777" w:rsidTr="00F7089E">
        <w:tc>
          <w:tcPr>
            <w:tcW w:w="1108" w:type="pct"/>
          </w:tcPr>
          <w:p w14:paraId="399554B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30DFF8C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套餐菜品关系处理</w:t>
            </w:r>
          </w:p>
        </w:tc>
      </w:tr>
      <w:tr w:rsidR="00435601" w14:paraId="4239126C" w14:textId="77777777" w:rsidTr="00F7089E">
        <w:tc>
          <w:tcPr>
            <w:tcW w:w="1108" w:type="pct"/>
          </w:tcPr>
          <w:p w14:paraId="0D9F657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37047CE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菜品单价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菜品份数</w:t>
            </w:r>
          </w:p>
        </w:tc>
      </w:tr>
      <w:tr w:rsidR="00435601" w14:paraId="00B1E076" w14:textId="77777777" w:rsidTr="00F7089E">
        <w:tc>
          <w:tcPr>
            <w:tcW w:w="1108" w:type="pct"/>
          </w:tcPr>
          <w:p w14:paraId="228484E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50EBCA04" w14:textId="77777777" w:rsidR="00435601" w:rsidRDefault="00435601" w:rsidP="00F7089E">
            <w:pPr>
              <w:ind w:firstLineChars="0" w:firstLine="0"/>
            </w:pPr>
          </w:p>
        </w:tc>
      </w:tr>
    </w:tbl>
    <w:p w14:paraId="42FCBCA6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7289C445" w14:textId="77777777" w:rsidTr="00F7089E">
        <w:tc>
          <w:tcPr>
            <w:tcW w:w="1108" w:type="pct"/>
          </w:tcPr>
          <w:p w14:paraId="74DE057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0484B7B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7</w:t>
            </w:r>
          </w:p>
        </w:tc>
      </w:tr>
      <w:tr w:rsidR="00435601" w14:paraId="1EB78EB5" w14:textId="77777777" w:rsidTr="00F7089E">
        <w:tc>
          <w:tcPr>
            <w:tcW w:w="1108" w:type="pct"/>
          </w:tcPr>
          <w:p w14:paraId="2A3B798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46B1668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订单信息</w:t>
            </w:r>
          </w:p>
        </w:tc>
      </w:tr>
      <w:tr w:rsidR="00435601" w14:paraId="653E4DCC" w14:textId="77777777" w:rsidTr="00F7089E">
        <w:tc>
          <w:tcPr>
            <w:tcW w:w="1108" w:type="pct"/>
          </w:tcPr>
          <w:p w14:paraId="02EA6FA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76CB02F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435601" w14:paraId="478C2B03" w14:textId="77777777" w:rsidTr="00F7089E">
        <w:tc>
          <w:tcPr>
            <w:tcW w:w="1108" w:type="pct"/>
          </w:tcPr>
          <w:p w14:paraId="223B6A3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5C65C6E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订单处理</w:t>
            </w:r>
          </w:p>
        </w:tc>
      </w:tr>
      <w:tr w:rsidR="00435601" w14:paraId="489B296C" w14:textId="77777777" w:rsidTr="00F7089E">
        <w:tc>
          <w:tcPr>
            <w:tcW w:w="1108" w:type="pct"/>
          </w:tcPr>
          <w:p w14:paraId="675AFA8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284A61E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详细信息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下单时间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付款时间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支付方式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支付状态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订单金额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备注信息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详细地址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取消原因</w:t>
            </w:r>
          </w:p>
        </w:tc>
      </w:tr>
      <w:tr w:rsidR="00435601" w14:paraId="41741F19" w14:textId="77777777" w:rsidTr="00F7089E">
        <w:tc>
          <w:tcPr>
            <w:tcW w:w="1108" w:type="pct"/>
          </w:tcPr>
          <w:p w14:paraId="0390DEC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lastRenderedPageBreak/>
              <w:t>备注</w:t>
            </w:r>
          </w:p>
        </w:tc>
        <w:tc>
          <w:tcPr>
            <w:tcW w:w="3892" w:type="pct"/>
          </w:tcPr>
          <w:p w14:paraId="67BFBAF4" w14:textId="77777777" w:rsidR="00435601" w:rsidRDefault="00435601" w:rsidP="00F7089E">
            <w:pPr>
              <w:ind w:firstLineChars="0" w:firstLine="0"/>
            </w:pPr>
          </w:p>
        </w:tc>
      </w:tr>
    </w:tbl>
    <w:p w14:paraId="1ED9D09C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05BF9898" w14:textId="77777777" w:rsidTr="00F7089E">
        <w:tc>
          <w:tcPr>
            <w:tcW w:w="1108" w:type="pct"/>
          </w:tcPr>
          <w:p w14:paraId="2524B1F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0BCAFFA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8</w:t>
            </w:r>
          </w:p>
        </w:tc>
      </w:tr>
      <w:tr w:rsidR="00435601" w14:paraId="6A27EAF8" w14:textId="77777777" w:rsidTr="00F7089E">
        <w:tc>
          <w:tcPr>
            <w:tcW w:w="1108" w:type="pct"/>
          </w:tcPr>
          <w:p w14:paraId="224DC5A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1CA4679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订单详细信息</w:t>
            </w:r>
          </w:p>
        </w:tc>
      </w:tr>
      <w:tr w:rsidR="00435601" w14:paraId="62913B1F" w14:textId="77777777" w:rsidTr="00F7089E">
        <w:tc>
          <w:tcPr>
            <w:tcW w:w="1108" w:type="pct"/>
          </w:tcPr>
          <w:p w14:paraId="186E0C6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50DDA86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435601" w14:paraId="515F714B" w14:textId="77777777" w:rsidTr="00F7089E">
        <w:tc>
          <w:tcPr>
            <w:tcW w:w="1108" w:type="pct"/>
          </w:tcPr>
          <w:p w14:paraId="789602B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2DF2A98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订单详细处理</w:t>
            </w:r>
          </w:p>
        </w:tc>
      </w:tr>
      <w:tr w:rsidR="00435601" w14:paraId="53D6AA8C" w14:textId="77777777" w:rsidTr="00F7089E">
        <w:tc>
          <w:tcPr>
            <w:tcW w:w="1108" w:type="pct"/>
          </w:tcPr>
          <w:p w14:paraId="558A39B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32D5EC4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套餐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菜品口味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菜品数量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菜品单价</w:t>
            </w:r>
          </w:p>
        </w:tc>
      </w:tr>
      <w:tr w:rsidR="00435601" w14:paraId="59250D55" w14:textId="77777777" w:rsidTr="00F7089E">
        <w:tc>
          <w:tcPr>
            <w:tcW w:w="1108" w:type="pct"/>
          </w:tcPr>
          <w:p w14:paraId="6D59AAA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3F3C04D" w14:textId="77777777" w:rsidR="00435601" w:rsidRDefault="00435601" w:rsidP="00F7089E">
            <w:pPr>
              <w:ind w:firstLineChars="0" w:firstLine="0"/>
            </w:pPr>
          </w:p>
        </w:tc>
      </w:tr>
    </w:tbl>
    <w:p w14:paraId="7D7D5B07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7695B8AE" w14:textId="77777777" w:rsidTr="00F7089E">
        <w:tc>
          <w:tcPr>
            <w:tcW w:w="1108" w:type="pct"/>
          </w:tcPr>
          <w:p w14:paraId="4D1A23F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7EE371E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9</w:t>
            </w:r>
          </w:p>
        </w:tc>
      </w:tr>
      <w:tr w:rsidR="00435601" w14:paraId="684E5FC6" w14:textId="77777777" w:rsidTr="00F7089E">
        <w:tc>
          <w:tcPr>
            <w:tcW w:w="1108" w:type="pct"/>
          </w:tcPr>
          <w:p w14:paraId="68DADE8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2F97A98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用户信息</w:t>
            </w:r>
          </w:p>
        </w:tc>
      </w:tr>
      <w:tr w:rsidR="00435601" w14:paraId="02E1A19A" w14:textId="77777777" w:rsidTr="00F7089E">
        <w:tc>
          <w:tcPr>
            <w:tcW w:w="1108" w:type="pct"/>
          </w:tcPr>
          <w:p w14:paraId="21BD2BB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7141C2F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</w:tr>
      <w:tr w:rsidR="00435601" w14:paraId="1F200AAE" w14:textId="77777777" w:rsidTr="00F7089E">
        <w:tc>
          <w:tcPr>
            <w:tcW w:w="1108" w:type="pct"/>
          </w:tcPr>
          <w:p w14:paraId="25014E0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3E1AA45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用户处理</w:t>
            </w:r>
          </w:p>
        </w:tc>
      </w:tr>
      <w:tr w:rsidR="00435601" w14:paraId="22D53F44" w14:textId="77777777" w:rsidTr="00F7089E">
        <w:tc>
          <w:tcPr>
            <w:tcW w:w="1108" w:type="pct"/>
          </w:tcPr>
          <w:p w14:paraId="2B4683F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4B414A8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身份证号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用户头像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注册时间</w:t>
            </w:r>
          </w:p>
        </w:tc>
      </w:tr>
      <w:tr w:rsidR="00435601" w14:paraId="6B7341E2" w14:textId="77777777" w:rsidTr="00F7089E">
        <w:tc>
          <w:tcPr>
            <w:tcW w:w="1108" w:type="pct"/>
          </w:tcPr>
          <w:p w14:paraId="69E8D0D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3A0D0B4" w14:textId="77777777" w:rsidR="00435601" w:rsidRDefault="00435601" w:rsidP="00F7089E">
            <w:pPr>
              <w:ind w:firstLineChars="0" w:firstLine="0"/>
            </w:pPr>
          </w:p>
        </w:tc>
      </w:tr>
    </w:tbl>
    <w:p w14:paraId="3FB379A8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3C05198E" w14:textId="77777777" w:rsidTr="00F7089E">
        <w:tc>
          <w:tcPr>
            <w:tcW w:w="1108" w:type="pct"/>
          </w:tcPr>
          <w:p w14:paraId="634EF3E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66F0B96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10</w:t>
            </w:r>
          </w:p>
        </w:tc>
      </w:tr>
      <w:tr w:rsidR="00435601" w14:paraId="24AD3260" w14:textId="77777777" w:rsidTr="00F7089E">
        <w:tc>
          <w:tcPr>
            <w:tcW w:w="1108" w:type="pct"/>
          </w:tcPr>
          <w:p w14:paraId="2AB2297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0FED7BA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用户地址信息</w:t>
            </w:r>
          </w:p>
        </w:tc>
      </w:tr>
      <w:tr w:rsidR="00435601" w14:paraId="024B2D1B" w14:textId="77777777" w:rsidTr="00F7089E">
        <w:tc>
          <w:tcPr>
            <w:tcW w:w="1108" w:type="pct"/>
          </w:tcPr>
          <w:p w14:paraId="237240A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71270DD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</w:tr>
      <w:tr w:rsidR="00435601" w14:paraId="3C6F2CD8" w14:textId="77777777" w:rsidTr="00F7089E">
        <w:tc>
          <w:tcPr>
            <w:tcW w:w="1108" w:type="pct"/>
          </w:tcPr>
          <w:p w14:paraId="190E0E3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4B454B8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用户地址处理</w:t>
            </w:r>
          </w:p>
        </w:tc>
      </w:tr>
      <w:tr w:rsidR="00435601" w14:paraId="02D93561" w14:textId="77777777" w:rsidTr="00F7089E">
        <w:tc>
          <w:tcPr>
            <w:tcW w:w="1108" w:type="pct"/>
          </w:tcPr>
          <w:p w14:paraId="10183A2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0C7BC24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收货人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区县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详细地址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是否默认地址</w:t>
            </w:r>
          </w:p>
        </w:tc>
      </w:tr>
      <w:tr w:rsidR="00435601" w14:paraId="3608DFD9" w14:textId="77777777" w:rsidTr="00F7089E">
        <w:tc>
          <w:tcPr>
            <w:tcW w:w="1108" w:type="pct"/>
          </w:tcPr>
          <w:p w14:paraId="61E168F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1F846AFB" w14:textId="77777777" w:rsidR="00435601" w:rsidRDefault="00435601" w:rsidP="00F7089E">
            <w:pPr>
              <w:ind w:firstLineChars="0" w:firstLine="0"/>
            </w:pPr>
          </w:p>
        </w:tc>
      </w:tr>
    </w:tbl>
    <w:p w14:paraId="0D80584F" w14:textId="77777777" w:rsidR="00435601" w:rsidRDefault="00435601" w:rsidP="00435601">
      <w:pPr>
        <w:ind w:firstLine="420"/>
      </w:pPr>
    </w:p>
    <w:p w14:paraId="0FC88553" w14:textId="77777777" w:rsidR="00435601" w:rsidRDefault="00435601" w:rsidP="00AD38A5">
      <w:pPr>
        <w:pStyle w:val="2"/>
        <w:ind w:left="420"/>
      </w:pPr>
      <w:bookmarkStart w:id="30" w:name="_Toc152789883"/>
      <w:r>
        <w:rPr>
          <w:rFonts w:hint="eastAsia"/>
        </w:rPr>
        <w:t>数据存储</w:t>
      </w:r>
      <w:bookmarkEnd w:id="30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3C6716FF" w14:textId="77777777" w:rsidTr="00F7089E">
        <w:tc>
          <w:tcPr>
            <w:tcW w:w="1108" w:type="pct"/>
          </w:tcPr>
          <w:p w14:paraId="1AAF849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5A7E5A9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>1</w:t>
            </w:r>
          </w:p>
        </w:tc>
      </w:tr>
      <w:tr w:rsidR="00435601" w14:paraId="4EF4D520" w14:textId="77777777" w:rsidTr="00F7089E">
        <w:tc>
          <w:tcPr>
            <w:tcW w:w="1108" w:type="pct"/>
          </w:tcPr>
          <w:p w14:paraId="59EA05E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lastRenderedPageBreak/>
              <w:t>名字</w:t>
            </w:r>
          </w:p>
        </w:tc>
        <w:tc>
          <w:tcPr>
            <w:tcW w:w="3892" w:type="pct"/>
          </w:tcPr>
          <w:p w14:paraId="01F27EB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员工</w:t>
            </w:r>
          </w:p>
        </w:tc>
      </w:tr>
      <w:tr w:rsidR="00435601" w14:paraId="1481A0EA" w14:textId="77777777" w:rsidTr="00F7089E">
        <w:tc>
          <w:tcPr>
            <w:tcW w:w="1108" w:type="pct"/>
          </w:tcPr>
          <w:p w14:paraId="21A11CD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3CDD653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员工的基本信息</w:t>
            </w:r>
          </w:p>
        </w:tc>
      </w:tr>
      <w:tr w:rsidR="00435601" w14:paraId="5E62C07B" w14:textId="77777777" w:rsidTr="00F7089E">
        <w:tc>
          <w:tcPr>
            <w:tcW w:w="1108" w:type="pct"/>
          </w:tcPr>
          <w:p w14:paraId="4C06FCF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4324306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员工编号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身份证号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账号状态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最后修改时间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435601" w14:paraId="12700236" w14:textId="77777777" w:rsidTr="00F7089E">
        <w:tc>
          <w:tcPr>
            <w:tcW w:w="1108" w:type="pct"/>
          </w:tcPr>
          <w:p w14:paraId="0D7F0454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5CD5D59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以员工编号从小到大排序</w:t>
            </w:r>
          </w:p>
        </w:tc>
      </w:tr>
      <w:tr w:rsidR="00435601" w14:paraId="20EE9E60" w14:textId="77777777" w:rsidTr="00F7089E">
        <w:tc>
          <w:tcPr>
            <w:tcW w:w="1108" w:type="pct"/>
          </w:tcPr>
          <w:p w14:paraId="6E118AD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3209116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其中用户登录信息为用户名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密码</w:t>
            </w:r>
          </w:p>
        </w:tc>
      </w:tr>
    </w:tbl>
    <w:p w14:paraId="7D3E948D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79060AB8" w14:textId="77777777" w:rsidTr="00F7089E">
        <w:tc>
          <w:tcPr>
            <w:tcW w:w="1108" w:type="pct"/>
          </w:tcPr>
          <w:p w14:paraId="64D5D09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79B03C4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>2</w:t>
            </w:r>
          </w:p>
        </w:tc>
      </w:tr>
      <w:tr w:rsidR="00435601" w14:paraId="508A763D" w14:textId="77777777" w:rsidTr="00F7089E">
        <w:tc>
          <w:tcPr>
            <w:tcW w:w="1108" w:type="pct"/>
          </w:tcPr>
          <w:p w14:paraId="77D6303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F05E76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菜品分类</w:t>
            </w:r>
          </w:p>
        </w:tc>
      </w:tr>
      <w:tr w:rsidR="00435601" w14:paraId="166AB8B8" w14:textId="77777777" w:rsidTr="00F7089E">
        <w:tc>
          <w:tcPr>
            <w:tcW w:w="1108" w:type="pct"/>
          </w:tcPr>
          <w:p w14:paraId="6AE6E1B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366D33D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菜品分类的基本信息</w:t>
            </w:r>
          </w:p>
        </w:tc>
      </w:tr>
      <w:tr w:rsidR="00435601" w14:paraId="6B9A1E4C" w14:textId="77777777" w:rsidTr="00F7089E">
        <w:tc>
          <w:tcPr>
            <w:tcW w:w="1108" w:type="pct"/>
          </w:tcPr>
          <w:p w14:paraId="173D16C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1D9EAE8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分类编号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分类类型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排序字段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最后修改时间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435601" w14:paraId="209BB93E" w14:textId="77777777" w:rsidTr="00F7089E">
        <w:tc>
          <w:tcPr>
            <w:tcW w:w="1108" w:type="pct"/>
          </w:tcPr>
          <w:p w14:paraId="12893EBA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3638157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以分类编号从小到大排序</w:t>
            </w:r>
          </w:p>
        </w:tc>
      </w:tr>
      <w:tr w:rsidR="00435601" w14:paraId="7F8C33C8" w14:textId="77777777" w:rsidTr="00F7089E">
        <w:tc>
          <w:tcPr>
            <w:tcW w:w="1108" w:type="pct"/>
          </w:tcPr>
          <w:p w14:paraId="111E388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4F6C0F1A" w14:textId="77777777" w:rsidR="00435601" w:rsidRDefault="00435601" w:rsidP="00F7089E">
            <w:pPr>
              <w:ind w:firstLineChars="0" w:firstLine="0"/>
            </w:pPr>
          </w:p>
        </w:tc>
      </w:tr>
    </w:tbl>
    <w:p w14:paraId="40AB699B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50C26275" w14:textId="77777777" w:rsidTr="00F7089E">
        <w:tc>
          <w:tcPr>
            <w:tcW w:w="1108" w:type="pct"/>
          </w:tcPr>
          <w:p w14:paraId="0AFF332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7B5A42D2" w14:textId="77777777" w:rsidR="00435601" w:rsidRDefault="00435601" w:rsidP="00F7089E">
            <w:pPr>
              <w:ind w:firstLineChars="0" w:firstLine="0"/>
            </w:pPr>
            <w:r>
              <w:t>D3</w:t>
            </w:r>
          </w:p>
        </w:tc>
      </w:tr>
      <w:tr w:rsidR="00435601" w14:paraId="45C1468F" w14:textId="77777777" w:rsidTr="00F7089E">
        <w:tc>
          <w:tcPr>
            <w:tcW w:w="1108" w:type="pct"/>
          </w:tcPr>
          <w:p w14:paraId="4C47F93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002FD31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</w:t>
            </w:r>
          </w:p>
        </w:tc>
      </w:tr>
      <w:tr w:rsidR="00435601" w14:paraId="56821F92" w14:textId="77777777" w:rsidTr="00F7089E">
        <w:tc>
          <w:tcPr>
            <w:tcW w:w="1108" w:type="pct"/>
          </w:tcPr>
          <w:p w14:paraId="22BCC0C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3E3D736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菜品的基本信息</w:t>
            </w:r>
          </w:p>
        </w:tc>
      </w:tr>
      <w:tr w:rsidR="00435601" w14:paraId="00368B1C" w14:textId="77777777" w:rsidTr="00F7089E">
        <w:tc>
          <w:tcPr>
            <w:tcW w:w="1108" w:type="pct"/>
          </w:tcPr>
          <w:p w14:paraId="5902115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3F60D0C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菜品价格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菜品描述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售卖状态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最后修改时间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435601" w14:paraId="726F3C5D" w14:textId="77777777" w:rsidTr="00F7089E">
        <w:tc>
          <w:tcPr>
            <w:tcW w:w="1108" w:type="pct"/>
          </w:tcPr>
          <w:p w14:paraId="47836DB7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1814D65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以菜品编号从小到大排序</w:t>
            </w:r>
          </w:p>
        </w:tc>
      </w:tr>
      <w:tr w:rsidR="00435601" w14:paraId="5052B12A" w14:textId="77777777" w:rsidTr="00F7089E">
        <w:tc>
          <w:tcPr>
            <w:tcW w:w="1108" w:type="pct"/>
          </w:tcPr>
          <w:p w14:paraId="306BB28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EAD7AF4" w14:textId="77777777" w:rsidR="00435601" w:rsidRDefault="00435601" w:rsidP="00F7089E">
            <w:pPr>
              <w:ind w:firstLineChars="0" w:firstLine="0"/>
            </w:pPr>
          </w:p>
        </w:tc>
      </w:tr>
    </w:tbl>
    <w:p w14:paraId="0F637FE3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69B6A378" w14:textId="77777777" w:rsidTr="00F7089E">
        <w:tc>
          <w:tcPr>
            <w:tcW w:w="1108" w:type="pct"/>
          </w:tcPr>
          <w:p w14:paraId="772DE2F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3668B363" w14:textId="77777777" w:rsidR="00435601" w:rsidRDefault="00435601" w:rsidP="00F7089E">
            <w:pPr>
              <w:ind w:firstLineChars="0" w:firstLine="0"/>
            </w:pPr>
            <w:r>
              <w:t>D4</w:t>
            </w:r>
          </w:p>
        </w:tc>
      </w:tr>
      <w:tr w:rsidR="00435601" w14:paraId="2670E950" w14:textId="77777777" w:rsidTr="00F7089E">
        <w:tc>
          <w:tcPr>
            <w:tcW w:w="1108" w:type="pct"/>
          </w:tcPr>
          <w:p w14:paraId="1EAA2FE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01FB72D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菜品口味</w:t>
            </w:r>
          </w:p>
        </w:tc>
      </w:tr>
      <w:tr w:rsidR="00435601" w14:paraId="0CC112D0" w14:textId="77777777" w:rsidTr="00F7089E">
        <w:tc>
          <w:tcPr>
            <w:tcW w:w="1108" w:type="pct"/>
          </w:tcPr>
          <w:p w14:paraId="54B361A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00B722D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菜品口味的基本信息</w:t>
            </w:r>
          </w:p>
        </w:tc>
      </w:tr>
      <w:tr w:rsidR="00435601" w14:paraId="6D5156FF" w14:textId="77777777" w:rsidTr="00F7089E">
        <w:tc>
          <w:tcPr>
            <w:tcW w:w="1108" w:type="pct"/>
          </w:tcPr>
          <w:p w14:paraId="65FB749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7AB42DE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菜品口味编号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口味名称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口味值</w:t>
            </w:r>
          </w:p>
        </w:tc>
      </w:tr>
      <w:tr w:rsidR="00435601" w14:paraId="78EA798B" w14:textId="77777777" w:rsidTr="00F7089E">
        <w:tc>
          <w:tcPr>
            <w:tcW w:w="1108" w:type="pct"/>
          </w:tcPr>
          <w:p w14:paraId="64836673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1FFE46A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以菜品口味编号从小到大排序</w:t>
            </w:r>
          </w:p>
        </w:tc>
      </w:tr>
      <w:tr w:rsidR="00435601" w14:paraId="2FF08D41" w14:textId="77777777" w:rsidTr="00F7089E">
        <w:tc>
          <w:tcPr>
            <w:tcW w:w="1108" w:type="pct"/>
          </w:tcPr>
          <w:p w14:paraId="5645BEC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lastRenderedPageBreak/>
              <w:t>备注</w:t>
            </w:r>
          </w:p>
        </w:tc>
        <w:tc>
          <w:tcPr>
            <w:tcW w:w="3892" w:type="pct"/>
          </w:tcPr>
          <w:p w14:paraId="4CB3FCA8" w14:textId="77777777" w:rsidR="00435601" w:rsidRDefault="00435601" w:rsidP="00F7089E">
            <w:pPr>
              <w:ind w:firstLineChars="0" w:firstLine="0"/>
            </w:pPr>
          </w:p>
        </w:tc>
      </w:tr>
    </w:tbl>
    <w:p w14:paraId="3A67B062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5114D715" w14:textId="77777777" w:rsidTr="00F7089E">
        <w:tc>
          <w:tcPr>
            <w:tcW w:w="1108" w:type="pct"/>
          </w:tcPr>
          <w:p w14:paraId="36E67B2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430FD2C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>5</w:t>
            </w:r>
          </w:p>
        </w:tc>
      </w:tr>
      <w:tr w:rsidR="00435601" w14:paraId="2EE76178" w14:textId="77777777" w:rsidTr="00F7089E">
        <w:tc>
          <w:tcPr>
            <w:tcW w:w="1108" w:type="pct"/>
          </w:tcPr>
          <w:p w14:paraId="278C177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446D447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</w:t>
            </w:r>
          </w:p>
        </w:tc>
      </w:tr>
      <w:tr w:rsidR="00435601" w14:paraId="031621EB" w14:textId="77777777" w:rsidTr="00F7089E">
        <w:tc>
          <w:tcPr>
            <w:tcW w:w="1108" w:type="pct"/>
          </w:tcPr>
          <w:p w14:paraId="7D92F7D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0A3A8BE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套餐的基本信息</w:t>
            </w:r>
          </w:p>
        </w:tc>
      </w:tr>
      <w:tr w:rsidR="00435601" w14:paraId="73FD292E" w14:textId="77777777" w:rsidTr="00F7089E">
        <w:tc>
          <w:tcPr>
            <w:tcW w:w="1108" w:type="pct"/>
          </w:tcPr>
          <w:p w14:paraId="031FF7A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7C6CC63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套餐价格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套餐描述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售卖状态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最后修改时间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435601" w14:paraId="70DB994D" w14:textId="77777777" w:rsidTr="00F7089E">
        <w:tc>
          <w:tcPr>
            <w:tcW w:w="1108" w:type="pct"/>
          </w:tcPr>
          <w:p w14:paraId="5221AFFD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7169548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以套餐编号从小到大排序</w:t>
            </w:r>
          </w:p>
        </w:tc>
      </w:tr>
      <w:tr w:rsidR="00435601" w14:paraId="0A650441" w14:textId="77777777" w:rsidTr="00F7089E">
        <w:tc>
          <w:tcPr>
            <w:tcW w:w="1108" w:type="pct"/>
          </w:tcPr>
          <w:p w14:paraId="339500E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76508757" w14:textId="77777777" w:rsidR="00435601" w:rsidRDefault="00435601" w:rsidP="00F7089E">
            <w:pPr>
              <w:ind w:firstLineChars="0" w:firstLine="0"/>
            </w:pPr>
          </w:p>
        </w:tc>
      </w:tr>
    </w:tbl>
    <w:p w14:paraId="6060D79A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7F58489F" w14:textId="77777777" w:rsidTr="00F7089E">
        <w:tc>
          <w:tcPr>
            <w:tcW w:w="1108" w:type="pct"/>
          </w:tcPr>
          <w:p w14:paraId="7E3C0C4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60B0F29D" w14:textId="77777777" w:rsidR="00435601" w:rsidRDefault="00435601" w:rsidP="00F7089E">
            <w:pPr>
              <w:ind w:firstLineChars="0" w:firstLine="0"/>
            </w:pPr>
            <w:r>
              <w:t>D6</w:t>
            </w:r>
          </w:p>
        </w:tc>
      </w:tr>
      <w:tr w:rsidR="00435601" w14:paraId="21144BF8" w14:textId="77777777" w:rsidTr="00F7089E">
        <w:tc>
          <w:tcPr>
            <w:tcW w:w="1108" w:type="pct"/>
          </w:tcPr>
          <w:p w14:paraId="78E708E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524E4E0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套餐菜品关系</w:t>
            </w:r>
          </w:p>
        </w:tc>
      </w:tr>
      <w:tr w:rsidR="00435601" w14:paraId="558623B0" w14:textId="77777777" w:rsidTr="00F7089E">
        <w:tc>
          <w:tcPr>
            <w:tcW w:w="1108" w:type="pct"/>
          </w:tcPr>
          <w:p w14:paraId="22B3326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4FA0591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套餐菜品关系的基本信息</w:t>
            </w:r>
          </w:p>
        </w:tc>
      </w:tr>
      <w:tr w:rsidR="00435601" w14:paraId="4FA2ADF1" w14:textId="77777777" w:rsidTr="00F7089E">
        <w:tc>
          <w:tcPr>
            <w:tcW w:w="1108" w:type="pct"/>
          </w:tcPr>
          <w:p w14:paraId="1614057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1922304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套餐菜品关系编号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菜品单价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菜品份数</w:t>
            </w:r>
          </w:p>
        </w:tc>
      </w:tr>
      <w:tr w:rsidR="00435601" w14:paraId="2F26236A" w14:textId="77777777" w:rsidTr="00F7089E">
        <w:tc>
          <w:tcPr>
            <w:tcW w:w="1108" w:type="pct"/>
          </w:tcPr>
          <w:p w14:paraId="2EF7DF74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7644240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以套餐菜品关系编号从小到大排序</w:t>
            </w:r>
          </w:p>
        </w:tc>
      </w:tr>
      <w:tr w:rsidR="00435601" w14:paraId="12A0AD90" w14:textId="77777777" w:rsidTr="00F7089E">
        <w:tc>
          <w:tcPr>
            <w:tcW w:w="1108" w:type="pct"/>
          </w:tcPr>
          <w:p w14:paraId="6529667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004C8541" w14:textId="77777777" w:rsidR="00435601" w:rsidRDefault="00435601" w:rsidP="00F7089E">
            <w:pPr>
              <w:ind w:firstLineChars="0" w:firstLine="0"/>
            </w:pPr>
          </w:p>
        </w:tc>
      </w:tr>
    </w:tbl>
    <w:p w14:paraId="392F2177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7B2209DF" w14:textId="77777777" w:rsidTr="00F7089E">
        <w:tc>
          <w:tcPr>
            <w:tcW w:w="1108" w:type="pct"/>
          </w:tcPr>
          <w:p w14:paraId="6023A44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526155B6" w14:textId="77777777" w:rsidR="00435601" w:rsidRDefault="00435601" w:rsidP="00F7089E">
            <w:pPr>
              <w:ind w:firstLineChars="0" w:firstLine="0"/>
            </w:pPr>
            <w:r>
              <w:t>D7</w:t>
            </w:r>
          </w:p>
        </w:tc>
      </w:tr>
      <w:tr w:rsidR="00435601" w14:paraId="1D01D063" w14:textId="77777777" w:rsidTr="00F7089E">
        <w:tc>
          <w:tcPr>
            <w:tcW w:w="1108" w:type="pct"/>
          </w:tcPr>
          <w:p w14:paraId="63E1994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0C2674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</w:t>
            </w:r>
          </w:p>
        </w:tc>
      </w:tr>
      <w:tr w:rsidR="00435601" w14:paraId="4B7B59EC" w14:textId="77777777" w:rsidTr="00F7089E">
        <w:tc>
          <w:tcPr>
            <w:tcW w:w="1108" w:type="pct"/>
          </w:tcPr>
          <w:p w14:paraId="69A4308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5AE62DE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订单的基本信息</w:t>
            </w:r>
          </w:p>
        </w:tc>
      </w:tr>
      <w:tr w:rsidR="00435601" w14:paraId="43CCFDCD" w14:textId="77777777" w:rsidTr="00F7089E">
        <w:tc>
          <w:tcPr>
            <w:tcW w:w="1108" w:type="pct"/>
          </w:tcPr>
          <w:p w14:paraId="5635814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5DACA89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订单状态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详细信息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下单时间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付款时间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支付方式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支付状态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订单金额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备注信息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详细地址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取消原因</w:t>
            </w:r>
          </w:p>
        </w:tc>
      </w:tr>
      <w:tr w:rsidR="00435601" w14:paraId="2AC39639" w14:textId="77777777" w:rsidTr="00F7089E">
        <w:tc>
          <w:tcPr>
            <w:tcW w:w="1108" w:type="pct"/>
          </w:tcPr>
          <w:p w14:paraId="2A3183DB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489C2EF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以订单编号从小到大排序</w:t>
            </w:r>
          </w:p>
        </w:tc>
      </w:tr>
      <w:tr w:rsidR="00435601" w14:paraId="21A3A967" w14:textId="77777777" w:rsidTr="00F7089E">
        <w:tc>
          <w:tcPr>
            <w:tcW w:w="1108" w:type="pct"/>
          </w:tcPr>
          <w:p w14:paraId="2C66DB4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00F71314" w14:textId="77777777" w:rsidR="00435601" w:rsidRDefault="00435601" w:rsidP="00F7089E">
            <w:pPr>
              <w:ind w:firstLineChars="0" w:firstLine="0"/>
            </w:pPr>
          </w:p>
        </w:tc>
      </w:tr>
    </w:tbl>
    <w:p w14:paraId="1EA6A4AB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59089743" w14:textId="77777777" w:rsidTr="00F7089E">
        <w:tc>
          <w:tcPr>
            <w:tcW w:w="1108" w:type="pct"/>
          </w:tcPr>
          <w:p w14:paraId="7A0807B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11C62D7" w14:textId="77777777" w:rsidR="00435601" w:rsidRDefault="00435601" w:rsidP="00F7089E">
            <w:pPr>
              <w:ind w:firstLineChars="0" w:firstLine="0"/>
            </w:pPr>
            <w:r>
              <w:t>D8</w:t>
            </w:r>
          </w:p>
        </w:tc>
      </w:tr>
      <w:tr w:rsidR="00435601" w14:paraId="5BDD2F5D" w14:textId="77777777" w:rsidTr="00F7089E">
        <w:tc>
          <w:tcPr>
            <w:tcW w:w="1108" w:type="pct"/>
          </w:tcPr>
          <w:p w14:paraId="399FD84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44390E0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订单详细</w:t>
            </w:r>
          </w:p>
        </w:tc>
      </w:tr>
      <w:tr w:rsidR="00435601" w14:paraId="63BB483F" w14:textId="77777777" w:rsidTr="00F7089E">
        <w:tc>
          <w:tcPr>
            <w:tcW w:w="1108" w:type="pct"/>
          </w:tcPr>
          <w:p w14:paraId="4F6EDB6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6AE4B9D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订单详细的基本信息</w:t>
            </w:r>
          </w:p>
        </w:tc>
      </w:tr>
      <w:tr w:rsidR="00435601" w14:paraId="4DA5F084" w14:textId="77777777" w:rsidTr="00F7089E">
        <w:tc>
          <w:tcPr>
            <w:tcW w:w="1108" w:type="pct"/>
          </w:tcPr>
          <w:p w14:paraId="22CF878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lastRenderedPageBreak/>
              <w:t>组成</w:t>
            </w:r>
          </w:p>
        </w:tc>
        <w:tc>
          <w:tcPr>
            <w:tcW w:w="3892" w:type="pct"/>
          </w:tcPr>
          <w:p w14:paraId="0E90374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订单详细编号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套餐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菜品口味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菜品数量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菜品单价</w:t>
            </w:r>
          </w:p>
        </w:tc>
      </w:tr>
      <w:tr w:rsidR="00435601" w14:paraId="43226B44" w14:textId="77777777" w:rsidTr="00F7089E">
        <w:tc>
          <w:tcPr>
            <w:tcW w:w="1108" w:type="pct"/>
          </w:tcPr>
          <w:p w14:paraId="7208E199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59C3AF2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以订单详细编号从小到大排序</w:t>
            </w:r>
          </w:p>
        </w:tc>
      </w:tr>
      <w:tr w:rsidR="00435601" w14:paraId="3C26B767" w14:textId="77777777" w:rsidTr="00F7089E">
        <w:tc>
          <w:tcPr>
            <w:tcW w:w="1108" w:type="pct"/>
          </w:tcPr>
          <w:p w14:paraId="1A79E73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51A82F2D" w14:textId="77777777" w:rsidR="00435601" w:rsidRDefault="00435601" w:rsidP="00F7089E">
            <w:pPr>
              <w:ind w:firstLineChars="0" w:firstLine="0"/>
            </w:pPr>
          </w:p>
        </w:tc>
      </w:tr>
    </w:tbl>
    <w:p w14:paraId="3456AD08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012F821C" w14:textId="77777777" w:rsidTr="00F7089E">
        <w:tc>
          <w:tcPr>
            <w:tcW w:w="1108" w:type="pct"/>
          </w:tcPr>
          <w:p w14:paraId="7C38D1B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AD32497" w14:textId="77777777" w:rsidR="00435601" w:rsidRDefault="00435601" w:rsidP="00F7089E">
            <w:pPr>
              <w:ind w:firstLineChars="0" w:firstLine="0"/>
            </w:pPr>
            <w:r>
              <w:t>D9</w:t>
            </w:r>
          </w:p>
        </w:tc>
      </w:tr>
      <w:tr w:rsidR="00435601" w14:paraId="4E377E83" w14:textId="77777777" w:rsidTr="00F7089E">
        <w:tc>
          <w:tcPr>
            <w:tcW w:w="1108" w:type="pct"/>
          </w:tcPr>
          <w:p w14:paraId="169F2A1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731D830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</w:tr>
      <w:tr w:rsidR="00435601" w14:paraId="13A9C9C1" w14:textId="77777777" w:rsidTr="00F7089E">
        <w:tc>
          <w:tcPr>
            <w:tcW w:w="1108" w:type="pct"/>
          </w:tcPr>
          <w:p w14:paraId="41FD523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2E47CDA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用户的基本信息</w:t>
            </w:r>
          </w:p>
        </w:tc>
      </w:tr>
      <w:tr w:rsidR="00435601" w14:paraId="311CDAF6" w14:textId="77777777" w:rsidTr="00F7089E">
        <w:tc>
          <w:tcPr>
            <w:tcW w:w="1108" w:type="pct"/>
          </w:tcPr>
          <w:p w14:paraId="73ADA02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66E66E2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微信</w:t>
            </w:r>
            <w:r>
              <w:t>O</w:t>
            </w:r>
            <w:r>
              <w:rPr>
                <w:rFonts w:hint="eastAsia"/>
              </w:rPr>
              <w:t>penid</w:t>
            </w:r>
            <w:r>
              <w:t>+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身份证号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用户头像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注册时间</w:t>
            </w:r>
          </w:p>
        </w:tc>
      </w:tr>
      <w:tr w:rsidR="00435601" w14:paraId="03591D86" w14:textId="77777777" w:rsidTr="00F7089E">
        <w:tc>
          <w:tcPr>
            <w:tcW w:w="1108" w:type="pct"/>
          </w:tcPr>
          <w:p w14:paraId="3B08CE75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5BE5361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以订单详细编号从小到大排序</w:t>
            </w:r>
          </w:p>
        </w:tc>
      </w:tr>
      <w:tr w:rsidR="00435601" w14:paraId="1049797A" w14:textId="77777777" w:rsidTr="00F7089E">
        <w:tc>
          <w:tcPr>
            <w:tcW w:w="1108" w:type="pct"/>
          </w:tcPr>
          <w:p w14:paraId="0CCE594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342AF3C" w14:textId="77777777" w:rsidR="00435601" w:rsidRDefault="00435601" w:rsidP="00F7089E">
            <w:pPr>
              <w:ind w:firstLineChars="0" w:firstLine="0"/>
            </w:pPr>
          </w:p>
        </w:tc>
      </w:tr>
    </w:tbl>
    <w:p w14:paraId="6DC5E747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047565B5" w14:textId="77777777" w:rsidTr="00F7089E">
        <w:tc>
          <w:tcPr>
            <w:tcW w:w="1108" w:type="pct"/>
          </w:tcPr>
          <w:p w14:paraId="5C46843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184AB102" w14:textId="77777777" w:rsidR="00435601" w:rsidRDefault="00435601" w:rsidP="00F7089E">
            <w:pPr>
              <w:ind w:firstLineChars="0" w:firstLine="0"/>
            </w:pPr>
            <w:r>
              <w:t>D10</w:t>
            </w:r>
          </w:p>
        </w:tc>
      </w:tr>
      <w:tr w:rsidR="00435601" w14:paraId="591ECFEB" w14:textId="77777777" w:rsidTr="00F7089E">
        <w:tc>
          <w:tcPr>
            <w:tcW w:w="1108" w:type="pct"/>
          </w:tcPr>
          <w:p w14:paraId="26CB8B4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9AAD0F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用户地址</w:t>
            </w:r>
          </w:p>
        </w:tc>
      </w:tr>
      <w:tr w:rsidR="00435601" w14:paraId="2D8744D5" w14:textId="77777777" w:rsidTr="00F7089E">
        <w:tc>
          <w:tcPr>
            <w:tcW w:w="1108" w:type="pct"/>
          </w:tcPr>
          <w:p w14:paraId="0E1B5BD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4A9E148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用户地址的基本信息</w:t>
            </w:r>
          </w:p>
        </w:tc>
      </w:tr>
      <w:tr w:rsidR="00435601" w14:paraId="1B3A1687" w14:textId="77777777" w:rsidTr="00F7089E">
        <w:tc>
          <w:tcPr>
            <w:tcW w:w="1108" w:type="pct"/>
          </w:tcPr>
          <w:p w14:paraId="3968708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76B1BA0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  <w:kern w:val="0"/>
              </w:rPr>
              <w:t>用户地址编号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用户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收货人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性别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手机号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省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市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区县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详细地址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标签</w:t>
            </w:r>
            <w:r>
              <w:rPr>
                <w:rFonts w:hint="eastAsia"/>
                <w:kern w:val="0"/>
              </w:rPr>
              <w:t>+</w:t>
            </w:r>
            <w:r>
              <w:rPr>
                <w:rFonts w:hint="eastAsia"/>
                <w:kern w:val="0"/>
              </w:rPr>
              <w:t>是否默认地址</w:t>
            </w:r>
          </w:p>
        </w:tc>
      </w:tr>
      <w:tr w:rsidR="00435601" w14:paraId="78196697" w14:textId="77777777" w:rsidTr="00F7089E">
        <w:tc>
          <w:tcPr>
            <w:tcW w:w="1108" w:type="pct"/>
          </w:tcPr>
          <w:p w14:paraId="1E7F0240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0986167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以用户地址编号从小到大排序</w:t>
            </w:r>
          </w:p>
        </w:tc>
      </w:tr>
      <w:tr w:rsidR="00435601" w14:paraId="59D222BE" w14:textId="77777777" w:rsidTr="00F7089E">
        <w:tc>
          <w:tcPr>
            <w:tcW w:w="1108" w:type="pct"/>
          </w:tcPr>
          <w:p w14:paraId="01819D0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470E370" w14:textId="77777777" w:rsidR="00435601" w:rsidRDefault="00435601" w:rsidP="00F7089E">
            <w:pPr>
              <w:ind w:firstLineChars="0" w:firstLine="0"/>
            </w:pPr>
          </w:p>
        </w:tc>
      </w:tr>
    </w:tbl>
    <w:p w14:paraId="6D8BBD45" w14:textId="77777777" w:rsidR="00435601" w:rsidRDefault="00435601" w:rsidP="00435601">
      <w:pPr>
        <w:ind w:firstLine="420"/>
      </w:pPr>
    </w:p>
    <w:p w14:paraId="24E8EFA3" w14:textId="77777777" w:rsidR="00435601" w:rsidRDefault="00435601" w:rsidP="00435601">
      <w:pPr>
        <w:ind w:firstLine="420"/>
      </w:pPr>
    </w:p>
    <w:p w14:paraId="173E0587" w14:textId="77777777" w:rsidR="00435601" w:rsidRDefault="00435601" w:rsidP="00AD38A5">
      <w:pPr>
        <w:pStyle w:val="2"/>
        <w:ind w:left="420"/>
      </w:pPr>
      <w:bookmarkStart w:id="31" w:name="_Toc152789884"/>
      <w:r>
        <w:rPr>
          <w:rFonts w:hint="eastAsia"/>
        </w:rPr>
        <w:t>数据处理</w:t>
      </w:r>
      <w:bookmarkEnd w:id="31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689AD650" w14:textId="77777777" w:rsidTr="00F7089E">
        <w:tc>
          <w:tcPr>
            <w:tcW w:w="1108" w:type="pct"/>
          </w:tcPr>
          <w:p w14:paraId="4166C03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1DE801D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435601" w14:paraId="5B1F494A" w14:textId="77777777" w:rsidTr="00F7089E">
        <w:tc>
          <w:tcPr>
            <w:tcW w:w="1108" w:type="pct"/>
          </w:tcPr>
          <w:p w14:paraId="171CB30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430CBF9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员工信息处理</w:t>
            </w:r>
          </w:p>
        </w:tc>
      </w:tr>
      <w:tr w:rsidR="00435601" w14:paraId="4CC28340" w14:textId="77777777" w:rsidTr="00F7089E">
        <w:tc>
          <w:tcPr>
            <w:tcW w:w="1108" w:type="pct"/>
          </w:tcPr>
          <w:p w14:paraId="5A4B8D9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1F8502A0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13D72C6F" w14:textId="77777777" w:rsidTr="00F7089E">
        <w:tc>
          <w:tcPr>
            <w:tcW w:w="1108" w:type="pct"/>
          </w:tcPr>
          <w:p w14:paraId="5D3200E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6259387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员工信息</w:t>
            </w:r>
          </w:p>
        </w:tc>
      </w:tr>
      <w:tr w:rsidR="00435601" w14:paraId="12E73F48" w14:textId="77777777" w:rsidTr="00F7089E">
        <w:tc>
          <w:tcPr>
            <w:tcW w:w="1108" w:type="pct"/>
          </w:tcPr>
          <w:p w14:paraId="40D0489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lastRenderedPageBreak/>
              <w:t>输出</w:t>
            </w:r>
          </w:p>
        </w:tc>
        <w:tc>
          <w:tcPr>
            <w:tcW w:w="3892" w:type="pct"/>
          </w:tcPr>
          <w:p w14:paraId="117D670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员工</w:t>
            </w:r>
          </w:p>
        </w:tc>
      </w:tr>
      <w:tr w:rsidR="00435601" w14:paraId="377E164C" w14:textId="77777777" w:rsidTr="00F7089E">
        <w:tc>
          <w:tcPr>
            <w:tcW w:w="1108" w:type="pct"/>
          </w:tcPr>
          <w:p w14:paraId="4C7373AA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042917A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04B5C54C" w14:textId="77777777" w:rsidTr="00F7089E">
        <w:tc>
          <w:tcPr>
            <w:tcW w:w="1108" w:type="pct"/>
          </w:tcPr>
          <w:p w14:paraId="7B2A424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1F3D10AF" w14:textId="77777777" w:rsidR="00435601" w:rsidRDefault="00435601" w:rsidP="00F7089E">
            <w:pPr>
              <w:ind w:firstLineChars="0" w:firstLine="0"/>
            </w:pPr>
          </w:p>
        </w:tc>
      </w:tr>
    </w:tbl>
    <w:p w14:paraId="4C5E9F2B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51006BE6" w14:textId="77777777" w:rsidTr="00F7089E">
        <w:tc>
          <w:tcPr>
            <w:tcW w:w="1108" w:type="pct"/>
          </w:tcPr>
          <w:p w14:paraId="650D150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41ED8B2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</w:tr>
      <w:tr w:rsidR="00435601" w14:paraId="2E6C0004" w14:textId="77777777" w:rsidTr="00F7089E">
        <w:tc>
          <w:tcPr>
            <w:tcW w:w="1108" w:type="pct"/>
          </w:tcPr>
          <w:p w14:paraId="183845C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41D89F8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菜品分类处理</w:t>
            </w:r>
          </w:p>
        </w:tc>
      </w:tr>
      <w:tr w:rsidR="00435601" w14:paraId="30696AD9" w14:textId="77777777" w:rsidTr="00F7089E">
        <w:tc>
          <w:tcPr>
            <w:tcW w:w="1108" w:type="pct"/>
          </w:tcPr>
          <w:p w14:paraId="00495F5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19DC3852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58FDC8D3" w14:textId="77777777" w:rsidTr="00F7089E">
        <w:tc>
          <w:tcPr>
            <w:tcW w:w="1108" w:type="pct"/>
          </w:tcPr>
          <w:p w14:paraId="5734CC7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1F96030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菜品分类信息</w:t>
            </w:r>
          </w:p>
        </w:tc>
      </w:tr>
      <w:tr w:rsidR="00435601" w14:paraId="2B509B86" w14:textId="77777777" w:rsidTr="00F7089E">
        <w:tc>
          <w:tcPr>
            <w:tcW w:w="1108" w:type="pct"/>
          </w:tcPr>
          <w:p w14:paraId="1B0E3ED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0C8D7F1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菜品分类</w:t>
            </w:r>
          </w:p>
        </w:tc>
      </w:tr>
      <w:tr w:rsidR="00435601" w14:paraId="66B86AC2" w14:textId="77777777" w:rsidTr="00F7089E">
        <w:tc>
          <w:tcPr>
            <w:tcW w:w="1108" w:type="pct"/>
          </w:tcPr>
          <w:p w14:paraId="4E6B302E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0124400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77D4DBFF" w14:textId="77777777" w:rsidTr="00F7089E">
        <w:tc>
          <w:tcPr>
            <w:tcW w:w="1108" w:type="pct"/>
          </w:tcPr>
          <w:p w14:paraId="4BE4931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1AEC5711" w14:textId="77777777" w:rsidR="00435601" w:rsidRDefault="00435601" w:rsidP="00F7089E">
            <w:pPr>
              <w:ind w:firstLineChars="0" w:firstLine="0"/>
            </w:pPr>
          </w:p>
        </w:tc>
      </w:tr>
    </w:tbl>
    <w:p w14:paraId="3C08C803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60C326AE" w14:textId="77777777" w:rsidTr="00F7089E">
        <w:tc>
          <w:tcPr>
            <w:tcW w:w="1108" w:type="pct"/>
          </w:tcPr>
          <w:p w14:paraId="37EDF70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3F2A9C8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</w:tr>
      <w:tr w:rsidR="00435601" w14:paraId="3779CEB9" w14:textId="77777777" w:rsidTr="00F7089E">
        <w:tc>
          <w:tcPr>
            <w:tcW w:w="1108" w:type="pct"/>
          </w:tcPr>
          <w:p w14:paraId="39AFB9E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257C955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菜品处理</w:t>
            </w:r>
          </w:p>
        </w:tc>
      </w:tr>
      <w:tr w:rsidR="00435601" w14:paraId="0441C072" w14:textId="77777777" w:rsidTr="00F7089E">
        <w:tc>
          <w:tcPr>
            <w:tcW w:w="1108" w:type="pct"/>
          </w:tcPr>
          <w:p w14:paraId="56FC57D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29C1A0C7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2875E8A2" w14:textId="77777777" w:rsidTr="00F7089E">
        <w:tc>
          <w:tcPr>
            <w:tcW w:w="1108" w:type="pct"/>
          </w:tcPr>
          <w:p w14:paraId="69809A3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05A866A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菜品信息</w:t>
            </w:r>
          </w:p>
        </w:tc>
      </w:tr>
      <w:tr w:rsidR="00435601" w14:paraId="31207F79" w14:textId="77777777" w:rsidTr="00F7089E">
        <w:tc>
          <w:tcPr>
            <w:tcW w:w="1108" w:type="pct"/>
          </w:tcPr>
          <w:p w14:paraId="4E6A66E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62FA231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</w:t>
            </w:r>
          </w:p>
        </w:tc>
      </w:tr>
      <w:tr w:rsidR="00435601" w14:paraId="6A78971C" w14:textId="77777777" w:rsidTr="00F7089E">
        <w:tc>
          <w:tcPr>
            <w:tcW w:w="1108" w:type="pct"/>
          </w:tcPr>
          <w:p w14:paraId="46C70A31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5CDECD5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131F6899" w14:textId="77777777" w:rsidTr="00F7089E">
        <w:tc>
          <w:tcPr>
            <w:tcW w:w="1108" w:type="pct"/>
          </w:tcPr>
          <w:p w14:paraId="2F4A0DD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47012CC5" w14:textId="77777777" w:rsidR="00435601" w:rsidRDefault="00435601" w:rsidP="00F7089E">
            <w:pPr>
              <w:ind w:firstLineChars="0" w:firstLine="0"/>
            </w:pPr>
          </w:p>
        </w:tc>
      </w:tr>
    </w:tbl>
    <w:p w14:paraId="36FC5FB1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4A48D78C" w14:textId="77777777" w:rsidTr="00F7089E">
        <w:tc>
          <w:tcPr>
            <w:tcW w:w="1108" w:type="pct"/>
          </w:tcPr>
          <w:p w14:paraId="0AEFE64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3062685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4</w:t>
            </w:r>
          </w:p>
        </w:tc>
      </w:tr>
      <w:tr w:rsidR="00435601" w14:paraId="0F7EA768" w14:textId="77777777" w:rsidTr="00F7089E">
        <w:tc>
          <w:tcPr>
            <w:tcW w:w="1108" w:type="pct"/>
          </w:tcPr>
          <w:p w14:paraId="6781F3D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7F73909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菜品口味处理</w:t>
            </w:r>
          </w:p>
        </w:tc>
      </w:tr>
      <w:tr w:rsidR="00435601" w14:paraId="0950B194" w14:textId="77777777" w:rsidTr="00F7089E">
        <w:tc>
          <w:tcPr>
            <w:tcW w:w="1108" w:type="pct"/>
          </w:tcPr>
          <w:p w14:paraId="08E8FD4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6D484A20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557854C5" w14:textId="77777777" w:rsidTr="00F7089E">
        <w:tc>
          <w:tcPr>
            <w:tcW w:w="1108" w:type="pct"/>
          </w:tcPr>
          <w:p w14:paraId="77B9294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15721AB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菜品口味信息</w:t>
            </w:r>
          </w:p>
        </w:tc>
      </w:tr>
      <w:tr w:rsidR="00435601" w14:paraId="33880C94" w14:textId="77777777" w:rsidTr="00F7089E">
        <w:tc>
          <w:tcPr>
            <w:tcW w:w="1108" w:type="pct"/>
          </w:tcPr>
          <w:p w14:paraId="0458E56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61667AF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菜品口味</w:t>
            </w:r>
          </w:p>
        </w:tc>
      </w:tr>
      <w:tr w:rsidR="00435601" w14:paraId="461FEAC2" w14:textId="77777777" w:rsidTr="00F7089E">
        <w:tc>
          <w:tcPr>
            <w:tcW w:w="1108" w:type="pct"/>
          </w:tcPr>
          <w:p w14:paraId="0557621C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045B859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62C5C55F" w14:textId="77777777" w:rsidTr="00F7089E">
        <w:tc>
          <w:tcPr>
            <w:tcW w:w="1108" w:type="pct"/>
          </w:tcPr>
          <w:p w14:paraId="517E019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A0F29DC" w14:textId="77777777" w:rsidR="00435601" w:rsidRDefault="00435601" w:rsidP="00F7089E">
            <w:pPr>
              <w:ind w:firstLineChars="0" w:firstLine="0"/>
            </w:pPr>
          </w:p>
        </w:tc>
      </w:tr>
    </w:tbl>
    <w:p w14:paraId="5831AF4B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5EAB05DA" w14:textId="77777777" w:rsidTr="00F7089E">
        <w:tc>
          <w:tcPr>
            <w:tcW w:w="1108" w:type="pct"/>
          </w:tcPr>
          <w:p w14:paraId="051EABA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892" w:type="pct"/>
          </w:tcPr>
          <w:p w14:paraId="04AC3CF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</w:tr>
      <w:tr w:rsidR="00435601" w14:paraId="40FF1068" w14:textId="77777777" w:rsidTr="00F7089E">
        <w:tc>
          <w:tcPr>
            <w:tcW w:w="1108" w:type="pct"/>
          </w:tcPr>
          <w:p w14:paraId="620C524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0DBDAF6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套餐处理</w:t>
            </w:r>
          </w:p>
        </w:tc>
      </w:tr>
      <w:tr w:rsidR="00435601" w14:paraId="511B2604" w14:textId="77777777" w:rsidTr="00F7089E">
        <w:tc>
          <w:tcPr>
            <w:tcW w:w="1108" w:type="pct"/>
          </w:tcPr>
          <w:p w14:paraId="142547A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753A1A98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3E609632" w14:textId="77777777" w:rsidTr="00F7089E">
        <w:tc>
          <w:tcPr>
            <w:tcW w:w="1108" w:type="pct"/>
          </w:tcPr>
          <w:p w14:paraId="198E376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7FF03CF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套餐信息</w:t>
            </w:r>
          </w:p>
        </w:tc>
      </w:tr>
      <w:tr w:rsidR="00435601" w14:paraId="038765AF" w14:textId="77777777" w:rsidTr="00F7089E">
        <w:tc>
          <w:tcPr>
            <w:tcW w:w="1108" w:type="pct"/>
          </w:tcPr>
          <w:p w14:paraId="1A6EBF6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25B09D1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</w:t>
            </w:r>
          </w:p>
        </w:tc>
      </w:tr>
      <w:tr w:rsidR="00435601" w14:paraId="082BE244" w14:textId="77777777" w:rsidTr="00F7089E">
        <w:tc>
          <w:tcPr>
            <w:tcW w:w="1108" w:type="pct"/>
          </w:tcPr>
          <w:p w14:paraId="7C549461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53CD5B1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5D5E6C4F" w14:textId="77777777" w:rsidTr="00F7089E">
        <w:tc>
          <w:tcPr>
            <w:tcW w:w="1108" w:type="pct"/>
          </w:tcPr>
          <w:p w14:paraId="1693EF9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445A759A" w14:textId="77777777" w:rsidR="00435601" w:rsidRDefault="00435601" w:rsidP="00F7089E">
            <w:pPr>
              <w:ind w:firstLineChars="0" w:firstLine="0"/>
            </w:pPr>
          </w:p>
        </w:tc>
      </w:tr>
    </w:tbl>
    <w:p w14:paraId="0A6E0AF6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13E3DC9F" w14:textId="77777777" w:rsidTr="00F7089E">
        <w:tc>
          <w:tcPr>
            <w:tcW w:w="1108" w:type="pct"/>
          </w:tcPr>
          <w:p w14:paraId="3AA7474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3E6716D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6</w:t>
            </w:r>
          </w:p>
        </w:tc>
      </w:tr>
      <w:tr w:rsidR="00435601" w14:paraId="0F5A006F" w14:textId="77777777" w:rsidTr="00F7089E">
        <w:tc>
          <w:tcPr>
            <w:tcW w:w="1108" w:type="pct"/>
          </w:tcPr>
          <w:p w14:paraId="2793812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0CF64C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套餐菜品关系处理</w:t>
            </w:r>
          </w:p>
        </w:tc>
      </w:tr>
      <w:tr w:rsidR="00435601" w14:paraId="34410D14" w14:textId="77777777" w:rsidTr="00F7089E">
        <w:tc>
          <w:tcPr>
            <w:tcW w:w="1108" w:type="pct"/>
          </w:tcPr>
          <w:p w14:paraId="0ACF698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520F6922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61B5AC2F" w14:textId="77777777" w:rsidTr="00F7089E">
        <w:tc>
          <w:tcPr>
            <w:tcW w:w="1108" w:type="pct"/>
          </w:tcPr>
          <w:p w14:paraId="3E9F75E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067C181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套餐菜品关系信息</w:t>
            </w:r>
          </w:p>
        </w:tc>
      </w:tr>
      <w:tr w:rsidR="00435601" w14:paraId="5989C72E" w14:textId="77777777" w:rsidTr="00F7089E">
        <w:tc>
          <w:tcPr>
            <w:tcW w:w="1108" w:type="pct"/>
          </w:tcPr>
          <w:p w14:paraId="119B61E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1107210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套餐菜品关系</w:t>
            </w:r>
          </w:p>
        </w:tc>
      </w:tr>
      <w:tr w:rsidR="00435601" w14:paraId="3B9DEB6C" w14:textId="77777777" w:rsidTr="00F7089E">
        <w:tc>
          <w:tcPr>
            <w:tcW w:w="1108" w:type="pct"/>
          </w:tcPr>
          <w:p w14:paraId="15AB02CF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5C97838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5E99D2F5" w14:textId="77777777" w:rsidTr="00F7089E">
        <w:tc>
          <w:tcPr>
            <w:tcW w:w="1108" w:type="pct"/>
          </w:tcPr>
          <w:p w14:paraId="345D611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7D631E99" w14:textId="77777777" w:rsidR="00435601" w:rsidRDefault="00435601" w:rsidP="00F7089E">
            <w:pPr>
              <w:ind w:firstLineChars="0" w:firstLine="0"/>
            </w:pPr>
          </w:p>
        </w:tc>
      </w:tr>
    </w:tbl>
    <w:p w14:paraId="4E3EF91D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2CD6D3BD" w14:textId="77777777" w:rsidTr="00F7089E">
        <w:tc>
          <w:tcPr>
            <w:tcW w:w="1108" w:type="pct"/>
          </w:tcPr>
          <w:p w14:paraId="60E7ADE4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3306F44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7</w:t>
            </w:r>
          </w:p>
        </w:tc>
      </w:tr>
      <w:tr w:rsidR="00435601" w14:paraId="70BD25BD" w14:textId="77777777" w:rsidTr="00F7089E">
        <w:tc>
          <w:tcPr>
            <w:tcW w:w="1108" w:type="pct"/>
          </w:tcPr>
          <w:p w14:paraId="4885C21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4E74C52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订单处理</w:t>
            </w:r>
          </w:p>
        </w:tc>
      </w:tr>
      <w:tr w:rsidR="00435601" w14:paraId="6CE62035" w14:textId="77777777" w:rsidTr="00F7089E">
        <w:tc>
          <w:tcPr>
            <w:tcW w:w="1108" w:type="pct"/>
          </w:tcPr>
          <w:p w14:paraId="235DAE0F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5BEB4C97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67FB66B2" w14:textId="77777777" w:rsidTr="00F7089E">
        <w:tc>
          <w:tcPr>
            <w:tcW w:w="1108" w:type="pct"/>
          </w:tcPr>
          <w:p w14:paraId="536E8BE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52FA50D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订单信息</w:t>
            </w:r>
          </w:p>
        </w:tc>
      </w:tr>
      <w:tr w:rsidR="00435601" w14:paraId="79220A9C" w14:textId="77777777" w:rsidTr="00F7089E">
        <w:tc>
          <w:tcPr>
            <w:tcW w:w="1108" w:type="pct"/>
          </w:tcPr>
          <w:p w14:paraId="329FB5C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340D311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</w:t>
            </w:r>
          </w:p>
        </w:tc>
      </w:tr>
      <w:tr w:rsidR="00435601" w14:paraId="2E3136E4" w14:textId="77777777" w:rsidTr="00F7089E">
        <w:tc>
          <w:tcPr>
            <w:tcW w:w="1108" w:type="pct"/>
          </w:tcPr>
          <w:p w14:paraId="29FE0426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10F1FAD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6AAB8FC9" w14:textId="77777777" w:rsidTr="00F7089E">
        <w:tc>
          <w:tcPr>
            <w:tcW w:w="1108" w:type="pct"/>
          </w:tcPr>
          <w:p w14:paraId="31139D6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588B14D8" w14:textId="77777777" w:rsidR="00435601" w:rsidRDefault="00435601" w:rsidP="00F7089E">
            <w:pPr>
              <w:ind w:firstLineChars="0" w:firstLine="0"/>
            </w:pPr>
          </w:p>
        </w:tc>
      </w:tr>
    </w:tbl>
    <w:p w14:paraId="52B812BF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0A135023" w14:textId="77777777" w:rsidTr="00F7089E">
        <w:tc>
          <w:tcPr>
            <w:tcW w:w="1108" w:type="pct"/>
          </w:tcPr>
          <w:p w14:paraId="7AB4057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6742D5D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8</w:t>
            </w:r>
          </w:p>
        </w:tc>
      </w:tr>
      <w:tr w:rsidR="00435601" w14:paraId="0FC960E5" w14:textId="77777777" w:rsidTr="00F7089E">
        <w:tc>
          <w:tcPr>
            <w:tcW w:w="1108" w:type="pct"/>
          </w:tcPr>
          <w:p w14:paraId="21F601D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75B0841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订单详细处理</w:t>
            </w:r>
          </w:p>
        </w:tc>
      </w:tr>
      <w:tr w:rsidR="00435601" w14:paraId="7C06A9D5" w14:textId="77777777" w:rsidTr="00F7089E">
        <w:tc>
          <w:tcPr>
            <w:tcW w:w="1108" w:type="pct"/>
          </w:tcPr>
          <w:p w14:paraId="3B96FD8B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2A899ADC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13D40041" w14:textId="77777777" w:rsidTr="00F7089E">
        <w:tc>
          <w:tcPr>
            <w:tcW w:w="1108" w:type="pct"/>
          </w:tcPr>
          <w:p w14:paraId="26AE4E4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07FD19D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订单详细信息</w:t>
            </w:r>
          </w:p>
        </w:tc>
      </w:tr>
      <w:tr w:rsidR="00435601" w14:paraId="05CDE0DA" w14:textId="77777777" w:rsidTr="00F7089E">
        <w:tc>
          <w:tcPr>
            <w:tcW w:w="1108" w:type="pct"/>
          </w:tcPr>
          <w:p w14:paraId="471A803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lastRenderedPageBreak/>
              <w:t>输出</w:t>
            </w:r>
          </w:p>
        </w:tc>
        <w:tc>
          <w:tcPr>
            <w:tcW w:w="3892" w:type="pct"/>
          </w:tcPr>
          <w:p w14:paraId="5EB5F6E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订单详细</w:t>
            </w:r>
          </w:p>
        </w:tc>
      </w:tr>
      <w:tr w:rsidR="00435601" w14:paraId="71365665" w14:textId="77777777" w:rsidTr="00F7089E">
        <w:tc>
          <w:tcPr>
            <w:tcW w:w="1108" w:type="pct"/>
          </w:tcPr>
          <w:p w14:paraId="4637B202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61B4D40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48667EEC" w14:textId="77777777" w:rsidTr="00F7089E">
        <w:tc>
          <w:tcPr>
            <w:tcW w:w="1108" w:type="pct"/>
          </w:tcPr>
          <w:p w14:paraId="4C9D62B1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4CDFFFD5" w14:textId="77777777" w:rsidR="00435601" w:rsidRDefault="00435601" w:rsidP="00F7089E">
            <w:pPr>
              <w:ind w:firstLineChars="0" w:firstLine="0"/>
            </w:pPr>
          </w:p>
        </w:tc>
      </w:tr>
    </w:tbl>
    <w:p w14:paraId="1F1FF6D5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2B3CD539" w14:textId="77777777" w:rsidTr="00F7089E">
        <w:tc>
          <w:tcPr>
            <w:tcW w:w="1108" w:type="pct"/>
          </w:tcPr>
          <w:p w14:paraId="284D0DB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F13F222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9</w:t>
            </w:r>
          </w:p>
        </w:tc>
      </w:tr>
      <w:tr w:rsidR="00435601" w14:paraId="500DADB3" w14:textId="77777777" w:rsidTr="00F7089E">
        <w:tc>
          <w:tcPr>
            <w:tcW w:w="1108" w:type="pct"/>
          </w:tcPr>
          <w:p w14:paraId="57CCC18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528248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用户处理</w:t>
            </w:r>
          </w:p>
        </w:tc>
      </w:tr>
      <w:tr w:rsidR="00435601" w14:paraId="12978AAB" w14:textId="77777777" w:rsidTr="00F7089E">
        <w:tc>
          <w:tcPr>
            <w:tcW w:w="1108" w:type="pct"/>
          </w:tcPr>
          <w:p w14:paraId="37CD8C6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638F7C11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6A94A863" w14:textId="77777777" w:rsidTr="00F7089E">
        <w:tc>
          <w:tcPr>
            <w:tcW w:w="1108" w:type="pct"/>
          </w:tcPr>
          <w:p w14:paraId="5AAF8A9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1B641C0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用户信息</w:t>
            </w:r>
          </w:p>
        </w:tc>
      </w:tr>
      <w:tr w:rsidR="00435601" w14:paraId="22FF5D74" w14:textId="77777777" w:rsidTr="00F7089E">
        <w:tc>
          <w:tcPr>
            <w:tcW w:w="1108" w:type="pct"/>
          </w:tcPr>
          <w:p w14:paraId="640CC85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596F6EE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</w:tr>
      <w:tr w:rsidR="00435601" w14:paraId="1069290B" w14:textId="77777777" w:rsidTr="00F7089E">
        <w:tc>
          <w:tcPr>
            <w:tcW w:w="1108" w:type="pct"/>
          </w:tcPr>
          <w:p w14:paraId="39B0FF70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56442C6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75F08E4C" w14:textId="77777777" w:rsidTr="00F7089E">
        <w:tc>
          <w:tcPr>
            <w:tcW w:w="1108" w:type="pct"/>
          </w:tcPr>
          <w:p w14:paraId="2D583D80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D3C1B50" w14:textId="77777777" w:rsidR="00435601" w:rsidRDefault="00435601" w:rsidP="00F7089E">
            <w:pPr>
              <w:ind w:firstLineChars="0" w:firstLine="0"/>
            </w:pPr>
          </w:p>
        </w:tc>
      </w:tr>
    </w:tbl>
    <w:p w14:paraId="288FE954" w14:textId="77777777" w:rsidR="00435601" w:rsidRDefault="00435601" w:rsidP="00435601">
      <w:pPr>
        <w:ind w:firstLine="420"/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435601" w14:paraId="5B4919F1" w14:textId="77777777" w:rsidTr="00F7089E">
        <w:tc>
          <w:tcPr>
            <w:tcW w:w="1108" w:type="pct"/>
          </w:tcPr>
          <w:p w14:paraId="33F70EC3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7FE211D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10</w:t>
            </w:r>
          </w:p>
        </w:tc>
      </w:tr>
      <w:tr w:rsidR="00435601" w14:paraId="287C8E7C" w14:textId="77777777" w:rsidTr="00F7089E">
        <w:tc>
          <w:tcPr>
            <w:tcW w:w="1108" w:type="pct"/>
          </w:tcPr>
          <w:p w14:paraId="1E752C89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103A528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用户地址处理</w:t>
            </w:r>
          </w:p>
        </w:tc>
      </w:tr>
      <w:tr w:rsidR="00435601" w14:paraId="2827FC73" w14:textId="77777777" w:rsidTr="00F7089E">
        <w:tc>
          <w:tcPr>
            <w:tcW w:w="1108" w:type="pct"/>
          </w:tcPr>
          <w:p w14:paraId="4D73008A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4FE891A3" w14:textId="77777777" w:rsidR="00435601" w:rsidRDefault="00435601" w:rsidP="00F7089E">
            <w:pPr>
              <w:ind w:firstLineChars="0" w:firstLine="0"/>
            </w:pPr>
          </w:p>
        </w:tc>
      </w:tr>
      <w:tr w:rsidR="00435601" w14:paraId="168D0696" w14:textId="77777777" w:rsidTr="00F7089E">
        <w:tc>
          <w:tcPr>
            <w:tcW w:w="1108" w:type="pct"/>
          </w:tcPr>
          <w:p w14:paraId="210C8047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77A1D59E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用户地址信息</w:t>
            </w:r>
          </w:p>
        </w:tc>
      </w:tr>
      <w:tr w:rsidR="00435601" w14:paraId="5A5F4EE9" w14:textId="77777777" w:rsidTr="00F7089E">
        <w:tc>
          <w:tcPr>
            <w:tcW w:w="1108" w:type="pct"/>
          </w:tcPr>
          <w:p w14:paraId="3B426975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7DD4737C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用户地址</w:t>
            </w:r>
          </w:p>
        </w:tc>
      </w:tr>
      <w:tr w:rsidR="00435601" w14:paraId="4612AEA6" w14:textId="77777777" w:rsidTr="00F7089E">
        <w:tc>
          <w:tcPr>
            <w:tcW w:w="1108" w:type="pct"/>
          </w:tcPr>
          <w:p w14:paraId="15632C05" w14:textId="77777777" w:rsidR="00435601" w:rsidRDefault="00435601" w:rsidP="00F7089E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189C7A76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435601" w14:paraId="1B4FB1E9" w14:textId="77777777" w:rsidTr="00F7089E">
        <w:tc>
          <w:tcPr>
            <w:tcW w:w="1108" w:type="pct"/>
          </w:tcPr>
          <w:p w14:paraId="55C2EF78" w14:textId="77777777" w:rsidR="00435601" w:rsidRDefault="00435601" w:rsidP="00F7089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3269AE47" w14:textId="77777777" w:rsidR="00435601" w:rsidRDefault="00435601" w:rsidP="00F7089E">
            <w:pPr>
              <w:ind w:firstLineChars="0" w:firstLine="0"/>
            </w:pPr>
          </w:p>
        </w:tc>
      </w:tr>
    </w:tbl>
    <w:p w14:paraId="5B69027F" w14:textId="77777777" w:rsidR="00435601" w:rsidRDefault="00435601" w:rsidP="00435601">
      <w:pPr>
        <w:ind w:firstLine="420"/>
      </w:pPr>
    </w:p>
    <w:p w14:paraId="411BBF20" w14:textId="77777777" w:rsidR="00435601" w:rsidRDefault="00435601">
      <w:pPr>
        <w:ind w:firstLine="420"/>
      </w:pPr>
    </w:p>
    <w:sectPr w:rsidR="00435601" w:rsidSect="00055446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E1182" w14:textId="77777777" w:rsidR="0011122E" w:rsidRDefault="0011122E">
      <w:pPr>
        <w:ind w:firstLine="420"/>
      </w:pPr>
      <w:r>
        <w:separator/>
      </w:r>
    </w:p>
  </w:endnote>
  <w:endnote w:type="continuationSeparator" w:id="0">
    <w:p w14:paraId="18DED81C" w14:textId="77777777" w:rsidR="0011122E" w:rsidRDefault="0011122E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2920D" w14:textId="77777777" w:rsidR="00283710" w:rsidRDefault="0028371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3921530"/>
      <w:docPartObj>
        <w:docPartGallery w:val="Page Numbers (Bottom of Page)"/>
        <w:docPartUnique/>
      </w:docPartObj>
    </w:sdtPr>
    <w:sdtContent>
      <w:p w14:paraId="223A58CF" w14:textId="77777777" w:rsidR="00055446" w:rsidRDefault="00055446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2464" w:rsidRPr="008B2464">
          <w:rPr>
            <w:noProof/>
            <w:lang w:val="zh-CN"/>
          </w:rPr>
          <w:t>3</w:t>
        </w:r>
        <w:r>
          <w:fldChar w:fldCharType="end"/>
        </w:r>
      </w:p>
    </w:sdtContent>
  </w:sdt>
  <w:p w14:paraId="336DBB8A" w14:textId="77777777" w:rsidR="00993AF1" w:rsidRDefault="00993AF1">
    <w:pPr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12371" w14:textId="77777777" w:rsidR="00283710" w:rsidRDefault="0028371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AF67C" w14:textId="77777777" w:rsidR="0011122E" w:rsidRDefault="0011122E">
      <w:pPr>
        <w:ind w:firstLine="420"/>
      </w:pPr>
      <w:r>
        <w:separator/>
      </w:r>
    </w:p>
  </w:footnote>
  <w:footnote w:type="continuationSeparator" w:id="0">
    <w:p w14:paraId="50E506C6" w14:textId="77777777" w:rsidR="0011122E" w:rsidRDefault="0011122E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A9518" w14:textId="77777777" w:rsidR="00283710" w:rsidRDefault="0028371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29D7F" w14:textId="77777777" w:rsidR="00993AF1" w:rsidRPr="00055446" w:rsidRDefault="00993AF1" w:rsidP="00055446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8F7DA" w14:textId="77777777" w:rsidR="00283710" w:rsidRDefault="0028371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75775D"/>
    <w:multiLevelType w:val="multilevel"/>
    <w:tmpl w:val="0EBEED9E"/>
    <w:lvl w:ilvl="0">
      <w:start w:val="1"/>
      <w:numFmt w:val="decimal"/>
      <w:lvlText w:val="%1"/>
      <w:lvlJc w:val="left"/>
      <w:pPr>
        <w:ind w:left="770" w:hanging="7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0" w:hanging="7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10" w:hanging="7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30" w:hanging="7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" w15:restartNumberingAfterBreak="0">
    <w:nsid w:val="05DE3F92"/>
    <w:multiLevelType w:val="hybridMultilevel"/>
    <w:tmpl w:val="F3B61CE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F0E4B00"/>
    <w:multiLevelType w:val="hybridMultilevel"/>
    <w:tmpl w:val="E9CE26A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0FD68C2"/>
    <w:multiLevelType w:val="hybridMultilevel"/>
    <w:tmpl w:val="5BA072AC"/>
    <w:lvl w:ilvl="0" w:tplc="9A123242">
      <w:start w:val="1"/>
      <w:numFmt w:val="bullet"/>
      <w:lvlText w:val="◎"/>
      <w:lvlJc w:val="left"/>
      <w:pPr>
        <w:tabs>
          <w:tab w:val="num" w:pos="782"/>
        </w:tabs>
        <w:ind w:left="782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2"/>
        </w:tabs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2"/>
        </w:tabs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2"/>
        </w:tabs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2"/>
        </w:tabs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2"/>
        </w:tabs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2"/>
        </w:tabs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2"/>
        </w:tabs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2"/>
        </w:tabs>
        <w:ind w:left="4202" w:hanging="420"/>
      </w:pPr>
      <w:rPr>
        <w:rFonts w:ascii="Wingdings" w:hAnsi="Wingdings" w:hint="default"/>
      </w:rPr>
    </w:lvl>
  </w:abstractNum>
  <w:abstractNum w:abstractNumId="5" w15:restartNumberingAfterBreak="0">
    <w:nsid w:val="14B05DCF"/>
    <w:multiLevelType w:val="multilevel"/>
    <w:tmpl w:val="1D409F7A"/>
    <w:lvl w:ilvl="0">
      <w:start w:val="1"/>
      <w:numFmt w:val="decimal"/>
      <w:lvlText w:val="%1"/>
      <w:lvlJc w:val="left"/>
      <w:pPr>
        <w:ind w:left="770" w:hanging="7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0" w:hanging="7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10" w:hanging="7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30" w:hanging="7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6" w15:restartNumberingAfterBreak="0">
    <w:nsid w:val="1AC64154"/>
    <w:multiLevelType w:val="hybridMultilevel"/>
    <w:tmpl w:val="0C90300C"/>
    <w:lvl w:ilvl="0" w:tplc="FCF8849E">
      <w:start w:val="2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E2B1B8E"/>
    <w:multiLevelType w:val="hybridMultilevel"/>
    <w:tmpl w:val="851E593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1FFC3F40"/>
    <w:multiLevelType w:val="hybridMultilevel"/>
    <w:tmpl w:val="3258DCA0"/>
    <w:lvl w:ilvl="0" w:tplc="46640222">
      <w:start w:val="1"/>
      <w:numFmt w:val="decimal"/>
      <w:lvlText w:val="%1．"/>
      <w:lvlJc w:val="left"/>
      <w:pPr>
        <w:tabs>
          <w:tab w:val="num" w:pos="1170"/>
        </w:tabs>
        <w:ind w:left="1170" w:hanging="5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9" w15:restartNumberingAfterBreak="0">
    <w:nsid w:val="20150176"/>
    <w:multiLevelType w:val="hybridMultilevel"/>
    <w:tmpl w:val="8CFE536C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0" w15:restartNumberingAfterBreak="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5EB6840"/>
    <w:multiLevelType w:val="hybridMultilevel"/>
    <w:tmpl w:val="70DC3E96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D606AB0"/>
    <w:multiLevelType w:val="hybridMultilevel"/>
    <w:tmpl w:val="6F4C293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0F97CB0"/>
    <w:multiLevelType w:val="multilevel"/>
    <w:tmpl w:val="08B21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3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14" w15:restartNumberingAfterBreak="0">
    <w:nsid w:val="33032645"/>
    <w:multiLevelType w:val="hybridMultilevel"/>
    <w:tmpl w:val="9B62659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34D45D1"/>
    <w:multiLevelType w:val="multilevel"/>
    <w:tmpl w:val="25E4E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EC2DC3"/>
    <w:multiLevelType w:val="hybridMultilevel"/>
    <w:tmpl w:val="B45A88C2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7" w15:restartNumberingAfterBreak="0">
    <w:nsid w:val="3DB222C0"/>
    <w:multiLevelType w:val="hybridMultilevel"/>
    <w:tmpl w:val="AFE225FE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8" w15:restartNumberingAfterBreak="0">
    <w:nsid w:val="41A17F46"/>
    <w:multiLevelType w:val="hybridMultilevel"/>
    <w:tmpl w:val="5EB25B76"/>
    <w:lvl w:ilvl="0" w:tplc="CAA826C2">
      <w:start w:val="1"/>
      <w:numFmt w:val="japaneseCounting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24C173C"/>
    <w:multiLevelType w:val="hybridMultilevel"/>
    <w:tmpl w:val="EAB4A328"/>
    <w:lvl w:ilvl="0" w:tplc="1952B7C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5934C08"/>
    <w:multiLevelType w:val="multilevel"/>
    <w:tmpl w:val="19B6C750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7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0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1" w15:restartNumberingAfterBreak="0">
    <w:nsid w:val="49DF3426"/>
    <w:multiLevelType w:val="hybridMultilevel"/>
    <w:tmpl w:val="C7AE14D4"/>
    <w:lvl w:ilvl="0" w:tplc="5E9885E4">
      <w:start w:val="1"/>
      <w:numFmt w:val="lowerLetter"/>
      <w:lvlText w:val="%1."/>
      <w:lvlJc w:val="left"/>
      <w:pPr>
        <w:tabs>
          <w:tab w:val="num" w:pos="1168"/>
        </w:tabs>
        <w:ind w:left="1165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48"/>
        </w:tabs>
        <w:ind w:left="164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68"/>
        </w:tabs>
        <w:ind w:left="206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8"/>
        </w:tabs>
        <w:ind w:left="248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08"/>
        </w:tabs>
        <w:ind w:left="290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28"/>
        </w:tabs>
        <w:ind w:left="332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48"/>
        </w:tabs>
        <w:ind w:left="374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68"/>
        </w:tabs>
        <w:ind w:left="416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88"/>
        </w:tabs>
        <w:ind w:left="4588" w:hanging="420"/>
      </w:pPr>
    </w:lvl>
  </w:abstractNum>
  <w:abstractNum w:abstractNumId="22" w15:restartNumberingAfterBreak="0">
    <w:nsid w:val="4BF24E84"/>
    <w:multiLevelType w:val="hybridMultilevel"/>
    <w:tmpl w:val="C00E88E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E640CFF"/>
    <w:multiLevelType w:val="hybridMultilevel"/>
    <w:tmpl w:val="D99A961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4" w15:restartNumberingAfterBreak="0">
    <w:nsid w:val="4EAC5A90"/>
    <w:multiLevelType w:val="hybridMultilevel"/>
    <w:tmpl w:val="2B6C480C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12121F5"/>
    <w:multiLevelType w:val="hybridMultilevel"/>
    <w:tmpl w:val="BCCC7404"/>
    <w:lvl w:ilvl="0" w:tplc="8E9A51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8087707"/>
    <w:multiLevelType w:val="hybridMultilevel"/>
    <w:tmpl w:val="A0DA50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7" w15:restartNumberingAfterBreak="0">
    <w:nsid w:val="5FD36B7F"/>
    <w:multiLevelType w:val="hybridMultilevel"/>
    <w:tmpl w:val="6C624458"/>
    <w:lvl w:ilvl="0" w:tplc="692090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63CA140D"/>
    <w:multiLevelType w:val="hybridMultilevel"/>
    <w:tmpl w:val="DEFACE78"/>
    <w:lvl w:ilvl="0" w:tplc="20C6B510">
      <w:start w:val="1"/>
      <w:numFmt w:val="decimal"/>
      <w:lvlText w:val="%1．"/>
      <w:lvlJc w:val="left"/>
      <w:pPr>
        <w:ind w:left="97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62A150F"/>
    <w:multiLevelType w:val="hybridMultilevel"/>
    <w:tmpl w:val="209EA4A0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30" w15:restartNumberingAfterBreak="0">
    <w:nsid w:val="66CD0194"/>
    <w:multiLevelType w:val="hybridMultilevel"/>
    <w:tmpl w:val="667E4B8C"/>
    <w:lvl w:ilvl="0" w:tplc="7F6256E2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8B539D5"/>
    <w:multiLevelType w:val="hybridMultilevel"/>
    <w:tmpl w:val="8A709242"/>
    <w:lvl w:ilvl="0" w:tplc="2AE4D1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90D5645"/>
    <w:multiLevelType w:val="multilevel"/>
    <w:tmpl w:val="1D409F7A"/>
    <w:lvl w:ilvl="0">
      <w:start w:val="1"/>
      <w:numFmt w:val="decimal"/>
      <w:lvlText w:val="%1"/>
      <w:lvlJc w:val="left"/>
      <w:pPr>
        <w:ind w:left="770" w:hanging="7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0" w:hanging="7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10" w:hanging="7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30" w:hanging="7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3" w15:restartNumberingAfterBreak="0">
    <w:nsid w:val="696B7A75"/>
    <w:multiLevelType w:val="hybridMultilevel"/>
    <w:tmpl w:val="A6B267E4"/>
    <w:lvl w:ilvl="0" w:tplc="25743C74">
      <w:start w:val="6"/>
      <w:numFmt w:val="decimal"/>
      <w:lvlText w:val="%1．"/>
      <w:lvlJc w:val="left"/>
      <w:pPr>
        <w:ind w:left="1140" w:hanging="720"/>
      </w:pPr>
      <w:rPr>
        <w:rFonts w:ascii="Times New Roman" w:hAnsi="Times New Roman"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C27702B"/>
    <w:multiLevelType w:val="multilevel"/>
    <w:tmpl w:val="D8BEB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DF55DB"/>
    <w:multiLevelType w:val="hybridMultilevel"/>
    <w:tmpl w:val="D84EC44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71B2775D"/>
    <w:multiLevelType w:val="hybridMultilevel"/>
    <w:tmpl w:val="A342B4A2"/>
    <w:lvl w:ilvl="0" w:tplc="BFC0CB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2255583"/>
    <w:multiLevelType w:val="hybridMultilevel"/>
    <w:tmpl w:val="9BFA44F4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3723906"/>
    <w:multiLevelType w:val="hybridMultilevel"/>
    <w:tmpl w:val="C38A26A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3BF3D36"/>
    <w:multiLevelType w:val="hybridMultilevel"/>
    <w:tmpl w:val="180491B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 w15:restartNumberingAfterBreak="0">
    <w:nsid w:val="78760B11"/>
    <w:multiLevelType w:val="hybridMultilevel"/>
    <w:tmpl w:val="5AB8CA2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EFA0B59"/>
    <w:multiLevelType w:val="hybridMultilevel"/>
    <w:tmpl w:val="A72A810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637832688">
    <w:abstractNumId w:val="18"/>
  </w:num>
  <w:num w:numId="2" w16cid:durableId="506672899">
    <w:abstractNumId w:val="12"/>
  </w:num>
  <w:num w:numId="3" w16cid:durableId="1017344798">
    <w:abstractNumId w:val="19"/>
  </w:num>
  <w:num w:numId="4" w16cid:durableId="276719574">
    <w:abstractNumId w:val="38"/>
  </w:num>
  <w:num w:numId="5" w16cid:durableId="60179870">
    <w:abstractNumId w:val="4"/>
  </w:num>
  <w:num w:numId="6" w16cid:durableId="342167218">
    <w:abstractNumId w:val="8"/>
  </w:num>
  <w:num w:numId="7" w16cid:durableId="2135513942">
    <w:abstractNumId w:val="25"/>
  </w:num>
  <w:num w:numId="8" w16cid:durableId="601911513">
    <w:abstractNumId w:val="10"/>
  </w:num>
  <w:num w:numId="9" w16cid:durableId="1715882942">
    <w:abstractNumId w:val="6"/>
  </w:num>
  <w:num w:numId="10" w16cid:durableId="402601917">
    <w:abstractNumId w:val="41"/>
  </w:num>
  <w:num w:numId="11" w16cid:durableId="1695619885">
    <w:abstractNumId w:val="36"/>
  </w:num>
  <w:num w:numId="12" w16cid:durableId="510949009">
    <w:abstractNumId w:val="0"/>
  </w:num>
  <w:num w:numId="13" w16cid:durableId="716126073">
    <w:abstractNumId w:val="40"/>
  </w:num>
  <w:num w:numId="14" w16cid:durableId="2129666502">
    <w:abstractNumId w:val="29"/>
  </w:num>
  <w:num w:numId="15" w16cid:durableId="1017998734">
    <w:abstractNumId w:val="9"/>
  </w:num>
  <w:num w:numId="16" w16cid:durableId="1816991583">
    <w:abstractNumId w:val="39"/>
  </w:num>
  <w:num w:numId="17" w16cid:durableId="1826507068">
    <w:abstractNumId w:val="3"/>
  </w:num>
  <w:num w:numId="18" w16cid:durableId="14159096">
    <w:abstractNumId w:val="2"/>
  </w:num>
  <w:num w:numId="19" w16cid:durableId="2115439234">
    <w:abstractNumId w:val="11"/>
  </w:num>
  <w:num w:numId="20" w16cid:durableId="495922871">
    <w:abstractNumId w:val="31"/>
  </w:num>
  <w:num w:numId="21" w16cid:durableId="1529105339">
    <w:abstractNumId w:val="13"/>
  </w:num>
  <w:num w:numId="22" w16cid:durableId="698555187">
    <w:abstractNumId w:val="22"/>
  </w:num>
  <w:num w:numId="23" w16cid:durableId="380710500">
    <w:abstractNumId w:val="24"/>
  </w:num>
  <w:num w:numId="24" w16cid:durableId="844788727">
    <w:abstractNumId w:val="14"/>
  </w:num>
  <w:num w:numId="25" w16cid:durableId="721102621">
    <w:abstractNumId w:val="35"/>
  </w:num>
  <w:num w:numId="26" w16cid:durableId="1725523704">
    <w:abstractNumId w:val="17"/>
  </w:num>
  <w:num w:numId="27" w16cid:durableId="932863273">
    <w:abstractNumId w:val="37"/>
  </w:num>
  <w:num w:numId="28" w16cid:durableId="624821545">
    <w:abstractNumId w:val="21"/>
  </w:num>
  <w:num w:numId="29" w16cid:durableId="1572734535">
    <w:abstractNumId w:val="16"/>
  </w:num>
  <w:num w:numId="30" w16cid:durableId="1204756361">
    <w:abstractNumId w:val="27"/>
  </w:num>
  <w:num w:numId="31" w16cid:durableId="1824076627">
    <w:abstractNumId w:val="28"/>
  </w:num>
  <w:num w:numId="32" w16cid:durableId="1845633873">
    <w:abstractNumId w:val="20"/>
  </w:num>
  <w:num w:numId="33" w16cid:durableId="497579441">
    <w:abstractNumId w:val="33"/>
  </w:num>
  <w:num w:numId="34" w16cid:durableId="1998653694">
    <w:abstractNumId w:val="30"/>
  </w:num>
  <w:num w:numId="35" w16cid:durableId="1124538028">
    <w:abstractNumId w:val="5"/>
  </w:num>
  <w:num w:numId="36" w16cid:durableId="374500475">
    <w:abstractNumId w:val="34"/>
  </w:num>
  <w:num w:numId="37" w16cid:durableId="1575511295">
    <w:abstractNumId w:val="23"/>
  </w:num>
  <w:num w:numId="38" w16cid:durableId="1241448554">
    <w:abstractNumId w:val="42"/>
  </w:num>
  <w:num w:numId="39" w16cid:durableId="15740555">
    <w:abstractNumId w:val="26"/>
  </w:num>
  <w:num w:numId="40" w16cid:durableId="1626545190">
    <w:abstractNumId w:val="7"/>
  </w:num>
  <w:num w:numId="41" w16cid:durableId="219488690">
    <w:abstractNumId w:val="15"/>
  </w:num>
  <w:num w:numId="42" w16cid:durableId="1673098086">
    <w:abstractNumId w:val="32"/>
  </w:num>
  <w:num w:numId="43" w16cid:durableId="664019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34E"/>
    <w:rsid w:val="00016643"/>
    <w:rsid w:val="00055446"/>
    <w:rsid w:val="00086883"/>
    <w:rsid w:val="000D717D"/>
    <w:rsid w:val="000E603C"/>
    <w:rsid w:val="000E73CB"/>
    <w:rsid w:val="000F1C1B"/>
    <w:rsid w:val="000F596F"/>
    <w:rsid w:val="000F6E28"/>
    <w:rsid w:val="00103D1E"/>
    <w:rsid w:val="0011122E"/>
    <w:rsid w:val="0012486D"/>
    <w:rsid w:val="00142B92"/>
    <w:rsid w:val="001454DD"/>
    <w:rsid w:val="00167E49"/>
    <w:rsid w:val="0017001E"/>
    <w:rsid w:val="001947E4"/>
    <w:rsid w:val="001C2F99"/>
    <w:rsid w:val="001D52F9"/>
    <w:rsid w:val="001D67DA"/>
    <w:rsid w:val="002005EA"/>
    <w:rsid w:val="00207BD9"/>
    <w:rsid w:val="002250B7"/>
    <w:rsid w:val="00227D20"/>
    <w:rsid w:val="002435C2"/>
    <w:rsid w:val="0025736B"/>
    <w:rsid w:val="00260579"/>
    <w:rsid w:val="002748E1"/>
    <w:rsid w:val="00283710"/>
    <w:rsid w:val="002B334E"/>
    <w:rsid w:val="002C0D0E"/>
    <w:rsid w:val="002D6152"/>
    <w:rsid w:val="003006A0"/>
    <w:rsid w:val="00351D22"/>
    <w:rsid w:val="003772C7"/>
    <w:rsid w:val="003A252D"/>
    <w:rsid w:val="003B0732"/>
    <w:rsid w:val="00424FCF"/>
    <w:rsid w:val="00435601"/>
    <w:rsid w:val="00446BD4"/>
    <w:rsid w:val="004528EC"/>
    <w:rsid w:val="00463ED0"/>
    <w:rsid w:val="00497BBD"/>
    <w:rsid w:val="00540686"/>
    <w:rsid w:val="0055727A"/>
    <w:rsid w:val="005728EE"/>
    <w:rsid w:val="0058332C"/>
    <w:rsid w:val="00597064"/>
    <w:rsid w:val="005A1ABE"/>
    <w:rsid w:val="005E1D8A"/>
    <w:rsid w:val="005E2922"/>
    <w:rsid w:val="006513AE"/>
    <w:rsid w:val="006854C6"/>
    <w:rsid w:val="0069092B"/>
    <w:rsid w:val="0069443D"/>
    <w:rsid w:val="006C4DA6"/>
    <w:rsid w:val="006D7F0D"/>
    <w:rsid w:val="006E3F3A"/>
    <w:rsid w:val="007554B4"/>
    <w:rsid w:val="00771A94"/>
    <w:rsid w:val="00772501"/>
    <w:rsid w:val="007765DF"/>
    <w:rsid w:val="0078180B"/>
    <w:rsid w:val="00790E68"/>
    <w:rsid w:val="007C043D"/>
    <w:rsid w:val="007C15EF"/>
    <w:rsid w:val="007C7BCE"/>
    <w:rsid w:val="00812055"/>
    <w:rsid w:val="0082751E"/>
    <w:rsid w:val="008368CC"/>
    <w:rsid w:val="00836FB2"/>
    <w:rsid w:val="008445A6"/>
    <w:rsid w:val="00881E83"/>
    <w:rsid w:val="008A17DC"/>
    <w:rsid w:val="008B2464"/>
    <w:rsid w:val="009044DD"/>
    <w:rsid w:val="00953717"/>
    <w:rsid w:val="0095503F"/>
    <w:rsid w:val="00962CBD"/>
    <w:rsid w:val="00972004"/>
    <w:rsid w:val="00993AF1"/>
    <w:rsid w:val="009C1B24"/>
    <w:rsid w:val="00A2554A"/>
    <w:rsid w:val="00A27795"/>
    <w:rsid w:val="00A34D19"/>
    <w:rsid w:val="00A75F66"/>
    <w:rsid w:val="00A92F6C"/>
    <w:rsid w:val="00AB1E8C"/>
    <w:rsid w:val="00AC1E4A"/>
    <w:rsid w:val="00AD38A5"/>
    <w:rsid w:val="00AD75C1"/>
    <w:rsid w:val="00AE25E2"/>
    <w:rsid w:val="00AE4D09"/>
    <w:rsid w:val="00AF1AAD"/>
    <w:rsid w:val="00AF26F1"/>
    <w:rsid w:val="00B35E8F"/>
    <w:rsid w:val="00B924B4"/>
    <w:rsid w:val="00C027D1"/>
    <w:rsid w:val="00C31C5F"/>
    <w:rsid w:val="00C46BD4"/>
    <w:rsid w:val="00C55C32"/>
    <w:rsid w:val="00C63762"/>
    <w:rsid w:val="00C74563"/>
    <w:rsid w:val="00CB5D4F"/>
    <w:rsid w:val="00CB6819"/>
    <w:rsid w:val="00D15DD4"/>
    <w:rsid w:val="00D30AAC"/>
    <w:rsid w:val="00D7272E"/>
    <w:rsid w:val="00D97386"/>
    <w:rsid w:val="00DA1748"/>
    <w:rsid w:val="00E13600"/>
    <w:rsid w:val="00E4504C"/>
    <w:rsid w:val="00E86CDC"/>
    <w:rsid w:val="00E978BB"/>
    <w:rsid w:val="00EB6D27"/>
    <w:rsid w:val="00EC1823"/>
    <w:rsid w:val="00ED370E"/>
    <w:rsid w:val="00ED70C8"/>
    <w:rsid w:val="00ED779B"/>
    <w:rsid w:val="00EF4282"/>
    <w:rsid w:val="00F14F72"/>
    <w:rsid w:val="00F45E85"/>
    <w:rsid w:val="00F91B18"/>
    <w:rsid w:val="00F976D6"/>
    <w:rsid w:val="00FA4890"/>
    <w:rsid w:val="00FA4EF0"/>
    <w:rsid w:val="00FB3523"/>
    <w:rsid w:val="00FB415C"/>
    <w:rsid w:val="00FD7162"/>
    <w:rsid w:val="00FE0038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DC01E8"/>
  <w15:chartTrackingRefBased/>
  <w15:docId w15:val="{E4DBDDC1-E941-4AE0-B058-1CD9A50B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386"/>
    <w:pPr>
      <w:widowControl w:val="0"/>
      <w:spacing w:line="360" w:lineRule="auto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C55C32"/>
    <w:pPr>
      <w:keepNext/>
      <w:keepLines/>
      <w:spacing w:before="340" w:after="330" w:line="578" w:lineRule="auto"/>
      <w:ind w:leftChars="200" w:left="20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rsid w:val="00C55C32"/>
    <w:pPr>
      <w:keepNext/>
      <w:keepLines/>
      <w:spacing w:before="260" w:after="260" w:line="415" w:lineRule="auto"/>
      <w:ind w:leftChars="200" w:left="200" w:firstLineChars="0" w:firstLine="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55C32"/>
    <w:pPr>
      <w:keepNext/>
      <w:keepLines/>
      <w:spacing w:before="120" w:after="120" w:line="415" w:lineRule="auto"/>
      <w:ind w:leftChars="200" w:left="200" w:firstLineChars="0" w:firstLine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rsid w:val="008A17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</w:style>
  <w:style w:type="paragraph" w:styleId="TOC2">
    <w:name w:val="toc 2"/>
    <w:basedOn w:val="a"/>
    <w:next w:val="a"/>
    <w:autoRedefine/>
    <w:semiHidden/>
    <w:pPr>
      <w:ind w:leftChars="200" w:left="420"/>
    </w:pPr>
  </w:style>
  <w:style w:type="paragraph" w:styleId="TOC3">
    <w:name w:val="toc 3"/>
    <w:basedOn w:val="a"/>
    <w:next w:val="a"/>
    <w:autoRedefine/>
    <w:semiHidden/>
    <w:pPr>
      <w:ind w:leftChars="400" w:left="840"/>
    </w:pPr>
  </w:style>
  <w:style w:type="paragraph" w:styleId="TOC4">
    <w:name w:val="toc 4"/>
    <w:basedOn w:val="a"/>
    <w:next w:val="a"/>
    <w:autoRedefine/>
    <w:semiHidden/>
    <w:pPr>
      <w:ind w:leftChars="600" w:left="1260"/>
    </w:pPr>
  </w:style>
  <w:style w:type="paragraph" w:styleId="TOC5">
    <w:name w:val="toc 5"/>
    <w:basedOn w:val="a"/>
    <w:next w:val="a"/>
    <w:autoRedefine/>
    <w:semiHidden/>
    <w:pPr>
      <w:ind w:leftChars="800" w:left="1680"/>
    </w:pPr>
  </w:style>
  <w:style w:type="paragraph" w:styleId="TOC6">
    <w:name w:val="toc 6"/>
    <w:basedOn w:val="a"/>
    <w:next w:val="a"/>
    <w:autoRedefine/>
    <w:semiHidden/>
    <w:pPr>
      <w:ind w:leftChars="1000" w:left="2100"/>
    </w:pPr>
  </w:style>
  <w:style w:type="paragraph" w:styleId="TOC7">
    <w:name w:val="toc 7"/>
    <w:basedOn w:val="a"/>
    <w:next w:val="a"/>
    <w:autoRedefine/>
    <w:semiHidden/>
    <w:pPr>
      <w:ind w:leftChars="1200" w:left="2520"/>
    </w:pPr>
  </w:style>
  <w:style w:type="paragraph" w:styleId="TOC8">
    <w:name w:val="toc 8"/>
    <w:basedOn w:val="a"/>
    <w:next w:val="a"/>
    <w:autoRedefine/>
    <w:semiHidden/>
    <w:pPr>
      <w:ind w:leftChars="1400" w:left="2940"/>
    </w:pPr>
  </w:style>
  <w:style w:type="paragraph" w:styleId="TOC9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semiHidden/>
    <w:rPr>
      <w:color w:val="0000FF"/>
      <w:u w:val="single"/>
    </w:rPr>
  </w:style>
  <w:style w:type="paragraph" w:styleId="a4">
    <w:name w:val="header"/>
    <w:basedOn w:val="a"/>
    <w:link w:val="a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Body Text"/>
    <w:basedOn w:val="a"/>
    <w:semiHidden/>
    <w:rPr>
      <w:color w:val="FF0000"/>
    </w:rPr>
  </w:style>
  <w:style w:type="paragraph" w:styleId="a9">
    <w:name w:val="Body Text Indent"/>
    <w:basedOn w:val="a"/>
    <w:semiHidden/>
    <w:pPr>
      <w:ind w:leftChars="372" w:left="781" w:firstLine="420"/>
    </w:pPr>
  </w:style>
  <w:style w:type="paragraph" w:styleId="aa">
    <w:name w:val="List Paragraph"/>
    <w:basedOn w:val="a"/>
    <w:uiPriority w:val="34"/>
    <w:rsid w:val="006D7F0D"/>
    <w:pPr>
      <w:ind w:firstLine="420"/>
    </w:pPr>
  </w:style>
  <w:style w:type="table" w:styleId="ab">
    <w:name w:val="Table Grid"/>
    <w:basedOn w:val="a1"/>
    <w:uiPriority w:val="39"/>
    <w:rsid w:val="00351D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表注"/>
    <w:basedOn w:val="a"/>
    <w:link w:val="ad"/>
    <w:qFormat/>
    <w:rsid w:val="00351D22"/>
    <w:pPr>
      <w:jc w:val="center"/>
    </w:pPr>
  </w:style>
  <w:style w:type="paragraph" w:customStyle="1" w:styleId="ae">
    <w:name w:val="表"/>
    <w:basedOn w:val="a"/>
    <w:link w:val="af"/>
    <w:qFormat/>
    <w:rsid w:val="00351D22"/>
  </w:style>
  <w:style w:type="character" w:customStyle="1" w:styleId="ad">
    <w:name w:val="表注 字符"/>
    <w:basedOn w:val="a0"/>
    <w:link w:val="ac"/>
    <w:rsid w:val="00351D22"/>
    <w:rPr>
      <w:kern w:val="2"/>
      <w:sz w:val="21"/>
      <w:szCs w:val="24"/>
    </w:rPr>
  </w:style>
  <w:style w:type="paragraph" w:styleId="af0">
    <w:name w:val="Date"/>
    <w:basedOn w:val="a"/>
    <w:next w:val="a"/>
    <w:link w:val="af1"/>
    <w:uiPriority w:val="99"/>
    <w:semiHidden/>
    <w:unhideWhenUsed/>
    <w:rsid w:val="003B0732"/>
    <w:pPr>
      <w:ind w:leftChars="2500" w:left="100"/>
    </w:pPr>
  </w:style>
  <w:style w:type="character" w:customStyle="1" w:styleId="af">
    <w:name w:val="表 字符"/>
    <w:basedOn w:val="a0"/>
    <w:link w:val="ae"/>
    <w:rsid w:val="00351D22"/>
    <w:rPr>
      <w:kern w:val="2"/>
      <w:sz w:val="21"/>
      <w:szCs w:val="24"/>
    </w:rPr>
  </w:style>
  <w:style w:type="character" w:customStyle="1" w:styleId="af1">
    <w:name w:val="日期 字符"/>
    <w:basedOn w:val="a0"/>
    <w:link w:val="af0"/>
    <w:uiPriority w:val="99"/>
    <w:semiHidden/>
    <w:rsid w:val="003B0732"/>
    <w:rPr>
      <w:kern w:val="2"/>
      <w:sz w:val="21"/>
      <w:szCs w:val="24"/>
    </w:rPr>
  </w:style>
  <w:style w:type="paragraph" w:customStyle="1" w:styleId="af2">
    <w:name w:val="图注"/>
    <w:basedOn w:val="a"/>
    <w:link w:val="af3"/>
    <w:qFormat/>
    <w:rsid w:val="00540686"/>
    <w:pPr>
      <w:ind w:firstLine="420"/>
      <w:jc w:val="center"/>
    </w:pPr>
  </w:style>
  <w:style w:type="paragraph" w:customStyle="1" w:styleId="af4">
    <w:name w:val="图"/>
    <w:basedOn w:val="a"/>
    <w:link w:val="af5"/>
    <w:qFormat/>
    <w:rsid w:val="00540686"/>
    <w:pPr>
      <w:ind w:firstLineChars="0" w:firstLine="0"/>
      <w:jc w:val="center"/>
    </w:pPr>
    <w:rPr>
      <w:noProof/>
    </w:rPr>
  </w:style>
  <w:style w:type="character" w:customStyle="1" w:styleId="af3">
    <w:name w:val="图注 字符"/>
    <w:basedOn w:val="a0"/>
    <w:link w:val="af2"/>
    <w:rsid w:val="00540686"/>
    <w:rPr>
      <w:kern w:val="2"/>
      <w:sz w:val="21"/>
      <w:szCs w:val="24"/>
    </w:rPr>
  </w:style>
  <w:style w:type="character" w:customStyle="1" w:styleId="af5">
    <w:name w:val="图 字符"/>
    <w:basedOn w:val="a0"/>
    <w:link w:val="af4"/>
    <w:rsid w:val="00540686"/>
    <w:rPr>
      <w:noProof/>
      <w:kern w:val="2"/>
      <w:sz w:val="21"/>
      <w:szCs w:val="24"/>
    </w:rPr>
  </w:style>
  <w:style w:type="character" w:customStyle="1" w:styleId="a5">
    <w:name w:val="页眉 字符"/>
    <w:basedOn w:val="a0"/>
    <w:link w:val="a4"/>
    <w:uiPriority w:val="99"/>
    <w:rsid w:val="00055446"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55446"/>
    <w:rPr>
      <w:kern w:val="2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8A17DC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6">
    <w:name w:val="Normal (Web)"/>
    <w:basedOn w:val="a"/>
    <w:uiPriority w:val="99"/>
    <w:semiHidden/>
    <w:unhideWhenUsed/>
    <w:rsid w:val="000D717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</w:rPr>
  </w:style>
  <w:style w:type="character" w:styleId="af7">
    <w:name w:val="Strong"/>
    <w:basedOn w:val="a0"/>
    <w:uiPriority w:val="22"/>
    <w:qFormat/>
    <w:rsid w:val="000D717D"/>
    <w:rPr>
      <w:b/>
      <w:bCs/>
    </w:rPr>
  </w:style>
  <w:style w:type="character" w:customStyle="1" w:styleId="20">
    <w:name w:val="标题 2 字符"/>
    <w:basedOn w:val="a0"/>
    <w:link w:val="2"/>
    <w:rsid w:val="003772C7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3772C7"/>
    <w:rPr>
      <w:b/>
      <w:bCs/>
      <w:kern w:val="2"/>
      <w:sz w:val="30"/>
      <w:szCs w:val="32"/>
    </w:rPr>
  </w:style>
  <w:style w:type="paragraph" w:styleId="af8">
    <w:name w:val="caption"/>
    <w:basedOn w:val="a"/>
    <w:next w:val="a"/>
    <w:uiPriority w:val="35"/>
    <w:unhideWhenUsed/>
    <w:qFormat/>
    <w:rsid w:val="00207BD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j\&#21512;&#24182;\&#20854;&#20182;&#35838;&#31243;\&#36719;&#20214;&#24037;&#31243;-&#30333;&#26216;&#24076;\&#23454;&#39564;&#35201;&#27714;&#21450;&#27169;&#26495;\02_&#38656;&#27714;&#35268;&#26684;&#35828;&#26126;&#2007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22307D-4842-48F9-99D9-E732DB2E3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02_需求规格说明书.dot</Template>
  <TotalTime>263</TotalTime>
  <Pages>24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三、需求规格说明书</vt:lpstr>
    </vt:vector>
  </TitlesOfParts>
  <Company>北京北大天正科技发展有限公司</Company>
  <LinksUpToDate>false</LinksUpToDate>
  <CharactersWithSpaces>6788</CharactersWithSpaces>
  <SharedDoc>false</SharedDoc>
  <HLinks>
    <vt:vector size="108" baseType="variant">
      <vt:variant>
        <vt:i4>2031670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_Toc434320480</vt:lpwstr>
      </vt:variant>
      <vt:variant>
        <vt:i4>1048630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_Toc434320479</vt:lpwstr>
      </vt:variant>
      <vt:variant>
        <vt:i4>1048630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_Toc434320478</vt:lpwstr>
      </vt:variant>
      <vt:variant>
        <vt:i4>1048630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_Toc434320477</vt:lpwstr>
      </vt:variant>
      <vt:variant>
        <vt:i4>1048630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_Toc434320476</vt:lpwstr>
      </vt:variant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_Toc434320475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_Toc434320474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_Toc434320473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_Toc434320472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_Toc434320471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_Toc434320470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_Toc434320469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_Toc434320468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_Toc434320467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_Toc434320466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_Toc434320465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_Toc434320464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_Toc434320463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三、需求规格说明书</dc:title>
  <dc:subject/>
  <dc:creator>majun</dc:creator>
  <cp:keywords/>
  <cp:lastModifiedBy>cong mu</cp:lastModifiedBy>
  <cp:revision>100</cp:revision>
  <cp:lastPrinted>2001-02-09T04:16:00Z</cp:lastPrinted>
  <dcterms:created xsi:type="dcterms:W3CDTF">2023-09-09T11:13:00Z</dcterms:created>
  <dcterms:modified xsi:type="dcterms:W3CDTF">2023-12-18T07:29:00Z</dcterms:modified>
</cp:coreProperties>
</file>