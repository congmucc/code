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DB781" w14:textId="77777777" w:rsidR="00283710" w:rsidRPr="00283710" w:rsidRDefault="00283710" w:rsidP="00283710">
      <w:pPr>
        <w:ind w:firstLine="880"/>
        <w:jc w:val="center"/>
        <w:rPr>
          <w:sz w:val="44"/>
          <w:szCs w:val="44"/>
        </w:rPr>
      </w:pPr>
      <w:r w:rsidRPr="00283710">
        <w:rPr>
          <w:rFonts w:hint="eastAsia"/>
          <w:sz w:val="44"/>
          <w:szCs w:val="44"/>
        </w:rPr>
        <w:t>河南开封科技传媒学院</w:t>
      </w:r>
    </w:p>
    <w:p w14:paraId="79058270" w14:textId="77777777" w:rsidR="00283710" w:rsidRDefault="00283710">
      <w:pPr>
        <w:ind w:firstLine="1040"/>
        <w:rPr>
          <w:sz w:val="52"/>
        </w:rPr>
      </w:pPr>
    </w:p>
    <w:p w14:paraId="6369F3D4" w14:textId="77777777" w:rsidR="00283710" w:rsidRDefault="00283710">
      <w:pPr>
        <w:ind w:firstLine="1040"/>
        <w:rPr>
          <w:sz w:val="52"/>
        </w:rPr>
      </w:pPr>
    </w:p>
    <w:p w14:paraId="72BBF0A4" w14:textId="77777777" w:rsidR="00283710" w:rsidRPr="00283710" w:rsidRDefault="00283710" w:rsidP="00283710">
      <w:pPr>
        <w:ind w:firstLine="600"/>
        <w:jc w:val="center"/>
        <w:rPr>
          <w:sz w:val="30"/>
          <w:szCs w:val="30"/>
        </w:rPr>
      </w:pPr>
      <w:r w:rsidRPr="00283710">
        <w:rPr>
          <w:rFonts w:hint="eastAsia"/>
          <w:sz w:val="30"/>
          <w:szCs w:val="30"/>
        </w:rPr>
        <w:t>《软件工程》课程设计</w:t>
      </w:r>
    </w:p>
    <w:p w14:paraId="2F0BC19C" w14:textId="77777777" w:rsidR="00993AF1" w:rsidRDefault="00227D20" w:rsidP="00283710">
      <w:pPr>
        <w:ind w:firstLine="1040"/>
        <w:jc w:val="center"/>
        <w:rPr>
          <w:sz w:val="52"/>
        </w:rPr>
      </w:pPr>
      <w:r>
        <w:rPr>
          <w:rFonts w:hint="eastAsia"/>
          <w:sz w:val="52"/>
        </w:rPr>
        <w:t>需求规格说明</w:t>
      </w:r>
      <w:r w:rsidR="00283710">
        <w:rPr>
          <w:rFonts w:hint="eastAsia"/>
          <w:sz w:val="52"/>
        </w:rPr>
        <w:t>书</w:t>
      </w:r>
    </w:p>
    <w:p w14:paraId="710F453A" w14:textId="77777777" w:rsidR="00993AF1" w:rsidRDefault="00993AF1">
      <w:pPr>
        <w:ind w:firstLine="1040"/>
        <w:rPr>
          <w:sz w:val="52"/>
        </w:rPr>
      </w:pPr>
    </w:p>
    <w:p w14:paraId="71DFADD1" w14:textId="77777777" w:rsidR="00283710" w:rsidRDefault="00283710">
      <w:pPr>
        <w:ind w:firstLine="1040"/>
        <w:rPr>
          <w:sz w:val="52"/>
        </w:rPr>
      </w:pPr>
    </w:p>
    <w:p w14:paraId="2D1C0C8F" w14:textId="77777777" w:rsidR="00055446" w:rsidRDefault="00055446">
      <w:pPr>
        <w:ind w:firstLine="1040"/>
        <w:rPr>
          <w:sz w:val="52"/>
        </w:rPr>
      </w:pPr>
    </w:p>
    <w:p w14:paraId="281A9780" w14:textId="77777777" w:rsidR="001454DD" w:rsidRDefault="001454DD">
      <w:pPr>
        <w:ind w:firstLine="1040"/>
        <w:rPr>
          <w:sz w:val="52"/>
        </w:rPr>
      </w:pPr>
    </w:p>
    <w:p w14:paraId="1F32E344" w14:textId="77777777" w:rsidR="00283710" w:rsidRDefault="00283710">
      <w:pPr>
        <w:ind w:firstLine="1040"/>
        <w:rPr>
          <w:sz w:val="52"/>
        </w:rPr>
      </w:pPr>
    </w:p>
    <w:p w14:paraId="7E457267" w14:textId="4F6225DE" w:rsidR="00283710" w:rsidRPr="001454DD" w:rsidRDefault="00283710" w:rsidP="001454DD">
      <w:pPr>
        <w:ind w:firstLine="600"/>
        <w:jc w:val="center"/>
        <w:rPr>
          <w:sz w:val="30"/>
          <w:szCs w:val="30"/>
        </w:rPr>
      </w:pPr>
      <w:r w:rsidRPr="001454DD">
        <w:rPr>
          <w:rFonts w:hint="eastAsia"/>
          <w:sz w:val="30"/>
          <w:szCs w:val="30"/>
        </w:rPr>
        <w:t>专业：</w:t>
      </w:r>
      <w:r w:rsidR="00227D20" w:rsidRPr="00227D20">
        <w:rPr>
          <w:rFonts w:hint="eastAsia"/>
          <w:sz w:val="30"/>
          <w:szCs w:val="30"/>
          <w:u w:val="single"/>
        </w:rPr>
        <w:t xml:space="preserve"> </w:t>
      </w:r>
      <w:r w:rsidR="00227D20" w:rsidRPr="00227D20">
        <w:rPr>
          <w:sz w:val="30"/>
          <w:szCs w:val="30"/>
          <w:u w:val="single"/>
        </w:rPr>
        <w:t xml:space="preserve">       </w:t>
      </w:r>
      <w:r w:rsidR="00ED779B">
        <w:rPr>
          <w:rFonts w:hint="eastAsia"/>
          <w:sz w:val="30"/>
          <w:szCs w:val="30"/>
          <w:u w:val="single"/>
        </w:rPr>
        <w:t>软件工程</w:t>
      </w:r>
      <w:r w:rsidR="00227D20" w:rsidRPr="00227D20">
        <w:rPr>
          <w:sz w:val="30"/>
          <w:szCs w:val="30"/>
          <w:u w:val="single"/>
        </w:rPr>
        <w:t xml:space="preserve">  </w:t>
      </w:r>
      <w:r w:rsidR="00227D20">
        <w:rPr>
          <w:sz w:val="30"/>
          <w:szCs w:val="30"/>
          <w:u w:val="single"/>
        </w:rPr>
        <w:t xml:space="preserve"> </w:t>
      </w:r>
      <w:r w:rsidR="00227D20" w:rsidRPr="00227D20">
        <w:rPr>
          <w:sz w:val="30"/>
          <w:szCs w:val="30"/>
          <w:u w:val="single"/>
        </w:rPr>
        <w:t xml:space="preserve">    </w:t>
      </w:r>
      <w:r w:rsidR="00055446" w:rsidRPr="00227D20">
        <w:rPr>
          <w:rFonts w:hint="eastAsia"/>
          <w:sz w:val="30"/>
          <w:szCs w:val="30"/>
          <w:u w:val="single"/>
        </w:rPr>
        <w:t xml:space="preserve"> </w:t>
      </w:r>
      <w:r w:rsidR="00055446" w:rsidRPr="001454DD">
        <w:rPr>
          <w:sz w:val="30"/>
          <w:szCs w:val="30"/>
        </w:rPr>
        <w:t xml:space="preserve">  </w:t>
      </w:r>
      <w:r w:rsidRPr="001454DD">
        <w:rPr>
          <w:rFonts w:hint="eastAsia"/>
          <w:sz w:val="30"/>
          <w:szCs w:val="30"/>
        </w:rPr>
        <w:t>年级班级：</w:t>
      </w:r>
      <w:r w:rsidRPr="001454DD">
        <w:rPr>
          <w:rFonts w:hint="eastAsia"/>
          <w:sz w:val="30"/>
          <w:szCs w:val="30"/>
          <w:u w:val="single"/>
        </w:rPr>
        <w:t>2</w:t>
      </w:r>
      <w:r w:rsidRPr="001454DD">
        <w:rPr>
          <w:sz w:val="30"/>
          <w:szCs w:val="30"/>
          <w:u w:val="single"/>
        </w:rPr>
        <w:t>0</w:t>
      </w:r>
      <w:r w:rsidR="00ED779B">
        <w:rPr>
          <w:sz w:val="30"/>
          <w:szCs w:val="30"/>
          <w:u w:val="single"/>
        </w:rPr>
        <w:t>21</w:t>
      </w:r>
      <w:r w:rsidRPr="001454DD">
        <w:rPr>
          <w:rFonts w:hint="eastAsia"/>
          <w:sz w:val="30"/>
          <w:szCs w:val="30"/>
          <w:u w:val="single"/>
        </w:rPr>
        <w:t>级</w:t>
      </w:r>
    </w:p>
    <w:p w14:paraId="4942DD4B" w14:textId="77777777" w:rsidR="00283710" w:rsidRPr="00283710" w:rsidRDefault="00283710" w:rsidP="001454DD">
      <w:pPr>
        <w:ind w:firstLine="640"/>
        <w:jc w:val="center"/>
        <w:rPr>
          <w:sz w:val="32"/>
          <w:szCs w:val="32"/>
        </w:rPr>
      </w:pPr>
      <w:r w:rsidRPr="00283710">
        <w:rPr>
          <w:rFonts w:hint="eastAsia"/>
          <w:sz w:val="32"/>
          <w:szCs w:val="32"/>
        </w:rPr>
        <w:t>第</w:t>
      </w:r>
      <w:r w:rsidRPr="00283710">
        <w:rPr>
          <w:rFonts w:hint="eastAsia"/>
          <w:sz w:val="32"/>
          <w:szCs w:val="32"/>
        </w:rPr>
        <w:t>1</w:t>
      </w:r>
      <w:r w:rsidRPr="00283710">
        <w:rPr>
          <w:rFonts w:hint="eastAsia"/>
          <w:sz w:val="32"/>
          <w:szCs w:val="32"/>
        </w:rPr>
        <w:t>组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47"/>
        <w:gridCol w:w="2125"/>
        <w:gridCol w:w="1599"/>
        <w:gridCol w:w="1258"/>
        <w:gridCol w:w="2467"/>
      </w:tblGrid>
      <w:tr w:rsidR="00055446" w:rsidRPr="00283710" w14:paraId="76BF4057" w14:textId="77777777" w:rsidTr="00055446">
        <w:tc>
          <w:tcPr>
            <w:tcW w:w="510" w:type="pct"/>
          </w:tcPr>
          <w:p w14:paraId="25305419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281" w:type="pct"/>
          </w:tcPr>
          <w:p w14:paraId="4A17125B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学号</w:t>
            </w:r>
          </w:p>
        </w:tc>
        <w:tc>
          <w:tcPr>
            <w:tcW w:w="964" w:type="pct"/>
          </w:tcPr>
          <w:p w14:paraId="72280DA3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姓名</w:t>
            </w:r>
          </w:p>
        </w:tc>
        <w:tc>
          <w:tcPr>
            <w:tcW w:w="758" w:type="pct"/>
          </w:tcPr>
          <w:p w14:paraId="05A02B97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性别</w:t>
            </w:r>
          </w:p>
        </w:tc>
        <w:tc>
          <w:tcPr>
            <w:tcW w:w="1487" w:type="pct"/>
          </w:tcPr>
          <w:p w14:paraId="6CB4FF9E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备注</w:t>
            </w:r>
          </w:p>
        </w:tc>
      </w:tr>
      <w:tr w:rsidR="00A27795" w:rsidRPr="00283710" w14:paraId="6D6456BA" w14:textId="77777777" w:rsidTr="00055446">
        <w:tc>
          <w:tcPr>
            <w:tcW w:w="510" w:type="pct"/>
          </w:tcPr>
          <w:p w14:paraId="221431D5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81" w:type="pct"/>
          </w:tcPr>
          <w:p w14:paraId="7BC88554" w14:textId="70289EA5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136101045</w:t>
            </w:r>
          </w:p>
        </w:tc>
        <w:tc>
          <w:tcPr>
            <w:tcW w:w="964" w:type="pct"/>
          </w:tcPr>
          <w:p w14:paraId="56AFD642" w14:textId="615B161A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刘东</w:t>
            </w:r>
          </w:p>
        </w:tc>
        <w:tc>
          <w:tcPr>
            <w:tcW w:w="758" w:type="pct"/>
          </w:tcPr>
          <w:p w14:paraId="32BB8DCD" w14:textId="7E6BCE84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603BB38F" w14:textId="5CE5330B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组长</w:t>
            </w:r>
          </w:p>
        </w:tc>
      </w:tr>
      <w:tr w:rsidR="00A27795" w:rsidRPr="00283710" w14:paraId="382C6A58" w14:textId="77777777" w:rsidTr="00055446">
        <w:tc>
          <w:tcPr>
            <w:tcW w:w="510" w:type="pct"/>
          </w:tcPr>
          <w:p w14:paraId="3D601F59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281" w:type="pct"/>
          </w:tcPr>
          <w:p w14:paraId="2B9F63E3" w14:textId="5FE404A9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136101091</w:t>
            </w:r>
          </w:p>
        </w:tc>
        <w:tc>
          <w:tcPr>
            <w:tcW w:w="964" w:type="pct"/>
          </w:tcPr>
          <w:p w14:paraId="1CC7CB0B" w14:textId="4993B52A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proofErr w:type="gramStart"/>
            <w:r w:rsidRPr="00D33C60">
              <w:rPr>
                <w:rFonts w:hint="eastAsia"/>
                <w:szCs w:val="21"/>
              </w:rPr>
              <w:t>庄隆欣</w:t>
            </w:r>
            <w:proofErr w:type="gramEnd"/>
          </w:p>
        </w:tc>
        <w:tc>
          <w:tcPr>
            <w:tcW w:w="758" w:type="pct"/>
          </w:tcPr>
          <w:p w14:paraId="37C514BA" w14:textId="4299EA11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1EB8F219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34943E81" w14:textId="77777777" w:rsidTr="00055446">
        <w:tc>
          <w:tcPr>
            <w:tcW w:w="510" w:type="pct"/>
          </w:tcPr>
          <w:p w14:paraId="1AF893D4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81" w:type="pct"/>
          </w:tcPr>
          <w:p w14:paraId="4D4BE808" w14:textId="25B577E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136101079</w:t>
            </w:r>
          </w:p>
        </w:tc>
        <w:tc>
          <w:tcPr>
            <w:tcW w:w="964" w:type="pct"/>
          </w:tcPr>
          <w:p w14:paraId="741167B3" w14:textId="3DC597B5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  <w:r w:rsidRPr="00D33C60">
              <w:rPr>
                <w:rFonts w:hint="eastAsia"/>
                <w:szCs w:val="21"/>
              </w:rPr>
              <w:t>杨一波</w:t>
            </w:r>
          </w:p>
        </w:tc>
        <w:tc>
          <w:tcPr>
            <w:tcW w:w="758" w:type="pct"/>
          </w:tcPr>
          <w:p w14:paraId="5AC43456" w14:textId="6059DCD5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3418C041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1AA99EE2" w14:textId="77777777" w:rsidTr="00055446">
        <w:tc>
          <w:tcPr>
            <w:tcW w:w="510" w:type="pct"/>
          </w:tcPr>
          <w:p w14:paraId="362E99E1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281" w:type="pct"/>
          </w:tcPr>
          <w:p w14:paraId="34D21D5D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7BBD3D57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25E73A87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32BD13B4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640D9985" w14:textId="77777777" w:rsidTr="00055446">
        <w:tc>
          <w:tcPr>
            <w:tcW w:w="510" w:type="pct"/>
          </w:tcPr>
          <w:p w14:paraId="78410A4E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281" w:type="pct"/>
          </w:tcPr>
          <w:p w14:paraId="72355A1A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03CE9CBF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28600442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06902CA6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0CBC36CE" w14:textId="77777777" w:rsidTr="00055446">
        <w:tc>
          <w:tcPr>
            <w:tcW w:w="510" w:type="pct"/>
          </w:tcPr>
          <w:p w14:paraId="78C76C83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281" w:type="pct"/>
          </w:tcPr>
          <w:p w14:paraId="159ADEB2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715E04F0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3EF066D2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27A5550A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179B467F" w14:textId="77777777" w:rsidTr="00055446">
        <w:tc>
          <w:tcPr>
            <w:tcW w:w="510" w:type="pct"/>
          </w:tcPr>
          <w:p w14:paraId="2B8F2BF8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281" w:type="pct"/>
          </w:tcPr>
          <w:p w14:paraId="2E96863D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5FA88E07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605D8167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7E3A249B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  <w:tr w:rsidR="00A27795" w:rsidRPr="00283710" w14:paraId="662AD296" w14:textId="77777777" w:rsidTr="00055446">
        <w:tc>
          <w:tcPr>
            <w:tcW w:w="510" w:type="pct"/>
          </w:tcPr>
          <w:p w14:paraId="3AEC371A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281" w:type="pct"/>
          </w:tcPr>
          <w:p w14:paraId="130AA66E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1A9F9677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775C1829" w14:textId="77777777" w:rsidR="00A27795" w:rsidRPr="00283710" w:rsidRDefault="00A27795" w:rsidP="00A27795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2317E14B" w14:textId="77777777" w:rsidR="00A27795" w:rsidRPr="00283710" w:rsidRDefault="00A27795" w:rsidP="00A27795">
            <w:pPr>
              <w:ind w:firstLineChars="0" w:firstLine="0"/>
              <w:rPr>
                <w:szCs w:val="21"/>
              </w:rPr>
            </w:pPr>
          </w:p>
        </w:tc>
      </w:tr>
    </w:tbl>
    <w:p w14:paraId="13DDA441" w14:textId="77777777" w:rsidR="00283710" w:rsidRDefault="00283710">
      <w:pPr>
        <w:ind w:firstLine="1040"/>
        <w:rPr>
          <w:sz w:val="52"/>
        </w:rPr>
      </w:pPr>
    </w:p>
    <w:p w14:paraId="38F30A56" w14:textId="77777777" w:rsidR="00283710" w:rsidRDefault="00283710">
      <w:pPr>
        <w:widowControl/>
        <w:spacing w:line="240" w:lineRule="auto"/>
        <w:ind w:firstLineChars="0" w:firstLine="0"/>
        <w:jc w:val="left"/>
        <w:rPr>
          <w:sz w:val="52"/>
        </w:rPr>
      </w:pPr>
      <w:r>
        <w:rPr>
          <w:sz w:val="52"/>
        </w:rPr>
        <w:br w:type="page"/>
      </w:r>
    </w:p>
    <w:p w14:paraId="5EE04BF9" w14:textId="77777777" w:rsidR="00283710" w:rsidRPr="00283710" w:rsidRDefault="00283710" w:rsidP="00283710">
      <w:pPr>
        <w:ind w:firstLine="720"/>
        <w:jc w:val="center"/>
        <w:rPr>
          <w:sz w:val="36"/>
          <w:szCs w:val="36"/>
        </w:rPr>
      </w:pPr>
      <w:r w:rsidRPr="00283710">
        <w:rPr>
          <w:rFonts w:hint="eastAsia"/>
          <w:sz w:val="36"/>
          <w:szCs w:val="36"/>
        </w:rPr>
        <w:lastRenderedPageBreak/>
        <w:t>目</w:t>
      </w:r>
      <w:r w:rsidRPr="00283710">
        <w:rPr>
          <w:rFonts w:hint="eastAsia"/>
          <w:sz w:val="36"/>
          <w:szCs w:val="36"/>
        </w:rPr>
        <w:t xml:space="preserve"> </w:t>
      </w:r>
      <w:r w:rsidRPr="00283710">
        <w:rPr>
          <w:sz w:val="36"/>
          <w:szCs w:val="36"/>
        </w:rPr>
        <w:t xml:space="preserve"> </w:t>
      </w:r>
      <w:r w:rsidRPr="00283710">
        <w:rPr>
          <w:rFonts w:hint="eastAsia"/>
          <w:sz w:val="36"/>
          <w:szCs w:val="36"/>
        </w:rPr>
        <w:t>录</w:t>
      </w:r>
    </w:p>
    <w:p w14:paraId="679A2DF4" w14:textId="3A2AC3B9" w:rsidR="00AA01C2" w:rsidRDefault="00993AF1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53805826" w:history="1">
        <w:r w:rsidR="00AA01C2" w:rsidRPr="00996511">
          <w:rPr>
            <w:rStyle w:val="a3"/>
            <w:noProof/>
          </w:rPr>
          <w:t>概述</w:t>
        </w:r>
        <w:r w:rsidR="00AA01C2">
          <w:rPr>
            <w:noProof/>
            <w:webHidden/>
          </w:rPr>
          <w:tab/>
        </w:r>
        <w:r w:rsidR="00AA01C2">
          <w:rPr>
            <w:noProof/>
            <w:webHidden/>
          </w:rPr>
          <w:fldChar w:fldCharType="begin"/>
        </w:r>
        <w:r w:rsidR="00AA01C2">
          <w:rPr>
            <w:noProof/>
            <w:webHidden/>
          </w:rPr>
          <w:instrText xml:space="preserve"> PAGEREF _Toc153805826 \h </w:instrText>
        </w:r>
        <w:r w:rsidR="00AA01C2">
          <w:rPr>
            <w:noProof/>
            <w:webHidden/>
          </w:rPr>
        </w:r>
        <w:r w:rsidR="00AA01C2">
          <w:rPr>
            <w:noProof/>
            <w:webHidden/>
          </w:rPr>
          <w:fldChar w:fldCharType="separate"/>
        </w:r>
        <w:r w:rsidR="00AA01C2">
          <w:rPr>
            <w:noProof/>
            <w:webHidden/>
          </w:rPr>
          <w:t>1</w:t>
        </w:r>
        <w:r w:rsidR="00AA01C2">
          <w:rPr>
            <w:noProof/>
            <w:webHidden/>
          </w:rPr>
          <w:fldChar w:fldCharType="end"/>
        </w:r>
      </w:hyperlink>
    </w:p>
    <w:p w14:paraId="20E1D4B7" w14:textId="49FE5515" w:rsidR="00AA01C2" w:rsidRDefault="00AA01C2">
      <w:pPr>
        <w:pStyle w:val="TOC2"/>
        <w:tabs>
          <w:tab w:val="left" w:pos="1680"/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7" w:history="1">
        <w:r w:rsidRPr="00996511">
          <w:rPr>
            <w:rStyle w:val="a3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996511">
          <w:rPr>
            <w:rStyle w:val="a3"/>
            <w:noProof/>
          </w:rPr>
          <w:t>用户简介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2AA399D" w14:textId="3DCFEA09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8" w:history="1">
        <w:r w:rsidRPr="00996511">
          <w:rPr>
            <w:rStyle w:val="a3"/>
            <w:noProof/>
          </w:rPr>
          <w:t>1.1.1</w:t>
        </w:r>
        <w:r w:rsidRPr="00996511">
          <w:rPr>
            <w:rStyle w:val="a3"/>
            <w:noProof/>
          </w:rPr>
          <w:t>管理人员：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770FA4D" w14:textId="6C8EA993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9" w:history="1">
        <w:r w:rsidRPr="00996511">
          <w:rPr>
            <w:rStyle w:val="a3"/>
            <w:noProof/>
          </w:rPr>
          <w:t>1.1.2</w:t>
        </w:r>
        <w:r w:rsidRPr="00996511">
          <w:rPr>
            <w:rStyle w:val="a3"/>
            <w:noProof/>
          </w:rPr>
          <w:t>消费者：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3F33A4" w14:textId="31F5484D" w:rsidR="00AA01C2" w:rsidRDefault="00AA01C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0" w:history="1">
        <w:r w:rsidRPr="00996511">
          <w:rPr>
            <w:rStyle w:val="a3"/>
            <w:noProof/>
          </w:rPr>
          <w:t xml:space="preserve">1.2  </w:t>
        </w:r>
        <w:r w:rsidRPr="00996511">
          <w:rPr>
            <w:rStyle w:val="a3"/>
            <w:noProof/>
          </w:rPr>
          <w:t>项目的目的与目标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ACE1FB" w14:textId="0EA1A916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1" w:history="1">
        <w:r w:rsidRPr="00996511">
          <w:rPr>
            <w:rStyle w:val="a3"/>
            <w:noProof/>
          </w:rPr>
          <w:t xml:space="preserve">1.2.1  </w:t>
        </w:r>
        <w:r w:rsidRPr="00996511">
          <w:rPr>
            <w:rStyle w:val="a3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665E5C" w14:textId="6B3C1FA5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2" w:history="1">
        <w:r w:rsidRPr="00996511">
          <w:rPr>
            <w:rStyle w:val="a3"/>
            <w:noProof/>
          </w:rPr>
          <w:t xml:space="preserve">1.2.2  </w:t>
        </w:r>
        <w:r w:rsidRPr="00996511">
          <w:rPr>
            <w:rStyle w:val="a3"/>
            <w:noProof/>
          </w:rPr>
          <w:t>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3EB2C8" w14:textId="123B3D31" w:rsidR="00AA01C2" w:rsidRDefault="00AA01C2">
      <w:pPr>
        <w:pStyle w:val="TOC2"/>
        <w:tabs>
          <w:tab w:val="left" w:pos="1680"/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3" w:history="1">
        <w:r w:rsidRPr="00996511">
          <w:rPr>
            <w:rStyle w:val="a3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996511">
          <w:rPr>
            <w:rStyle w:val="a3"/>
            <w:noProof/>
          </w:rPr>
          <w:t>术语定义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5D87D0" w14:textId="58B4906B" w:rsidR="00AA01C2" w:rsidRDefault="00AA01C2">
      <w:pPr>
        <w:pStyle w:val="TOC2"/>
        <w:tabs>
          <w:tab w:val="left" w:pos="1680"/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4" w:history="1">
        <w:r w:rsidRPr="00996511">
          <w:rPr>
            <w:rStyle w:val="a3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996511">
          <w:rPr>
            <w:rStyle w:val="a3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2FF26E" w14:textId="0F325EB6" w:rsidR="00AA01C2" w:rsidRDefault="00AA01C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5" w:history="1">
        <w:r w:rsidRPr="00996511">
          <w:rPr>
            <w:rStyle w:val="a3"/>
            <w:noProof/>
          </w:rPr>
          <w:t xml:space="preserve">1.5  </w:t>
        </w:r>
        <w:r w:rsidRPr="00996511">
          <w:rPr>
            <w:rStyle w:val="a3"/>
            <w:noProof/>
          </w:rPr>
          <w:t>相关文档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7444D1" w14:textId="61FB6CDA" w:rsidR="00AA01C2" w:rsidRDefault="00AA01C2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6" w:history="1">
        <w:r w:rsidRPr="00996511">
          <w:rPr>
            <w:rStyle w:val="a3"/>
            <w:noProof/>
          </w:rPr>
          <w:t xml:space="preserve">2  </w:t>
        </w:r>
        <w:r w:rsidRPr="00996511">
          <w:rPr>
            <w:rStyle w:val="a3"/>
            <w:noProof/>
          </w:rPr>
          <w:t>项目目标系统描述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81047B" w14:textId="6725751A" w:rsidR="00AA01C2" w:rsidRDefault="00AA01C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7" w:history="1">
        <w:r w:rsidRPr="00996511">
          <w:rPr>
            <w:rStyle w:val="a3"/>
            <w:noProof/>
          </w:rPr>
          <w:t xml:space="preserve">2.1  </w:t>
        </w:r>
        <w:r w:rsidRPr="00996511">
          <w:rPr>
            <w:rStyle w:val="a3"/>
            <w:noProof/>
          </w:rPr>
          <w:t>角色定义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95B481" w14:textId="2C2285EE" w:rsidR="00AA01C2" w:rsidRDefault="00AA01C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8" w:history="1">
        <w:r w:rsidRPr="00996511">
          <w:rPr>
            <w:rStyle w:val="a3"/>
            <w:noProof/>
          </w:rPr>
          <w:t xml:space="preserve">2.2 </w:t>
        </w:r>
        <w:r w:rsidRPr="00996511">
          <w:rPr>
            <w:rStyle w:val="a3"/>
            <w:noProof/>
          </w:rPr>
          <w:t>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3AA031" w14:textId="30D1FFF4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39" w:history="1">
        <w:r w:rsidRPr="00996511">
          <w:rPr>
            <w:rStyle w:val="a3"/>
            <w:noProof/>
          </w:rPr>
          <w:t xml:space="preserve">2.2.1 </w:t>
        </w:r>
        <w:r w:rsidRPr="00996511">
          <w:rPr>
            <w:rStyle w:val="a3"/>
            <w:noProof/>
          </w:rPr>
          <w:t>管理员用例图（简）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203DCA" w14:textId="1B7C3F84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0" w:history="1">
        <w:r w:rsidRPr="00996511">
          <w:rPr>
            <w:rStyle w:val="a3"/>
            <w:noProof/>
          </w:rPr>
          <w:t xml:space="preserve">2.2.2 </w:t>
        </w:r>
        <w:r w:rsidRPr="00996511">
          <w:rPr>
            <w:rStyle w:val="a3"/>
            <w:noProof/>
          </w:rPr>
          <w:t>管理员用例图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EF1486" w14:textId="0155D6E9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1" w:history="1">
        <w:r w:rsidRPr="00996511">
          <w:rPr>
            <w:rStyle w:val="a3"/>
            <w:noProof/>
          </w:rPr>
          <w:t xml:space="preserve">2.2.3 </w:t>
        </w:r>
        <w:r w:rsidRPr="00996511">
          <w:rPr>
            <w:rStyle w:val="a3"/>
            <w:noProof/>
          </w:rPr>
          <w:t>用户用例图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F31D9D" w14:textId="1F75D0E8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2" w:history="1">
        <w:r w:rsidRPr="00996511">
          <w:rPr>
            <w:rStyle w:val="a3"/>
            <w:noProof/>
          </w:rPr>
          <w:t xml:space="preserve">2.2.4 </w:t>
        </w:r>
        <w:r w:rsidRPr="00996511">
          <w:rPr>
            <w:rStyle w:val="a3"/>
            <w:noProof/>
          </w:rPr>
          <w:t>员工管理用例图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C3EE11" w14:textId="7308DD05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3" w:history="1">
        <w:r w:rsidRPr="00996511">
          <w:rPr>
            <w:rStyle w:val="a3"/>
            <w:noProof/>
          </w:rPr>
          <w:t xml:space="preserve">2.2.5 </w:t>
        </w:r>
        <w:r w:rsidRPr="00996511">
          <w:rPr>
            <w:rStyle w:val="a3"/>
            <w:noProof/>
          </w:rPr>
          <w:t>订单管理用例图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9100CE" w14:textId="1B360FC4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4" w:history="1">
        <w:r w:rsidRPr="00996511">
          <w:rPr>
            <w:rStyle w:val="a3"/>
            <w:noProof/>
          </w:rPr>
          <w:t xml:space="preserve">2.2.6 </w:t>
        </w:r>
        <w:r w:rsidRPr="00996511">
          <w:rPr>
            <w:rStyle w:val="a3"/>
            <w:noProof/>
          </w:rPr>
          <w:t>菜品管理用例图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D8B7C6" w14:textId="3D9034F0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5" w:history="1">
        <w:r w:rsidRPr="00996511">
          <w:rPr>
            <w:rStyle w:val="a3"/>
            <w:noProof/>
          </w:rPr>
          <w:t xml:space="preserve">2.2.7 </w:t>
        </w:r>
        <w:r w:rsidRPr="00996511">
          <w:rPr>
            <w:rStyle w:val="a3"/>
            <w:noProof/>
          </w:rPr>
          <w:t>分类管理用例图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0F1813" w14:textId="6D6C5B83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6" w:history="1">
        <w:r w:rsidRPr="00996511">
          <w:rPr>
            <w:rStyle w:val="a3"/>
            <w:noProof/>
          </w:rPr>
          <w:t xml:space="preserve">2.2.8 </w:t>
        </w:r>
        <w:r w:rsidRPr="00996511">
          <w:rPr>
            <w:rStyle w:val="a3"/>
            <w:noProof/>
          </w:rPr>
          <w:t>套餐管理用例图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1B4F05" w14:textId="5683BBDA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7" w:history="1">
        <w:r w:rsidRPr="00996511">
          <w:rPr>
            <w:rStyle w:val="a3"/>
            <w:noProof/>
          </w:rPr>
          <w:t xml:space="preserve">2.2.9  </w:t>
        </w:r>
        <w:r w:rsidRPr="00996511">
          <w:rPr>
            <w:rStyle w:val="a3"/>
            <w:noProof/>
          </w:rPr>
          <w:t>用户</w:t>
        </w:r>
        <w:r w:rsidRPr="00996511">
          <w:rPr>
            <w:rStyle w:val="a3"/>
            <w:noProof/>
          </w:rPr>
          <w:t>-</w:t>
        </w:r>
        <w:r w:rsidRPr="00996511">
          <w:rPr>
            <w:rStyle w:val="a3"/>
            <w:noProof/>
          </w:rPr>
          <w:t>订单用例图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1B33C8D" w14:textId="66266305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8" w:history="1">
        <w:r w:rsidRPr="00996511">
          <w:rPr>
            <w:rStyle w:val="a3"/>
            <w:noProof/>
          </w:rPr>
          <w:t xml:space="preserve">2.2.10 </w:t>
        </w:r>
        <w:r w:rsidRPr="00996511">
          <w:rPr>
            <w:rStyle w:val="a3"/>
            <w:noProof/>
          </w:rPr>
          <w:t>用户</w:t>
        </w:r>
        <w:r w:rsidRPr="00996511">
          <w:rPr>
            <w:rStyle w:val="a3"/>
            <w:noProof/>
          </w:rPr>
          <w:t>-</w:t>
        </w:r>
        <w:r w:rsidRPr="00996511">
          <w:rPr>
            <w:rStyle w:val="a3"/>
            <w:noProof/>
          </w:rPr>
          <w:t>菜品用例图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26A1F8" w14:textId="7B354DEB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49" w:history="1">
        <w:r w:rsidRPr="00996511">
          <w:rPr>
            <w:rStyle w:val="a3"/>
            <w:noProof/>
          </w:rPr>
          <w:t xml:space="preserve">2.2.11 </w:t>
        </w:r>
        <w:r w:rsidRPr="00996511">
          <w:rPr>
            <w:rStyle w:val="a3"/>
            <w:noProof/>
          </w:rPr>
          <w:t>用户</w:t>
        </w:r>
        <w:r w:rsidRPr="00996511">
          <w:rPr>
            <w:rStyle w:val="a3"/>
            <w:noProof/>
          </w:rPr>
          <w:t>-</w:t>
        </w:r>
        <w:r w:rsidRPr="00996511">
          <w:rPr>
            <w:rStyle w:val="a3"/>
            <w:noProof/>
          </w:rPr>
          <w:t>购物车用例图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20A281" w14:textId="73C0B3DC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50" w:history="1">
        <w:r w:rsidRPr="00996511">
          <w:rPr>
            <w:rStyle w:val="a3"/>
            <w:noProof/>
          </w:rPr>
          <w:t xml:space="preserve">2.2.12 </w:t>
        </w:r>
        <w:r w:rsidRPr="00996511">
          <w:rPr>
            <w:rStyle w:val="a3"/>
            <w:noProof/>
          </w:rPr>
          <w:t>用户</w:t>
        </w:r>
        <w:r w:rsidRPr="00996511">
          <w:rPr>
            <w:rStyle w:val="a3"/>
            <w:noProof/>
          </w:rPr>
          <w:t>-</w:t>
        </w:r>
        <w:r w:rsidRPr="00996511">
          <w:rPr>
            <w:rStyle w:val="a3"/>
            <w:noProof/>
          </w:rPr>
          <w:t>地址管理用例图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06E8A2" w14:textId="296F3EB4" w:rsidR="00AA01C2" w:rsidRDefault="00AA01C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51" w:history="1">
        <w:r w:rsidRPr="00996511">
          <w:rPr>
            <w:rStyle w:val="a3"/>
            <w:noProof/>
          </w:rPr>
          <w:t xml:space="preserve">2.2.13 </w:t>
        </w:r>
        <w:r w:rsidRPr="00996511">
          <w:rPr>
            <w:rStyle w:val="a3"/>
            <w:noProof/>
          </w:rPr>
          <w:t>用户</w:t>
        </w:r>
        <w:r w:rsidRPr="00996511">
          <w:rPr>
            <w:rStyle w:val="a3"/>
            <w:noProof/>
          </w:rPr>
          <w:t>-</w:t>
        </w:r>
        <w:r w:rsidRPr="00996511">
          <w:rPr>
            <w:rStyle w:val="a3"/>
            <w:noProof/>
          </w:rPr>
          <w:t>下单用例图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681E5FC" w14:textId="58176A6A" w:rsidR="00993AF1" w:rsidRDefault="00993AF1">
      <w:pPr>
        <w:ind w:firstLine="420"/>
      </w:pPr>
      <w:r>
        <w:fldChar w:fldCharType="end"/>
      </w:r>
    </w:p>
    <w:p w14:paraId="6060C9D0" w14:textId="77777777" w:rsidR="00E86CDC" w:rsidRDefault="00E86CDC">
      <w:pPr>
        <w:ind w:firstLine="420"/>
        <w:sectPr w:rsidR="00E86CDC" w:rsidSect="0005544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589C945" w14:textId="77777777" w:rsidR="009C5967" w:rsidRDefault="009C5967" w:rsidP="009C5967">
      <w:pPr>
        <w:pStyle w:val="1"/>
        <w:ind w:leftChars="0" w:left="420"/>
      </w:pPr>
      <w:bookmarkStart w:id="0" w:name="_Toc153805826"/>
      <w:r>
        <w:rPr>
          <w:rFonts w:hint="eastAsia"/>
        </w:rPr>
        <w:lastRenderedPageBreak/>
        <w:t>概述</w:t>
      </w:r>
      <w:bookmarkEnd w:id="0"/>
    </w:p>
    <w:p w14:paraId="11FB067B" w14:textId="77777777" w:rsidR="009C5967" w:rsidRDefault="009C5967" w:rsidP="009C5967">
      <w:pPr>
        <w:pStyle w:val="2"/>
        <w:numPr>
          <w:ilvl w:val="1"/>
          <w:numId w:val="71"/>
        </w:numPr>
        <w:tabs>
          <w:tab w:val="num" w:pos="840"/>
        </w:tabs>
        <w:ind w:leftChars="0" w:left="840" w:hanging="420"/>
      </w:pPr>
      <w:bookmarkStart w:id="1" w:name="_Toc152789857"/>
      <w:bookmarkStart w:id="2" w:name="_Toc153805827"/>
      <w:r>
        <w:rPr>
          <w:rFonts w:hint="eastAsia"/>
        </w:rPr>
        <w:t>用户简介</w:t>
      </w:r>
      <w:bookmarkEnd w:id="1"/>
      <w:bookmarkEnd w:id="2"/>
    </w:p>
    <w:p w14:paraId="663448D0" w14:textId="77777777" w:rsidR="009C5967" w:rsidRPr="006513AE" w:rsidRDefault="009C5967" w:rsidP="009C5967">
      <w:pPr>
        <w:ind w:firstLine="420"/>
      </w:pPr>
      <w:r>
        <w:rPr>
          <w:rFonts w:hint="eastAsia"/>
        </w:rPr>
        <w:t>在本项目中，主要涉及两类用户，分别是管理人员和消费者：</w:t>
      </w:r>
    </w:p>
    <w:p w14:paraId="7EDA533D" w14:textId="77777777" w:rsidR="009C5967" w:rsidRDefault="009C5967" w:rsidP="009C5967">
      <w:pPr>
        <w:pStyle w:val="3"/>
        <w:ind w:left="420"/>
      </w:pPr>
      <w:bookmarkStart w:id="3" w:name="_Toc152789858"/>
      <w:bookmarkStart w:id="4" w:name="_Toc153805828"/>
      <w:r>
        <w:t>1.1.1</w:t>
      </w:r>
      <w:r>
        <w:rPr>
          <w:rFonts w:hint="eastAsia"/>
        </w:rPr>
        <w:t>管理人员：</w:t>
      </w:r>
      <w:bookmarkEnd w:id="3"/>
      <w:bookmarkEnd w:id="4"/>
    </w:p>
    <w:p w14:paraId="18B838C8" w14:textId="77777777" w:rsidR="009C5967" w:rsidRDefault="009C5967" w:rsidP="009C5967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角色描述：管理人员包括餐厅经营者和员工，他们在管理端进行操作。</w:t>
      </w:r>
    </w:p>
    <w:p w14:paraId="6E67209A" w14:textId="77777777" w:rsidR="009C5967" w:rsidRDefault="009C5967" w:rsidP="009C5967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职责：负责对餐厅的分类、菜品、套餐、订单和员工等信息进行全面管理和维护。此外，管理人员利用管理端对餐厅的各类数据进行统计，帮助做出经营决策。</w:t>
      </w:r>
    </w:p>
    <w:p w14:paraId="055AACE2" w14:textId="77777777" w:rsidR="009C5967" w:rsidRDefault="009C5967" w:rsidP="009C5967">
      <w:pPr>
        <w:ind w:firstLine="42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定功能：拥有订单管理、菜品更新、员工管理等特定功能，以确保餐厅运营的高效性和精确性。</w:t>
      </w:r>
    </w:p>
    <w:p w14:paraId="02A7142D" w14:textId="77777777" w:rsidR="009C5967" w:rsidRDefault="009C5967" w:rsidP="009C5967">
      <w:pPr>
        <w:pStyle w:val="3"/>
        <w:ind w:left="420"/>
      </w:pPr>
      <w:bookmarkStart w:id="5" w:name="_Toc152789859"/>
      <w:bookmarkStart w:id="6" w:name="_Toc153805829"/>
      <w:r>
        <w:t>1.1.2</w:t>
      </w:r>
      <w:r>
        <w:rPr>
          <w:rFonts w:hint="eastAsia"/>
        </w:rPr>
        <w:t>消费者：</w:t>
      </w:r>
      <w:bookmarkEnd w:id="5"/>
      <w:bookmarkEnd w:id="6"/>
    </w:p>
    <w:p w14:paraId="5EBDAD0E" w14:textId="77777777" w:rsidR="009C5967" w:rsidRDefault="009C5967" w:rsidP="009C5967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角色描述：消费者通过小程序端与系统进行互动，完成点餐、支付等操作。</w:t>
      </w:r>
    </w:p>
    <w:p w14:paraId="2DA4E076" w14:textId="77777777" w:rsidR="009C5967" w:rsidRDefault="009C5967" w:rsidP="009C5967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职责：在小程序端，消费者可以在线浏览餐厅提供的菜品，将喜欢的菜品添加到购物车，完成下单和支付。此外，消费者可以使用催单等功能提高服务效率。</w:t>
      </w:r>
    </w:p>
    <w:p w14:paraId="2943C857" w14:textId="77777777" w:rsidR="009C5967" w:rsidRPr="00EB6D27" w:rsidRDefault="009C5967" w:rsidP="009C5967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特定功能：具有浏览菜品、购物车管理、下单、支付和催单等特定功能，以提供便捷的用餐体验。</w:t>
      </w:r>
    </w:p>
    <w:p w14:paraId="2869714C" w14:textId="77777777" w:rsidR="009C5967" w:rsidRPr="00597064" w:rsidRDefault="009C5967" w:rsidP="009C5967">
      <w:pPr>
        <w:ind w:firstLine="420"/>
      </w:pPr>
      <w:r>
        <w:rPr>
          <w:rFonts w:hint="eastAsia"/>
        </w:rPr>
        <w:t>这两类用户在项目中扮演不同的角色，其需求和操作权限有所区别，确保系统能够满足不同用户群体的期望，提供良好的用户体验。</w:t>
      </w:r>
    </w:p>
    <w:p w14:paraId="702C3338" w14:textId="77777777" w:rsidR="009C5967" w:rsidRDefault="009C5967" w:rsidP="009C5967">
      <w:pPr>
        <w:pStyle w:val="2"/>
        <w:ind w:left="420"/>
      </w:pPr>
      <w:bookmarkStart w:id="7" w:name="_Toc152789860"/>
      <w:bookmarkStart w:id="8" w:name="_Toc153805830"/>
      <w:r>
        <w:rPr>
          <w:rFonts w:hint="eastAsia"/>
        </w:rPr>
        <w:t>1</w:t>
      </w:r>
      <w:r>
        <w:t xml:space="preserve">.2  </w:t>
      </w:r>
      <w:r>
        <w:rPr>
          <w:rFonts w:hint="eastAsia"/>
        </w:rPr>
        <w:t>项目的目的与目标</w:t>
      </w:r>
      <w:bookmarkEnd w:id="7"/>
      <w:bookmarkEnd w:id="8"/>
    </w:p>
    <w:p w14:paraId="6AB5D78A" w14:textId="77777777" w:rsidR="009C5967" w:rsidRDefault="009C5967" w:rsidP="009C5967">
      <w:pPr>
        <w:pStyle w:val="3"/>
        <w:ind w:left="420"/>
      </w:pPr>
      <w:bookmarkStart w:id="9" w:name="_Toc152789861"/>
      <w:bookmarkStart w:id="10" w:name="_Toc153805831"/>
      <w:r>
        <w:rPr>
          <w:rFonts w:hint="eastAsia"/>
        </w:rPr>
        <w:t>1</w:t>
      </w:r>
      <w:r>
        <w:t xml:space="preserve">.2.1  </w:t>
      </w:r>
      <w:r>
        <w:rPr>
          <w:rFonts w:hint="eastAsia"/>
        </w:rPr>
        <w:t>目的</w:t>
      </w:r>
      <w:bookmarkEnd w:id="9"/>
      <w:bookmarkEnd w:id="10"/>
    </w:p>
    <w:p w14:paraId="5D1AAE0F" w14:textId="77777777" w:rsidR="009C5967" w:rsidRDefault="009C5967" w:rsidP="009C5967">
      <w:pPr>
        <w:ind w:firstLine="420"/>
      </w:pPr>
      <w:r w:rsidRPr="00AF1AAD">
        <w:t>本项目旨在开发一个全面的外卖系统，以满足餐厅经营者和消费者的需求，提高餐厅管理效率，优化消费者的用餐体验</w:t>
      </w:r>
      <w:r>
        <w:rPr>
          <w:rFonts w:ascii="Segoe UI" w:hAnsi="Segoe UI" w:cs="Segoe UI"/>
          <w:color w:val="374151"/>
        </w:rPr>
        <w:t>。</w:t>
      </w:r>
    </w:p>
    <w:p w14:paraId="639468FD" w14:textId="77777777" w:rsidR="009C5967" w:rsidRDefault="009C5967" w:rsidP="009C5967">
      <w:pPr>
        <w:pStyle w:val="3"/>
        <w:ind w:left="420"/>
      </w:pPr>
      <w:bookmarkStart w:id="11" w:name="_Toc152789862"/>
      <w:bookmarkStart w:id="12" w:name="_Toc153805832"/>
      <w:r>
        <w:rPr>
          <w:rFonts w:hint="eastAsia"/>
        </w:rPr>
        <w:lastRenderedPageBreak/>
        <w:t>1</w:t>
      </w:r>
      <w:r>
        <w:t xml:space="preserve">.2.2  </w:t>
      </w:r>
      <w:r>
        <w:rPr>
          <w:rFonts w:hint="eastAsia"/>
        </w:rPr>
        <w:t>目标</w:t>
      </w:r>
      <w:bookmarkEnd w:id="11"/>
      <w:bookmarkEnd w:id="12"/>
    </w:p>
    <w:p w14:paraId="4F8C8F32" w14:textId="77777777" w:rsidR="009C5967" w:rsidRPr="000D717D" w:rsidRDefault="009C5967" w:rsidP="009C5967">
      <w:pPr>
        <w:pStyle w:val="ae"/>
        <w:ind w:firstLine="420"/>
      </w:pPr>
      <w:r>
        <w:rPr>
          <w:rFonts w:hint="eastAsia"/>
        </w:rPr>
        <w:t>1</w:t>
      </w:r>
      <w:r>
        <w:t xml:space="preserve">. </w:t>
      </w:r>
      <w:r w:rsidRPr="00AF1AAD">
        <w:t>提高餐厅管理效率：</w:t>
      </w:r>
    </w:p>
    <w:p w14:paraId="5E5E5079" w14:textId="77777777" w:rsidR="009C5967" w:rsidRPr="000D717D" w:rsidRDefault="009C5967" w:rsidP="004A51F9">
      <w:pPr>
        <w:pStyle w:val="ae"/>
        <w:numPr>
          <w:ilvl w:val="0"/>
          <w:numId w:val="77"/>
        </w:numPr>
        <w:ind w:firstLineChars="0"/>
      </w:pPr>
      <w:r w:rsidRPr="000D717D">
        <w:t>实现对餐厅的分类、菜品、套餐、订单和员工等信息的全面管理和维护。</w:t>
      </w:r>
    </w:p>
    <w:p w14:paraId="63420D98" w14:textId="77777777" w:rsidR="009C5967" w:rsidRPr="000D717D" w:rsidRDefault="009C5967" w:rsidP="004A51F9">
      <w:pPr>
        <w:pStyle w:val="ae"/>
        <w:numPr>
          <w:ilvl w:val="0"/>
          <w:numId w:val="77"/>
        </w:numPr>
        <w:ind w:firstLineChars="0"/>
      </w:pPr>
      <w:r w:rsidRPr="000D717D">
        <w:t>开发管理端，使餐厅经营者能够轻松进行数据统计、经营分析和决策。</w:t>
      </w:r>
    </w:p>
    <w:p w14:paraId="78105FAD" w14:textId="77777777" w:rsidR="009C5967" w:rsidRPr="000D717D" w:rsidRDefault="009C5967" w:rsidP="009C5967">
      <w:pPr>
        <w:pStyle w:val="ae"/>
        <w:ind w:firstLine="420"/>
      </w:pPr>
      <w:r>
        <w:rPr>
          <w:rFonts w:hint="eastAsia"/>
        </w:rPr>
        <w:t>2</w:t>
      </w:r>
      <w:r>
        <w:t xml:space="preserve">. </w:t>
      </w:r>
      <w:r w:rsidRPr="00AF1AAD">
        <w:t>优化消费者用餐体验：</w:t>
      </w:r>
    </w:p>
    <w:p w14:paraId="2733596C" w14:textId="77777777" w:rsidR="009C5967" w:rsidRPr="000D717D" w:rsidRDefault="009C5967" w:rsidP="004A51F9">
      <w:pPr>
        <w:pStyle w:val="ae"/>
        <w:numPr>
          <w:ilvl w:val="0"/>
          <w:numId w:val="78"/>
        </w:numPr>
        <w:ind w:firstLineChars="0"/>
      </w:pPr>
      <w:r w:rsidRPr="000D717D">
        <w:t>开发小程序端，允许消费者在线浏览菜品、添加购物车、下单、支付和催单等，提供便捷的用餐服务。</w:t>
      </w:r>
    </w:p>
    <w:p w14:paraId="77FA5B86" w14:textId="77777777" w:rsidR="009C5967" w:rsidRPr="000D717D" w:rsidRDefault="009C5967" w:rsidP="004A51F9">
      <w:pPr>
        <w:pStyle w:val="ae"/>
        <w:numPr>
          <w:ilvl w:val="0"/>
          <w:numId w:val="78"/>
        </w:numPr>
        <w:ind w:firstLineChars="0"/>
      </w:pPr>
      <w:r w:rsidRPr="000D717D">
        <w:t>提供</w:t>
      </w:r>
      <w:proofErr w:type="gramStart"/>
      <w:r w:rsidRPr="000D717D">
        <w:t>直观友好</w:t>
      </w:r>
      <w:proofErr w:type="gramEnd"/>
      <w:r w:rsidRPr="000D717D">
        <w:t>的用户界面，确保消费者能够轻松、愉快地完成点餐过程。</w:t>
      </w:r>
    </w:p>
    <w:p w14:paraId="5A9614F8" w14:textId="77777777" w:rsidR="009C5967" w:rsidRPr="000D717D" w:rsidRDefault="009C5967" w:rsidP="009C5967">
      <w:pPr>
        <w:pStyle w:val="ae"/>
        <w:ind w:firstLine="420"/>
      </w:pPr>
      <w:r>
        <w:rPr>
          <w:rFonts w:hint="eastAsia"/>
        </w:rPr>
        <w:t>3</w:t>
      </w:r>
      <w:r>
        <w:t xml:space="preserve">. </w:t>
      </w:r>
      <w:r w:rsidRPr="00AF1AAD">
        <w:t>实现语音播报功能：</w:t>
      </w:r>
    </w:p>
    <w:p w14:paraId="4AAF6082" w14:textId="77777777" w:rsidR="009C5967" w:rsidRPr="000D717D" w:rsidRDefault="009C5967" w:rsidP="004A51F9">
      <w:pPr>
        <w:pStyle w:val="ae"/>
        <w:numPr>
          <w:ilvl w:val="0"/>
          <w:numId w:val="79"/>
        </w:numPr>
        <w:ind w:firstLineChars="0"/>
      </w:pPr>
      <w:r w:rsidRPr="000D717D">
        <w:t>在系统中</w:t>
      </w:r>
      <w:proofErr w:type="gramStart"/>
      <w:r w:rsidRPr="000D717D">
        <w:t>集成来单语音</w:t>
      </w:r>
      <w:proofErr w:type="gramEnd"/>
      <w:r w:rsidRPr="000D717D">
        <w:t>播报功能，提高餐厅对订单的响应速度，减少处理时间。</w:t>
      </w:r>
    </w:p>
    <w:p w14:paraId="45164314" w14:textId="77777777" w:rsidR="009C5967" w:rsidRPr="000D717D" w:rsidRDefault="009C5967" w:rsidP="009C5967">
      <w:pPr>
        <w:pStyle w:val="ae"/>
        <w:ind w:firstLine="420"/>
      </w:pPr>
      <w:r>
        <w:rPr>
          <w:rFonts w:hint="eastAsia"/>
        </w:rPr>
        <w:t>4</w:t>
      </w:r>
      <w:r>
        <w:t xml:space="preserve">. </w:t>
      </w:r>
      <w:r w:rsidRPr="00AF1AAD">
        <w:t>完善项目文档：</w:t>
      </w:r>
    </w:p>
    <w:p w14:paraId="021826AB" w14:textId="77777777" w:rsidR="009C5967" w:rsidRPr="000D717D" w:rsidRDefault="009C5967" w:rsidP="004A51F9">
      <w:pPr>
        <w:pStyle w:val="ae"/>
        <w:numPr>
          <w:ilvl w:val="0"/>
          <w:numId w:val="79"/>
        </w:numPr>
        <w:ind w:firstLineChars="0"/>
      </w:pPr>
      <w:r w:rsidRPr="000D717D">
        <w:t>制定详尽的项目开发计划、软件需求、软件分析设计、软件实现和软件测试等文档，确保项目开发过程的有序进行，并提供清晰的项目记录。</w:t>
      </w:r>
    </w:p>
    <w:p w14:paraId="73901DC6" w14:textId="77777777" w:rsidR="009C5967" w:rsidRPr="000D717D" w:rsidRDefault="009C5967" w:rsidP="009C5967">
      <w:pPr>
        <w:pStyle w:val="ae"/>
        <w:ind w:firstLine="420"/>
      </w:pPr>
      <w:r>
        <w:rPr>
          <w:rFonts w:hint="eastAsia"/>
        </w:rPr>
        <w:t>5</w:t>
      </w:r>
      <w:r>
        <w:t xml:space="preserve">. </w:t>
      </w:r>
      <w:r w:rsidRPr="00AF1AAD">
        <w:t>确保系统安全性：</w:t>
      </w:r>
    </w:p>
    <w:p w14:paraId="7AD322D9" w14:textId="77777777" w:rsidR="009C5967" w:rsidRPr="000D717D" w:rsidRDefault="009C5967" w:rsidP="004A51F9">
      <w:pPr>
        <w:pStyle w:val="ae"/>
        <w:numPr>
          <w:ilvl w:val="0"/>
          <w:numId w:val="79"/>
        </w:numPr>
        <w:ind w:firstLineChars="0"/>
      </w:pPr>
      <w:r w:rsidRPr="000D717D">
        <w:t>引入适当的安全措施，确保用户信息和交易数据的保密性和完整性。</w:t>
      </w:r>
    </w:p>
    <w:p w14:paraId="10ECE196" w14:textId="77777777" w:rsidR="009C5967" w:rsidRPr="000D717D" w:rsidRDefault="009C5967" w:rsidP="004A51F9">
      <w:pPr>
        <w:pStyle w:val="ae"/>
        <w:numPr>
          <w:ilvl w:val="0"/>
          <w:numId w:val="79"/>
        </w:numPr>
        <w:ind w:firstLineChars="0"/>
      </w:pPr>
      <w:r w:rsidRPr="000D717D">
        <w:t>对系统进行安全性测试，排除潜在的安全风险。</w:t>
      </w:r>
    </w:p>
    <w:p w14:paraId="6A96E99E" w14:textId="77777777" w:rsidR="009C5967" w:rsidRPr="000D717D" w:rsidRDefault="009C5967" w:rsidP="009C5967">
      <w:pPr>
        <w:pStyle w:val="ae"/>
        <w:ind w:firstLine="420"/>
      </w:pPr>
      <w:r>
        <w:rPr>
          <w:rFonts w:hint="eastAsia"/>
        </w:rPr>
        <w:t>6</w:t>
      </w:r>
      <w:r>
        <w:t xml:space="preserve">. </w:t>
      </w:r>
      <w:r w:rsidRPr="00AF1AAD">
        <w:t>提供可扩展性：</w:t>
      </w:r>
    </w:p>
    <w:p w14:paraId="3A8D4018" w14:textId="77777777" w:rsidR="009C5967" w:rsidRPr="000D717D" w:rsidRDefault="009C5967" w:rsidP="004A51F9">
      <w:pPr>
        <w:pStyle w:val="ae"/>
        <w:numPr>
          <w:ilvl w:val="0"/>
          <w:numId w:val="80"/>
        </w:numPr>
        <w:ind w:firstLineChars="0"/>
      </w:pPr>
      <w:r w:rsidRPr="000D717D">
        <w:t>构建系统架构，使其具备良好的可扩展性，方便将来根据需求进行功能扩展和升级。</w:t>
      </w:r>
    </w:p>
    <w:p w14:paraId="57E0AF8F" w14:textId="77777777" w:rsidR="009C5967" w:rsidRDefault="009C5967" w:rsidP="009C5967">
      <w:pPr>
        <w:pStyle w:val="2"/>
        <w:numPr>
          <w:ilvl w:val="1"/>
          <w:numId w:val="76"/>
        </w:numPr>
        <w:tabs>
          <w:tab w:val="num" w:pos="1485"/>
        </w:tabs>
        <w:ind w:leftChars="0" w:left="1485" w:hanging="420"/>
      </w:pPr>
      <w:bookmarkStart w:id="13" w:name="_Toc152789863"/>
      <w:bookmarkStart w:id="14" w:name="_Toc153805833"/>
      <w:r>
        <w:rPr>
          <w:rFonts w:hint="eastAsia"/>
        </w:rPr>
        <w:t>术语定义</w:t>
      </w:r>
      <w:bookmarkEnd w:id="13"/>
      <w:bookmarkEnd w:id="14"/>
    </w:p>
    <w:p w14:paraId="61BBEECB" w14:textId="77777777" w:rsidR="009C5967" w:rsidRPr="000E73CB" w:rsidRDefault="009C5967" w:rsidP="009C5967">
      <w:pPr>
        <w:pStyle w:val="ae"/>
        <w:ind w:firstLine="420"/>
      </w:pPr>
      <w:r>
        <w:rPr>
          <w:rFonts w:hint="eastAsia"/>
        </w:rPr>
        <w:t>[</w:t>
      </w:r>
      <w:r>
        <w:t xml:space="preserve">1] </w:t>
      </w:r>
      <w:r w:rsidRPr="000E73CB">
        <w:t>餐厅经营者（</w:t>
      </w:r>
      <w:r>
        <w:rPr>
          <w:rFonts w:hint="eastAsia"/>
        </w:rPr>
        <w:t>超级管理员</w:t>
      </w:r>
      <w:r w:rsidRPr="000E73CB">
        <w:t>）：负责餐厅整体经营和管理的角色，包括对分类、菜品、套餐、订单和员工等信息的全面管理和维护。通过管理端进行数据统计、经营分析，做出相关决策。</w:t>
      </w:r>
    </w:p>
    <w:p w14:paraId="01C4C687" w14:textId="77777777" w:rsidR="009C5967" w:rsidRPr="000E73CB" w:rsidRDefault="009C5967" w:rsidP="009C5967">
      <w:pPr>
        <w:pStyle w:val="ae"/>
        <w:ind w:firstLine="420"/>
      </w:pPr>
      <w:r>
        <w:rPr>
          <w:rFonts w:hint="eastAsia"/>
        </w:rPr>
        <w:t>[</w:t>
      </w:r>
      <w:r>
        <w:t xml:space="preserve">2] </w:t>
      </w:r>
      <w:r w:rsidRPr="000E73CB">
        <w:t>员工（</w:t>
      </w:r>
      <w:r>
        <w:rPr>
          <w:rFonts w:hint="eastAsia"/>
        </w:rPr>
        <w:t>管理员</w:t>
      </w:r>
      <w:r w:rsidRPr="000E73CB">
        <w:t>）：餐厅内工作人员，包括厨师、服务员等。负责根据经营者指示进行订单处理、菜品制作和服务等工作。通过管理端完成个人信息的管理。</w:t>
      </w:r>
    </w:p>
    <w:p w14:paraId="7500E848" w14:textId="77777777" w:rsidR="009C5967" w:rsidRPr="000E73CB" w:rsidRDefault="009C5967" w:rsidP="009C5967">
      <w:pPr>
        <w:pStyle w:val="ae"/>
        <w:ind w:firstLine="420"/>
      </w:pPr>
      <w:r>
        <w:rPr>
          <w:rFonts w:hint="eastAsia"/>
        </w:rPr>
        <w:t>[</w:t>
      </w:r>
      <w:r>
        <w:t xml:space="preserve">3] </w:t>
      </w:r>
      <w:r w:rsidRPr="000E73CB">
        <w:t>消费者（</w:t>
      </w:r>
      <w:r>
        <w:rPr>
          <w:rFonts w:hint="eastAsia"/>
        </w:rPr>
        <w:t>用户</w:t>
      </w:r>
      <w:r w:rsidRPr="000E73CB">
        <w:t>）：使用小程序端的个体，是外卖系统的最终用户。通过小程序端进行在线浏览菜品、添加购物车、下单、支付和催单等操作，以便享受便捷的用餐体验。</w:t>
      </w:r>
    </w:p>
    <w:p w14:paraId="3EDBF7B0" w14:textId="77777777" w:rsidR="009C5967" w:rsidRPr="000E73CB" w:rsidRDefault="009C5967" w:rsidP="009C5967">
      <w:pPr>
        <w:pStyle w:val="ae"/>
        <w:ind w:firstLine="420"/>
      </w:pPr>
      <w:r>
        <w:rPr>
          <w:rFonts w:hint="eastAsia"/>
        </w:rPr>
        <w:t>[</w:t>
      </w:r>
      <w:r>
        <w:t xml:space="preserve">4] </w:t>
      </w:r>
      <w:r w:rsidRPr="000E73CB">
        <w:t>系统管理员（</w:t>
      </w:r>
      <w:r>
        <w:rPr>
          <w:rFonts w:hint="eastAsia"/>
        </w:rPr>
        <w:t>开发人员</w:t>
      </w:r>
      <w:r w:rsidRPr="000E73CB">
        <w:t>）：外卖系统的系统管理者，负责管理和维护整个系统的运行。</w:t>
      </w:r>
      <w:r w:rsidRPr="000E73CB">
        <w:lastRenderedPageBreak/>
        <w:t>包括数据库维护、安全性管理、系统配置等，以确保系统平稳运行。</w:t>
      </w:r>
    </w:p>
    <w:p w14:paraId="17B9EA24" w14:textId="77777777" w:rsidR="009C5967" w:rsidRPr="000E73CB" w:rsidRDefault="009C5967" w:rsidP="009C5967">
      <w:pPr>
        <w:pStyle w:val="aa"/>
        <w:ind w:left="1260" w:firstLineChars="0" w:firstLine="0"/>
      </w:pPr>
    </w:p>
    <w:p w14:paraId="52581A54" w14:textId="7F621CD2" w:rsidR="009C5967" w:rsidRDefault="009C5967" w:rsidP="007C12F7">
      <w:pPr>
        <w:pStyle w:val="2"/>
        <w:numPr>
          <w:ilvl w:val="1"/>
          <w:numId w:val="76"/>
        </w:numPr>
        <w:ind w:leftChars="0"/>
        <w:jc w:val="left"/>
      </w:pPr>
      <w:bookmarkStart w:id="15" w:name="_Toc152789864"/>
      <w:bookmarkStart w:id="16" w:name="_Toc153805834"/>
      <w:r>
        <w:rPr>
          <w:rFonts w:hint="eastAsia"/>
        </w:rPr>
        <w:t>参考资料</w:t>
      </w:r>
      <w:bookmarkEnd w:id="15"/>
      <w:bookmarkEnd w:id="16"/>
    </w:p>
    <w:p w14:paraId="18F6EBA6" w14:textId="77777777" w:rsidR="009C5967" w:rsidRPr="00016643" w:rsidRDefault="009C5967" w:rsidP="009C5967">
      <w:pPr>
        <w:ind w:left="420" w:firstLineChars="0" w:firstLine="0"/>
      </w:pPr>
      <w:r>
        <w:rPr>
          <w:rFonts w:hint="eastAsia"/>
        </w:rPr>
        <w:t>苍穹外卖</w:t>
      </w:r>
    </w:p>
    <w:p w14:paraId="53BAFEB1" w14:textId="77777777" w:rsidR="009C5967" w:rsidRDefault="009C5967" w:rsidP="009C5967">
      <w:pPr>
        <w:pStyle w:val="2"/>
        <w:ind w:left="420"/>
      </w:pPr>
      <w:bookmarkStart w:id="17" w:name="_Toc152789865"/>
      <w:bookmarkStart w:id="18" w:name="_Toc153805835"/>
      <w:r>
        <w:rPr>
          <w:rFonts w:hint="eastAsia"/>
        </w:rPr>
        <w:t>1</w:t>
      </w:r>
      <w:r>
        <w:t xml:space="preserve">.5  </w:t>
      </w:r>
      <w:r>
        <w:rPr>
          <w:rFonts w:hint="eastAsia"/>
        </w:rPr>
        <w:t>相关文档</w:t>
      </w:r>
      <w:bookmarkEnd w:id="17"/>
      <w:bookmarkEnd w:id="18"/>
    </w:p>
    <w:p w14:paraId="47C9BFC4" w14:textId="77777777" w:rsidR="009C5967" w:rsidRDefault="009C5967" w:rsidP="009C5967">
      <w:pPr>
        <w:ind w:firstLine="420"/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《</w:t>
      </w:r>
      <w:r w:rsidRPr="00012864">
        <w:rPr>
          <w:rFonts w:hint="eastAsia"/>
        </w:rPr>
        <w:t>项目开发计划书</w:t>
      </w:r>
      <w:r>
        <w:rPr>
          <w:rFonts w:hint="eastAsia"/>
        </w:rPr>
        <w:t>》</w:t>
      </w:r>
    </w:p>
    <w:p w14:paraId="21CE9886" w14:textId="77777777" w:rsidR="009C5967" w:rsidRDefault="009C5967" w:rsidP="009C5967">
      <w:pPr>
        <w:ind w:firstLine="420"/>
      </w:pPr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《</w:t>
      </w:r>
      <w:r w:rsidRPr="001B2922">
        <w:rPr>
          <w:rFonts w:hint="eastAsia"/>
        </w:rPr>
        <w:t>结构化需求规格说明书</w:t>
      </w:r>
      <w:r>
        <w:rPr>
          <w:rFonts w:hint="eastAsia"/>
        </w:rPr>
        <w:t>》</w:t>
      </w:r>
    </w:p>
    <w:p w14:paraId="0DBE09C0" w14:textId="77777777" w:rsidR="009C5967" w:rsidRDefault="009C5967" w:rsidP="009C5967">
      <w:pPr>
        <w:ind w:firstLine="420"/>
      </w:pPr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《</w:t>
      </w:r>
      <w:r w:rsidRPr="007F3874">
        <w:rPr>
          <w:rFonts w:hint="eastAsia"/>
        </w:rPr>
        <w:t>面向对象需求规格说明书</w:t>
      </w:r>
      <w:r>
        <w:rPr>
          <w:rFonts w:hint="eastAsia"/>
        </w:rPr>
        <w:t>》</w:t>
      </w:r>
    </w:p>
    <w:p w14:paraId="4E88BFA6" w14:textId="77777777" w:rsidR="009C5967" w:rsidRDefault="009C5967" w:rsidP="009C5967">
      <w:pPr>
        <w:ind w:firstLine="420"/>
      </w:pPr>
      <w:r>
        <w:rPr>
          <w:rFonts w:hint="eastAsia"/>
        </w:rPr>
        <w:t>[</w:t>
      </w:r>
      <w:r>
        <w:t>4]</w:t>
      </w:r>
      <w:r w:rsidRPr="00911818">
        <w:rPr>
          <w:rFonts w:hint="eastAsia"/>
        </w:rPr>
        <w:t xml:space="preserve"> </w:t>
      </w:r>
      <w:r>
        <w:rPr>
          <w:rFonts w:hint="eastAsia"/>
        </w:rPr>
        <w:t>《</w:t>
      </w:r>
      <w:r w:rsidRPr="004F519F">
        <w:rPr>
          <w:rFonts w:hint="eastAsia"/>
        </w:rPr>
        <w:t>结构化软件设计说明书</w:t>
      </w:r>
      <w:r>
        <w:rPr>
          <w:rFonts w:hint="eastAsia"/>
        </w:rPr>
        <w:t>》</w:t>
      </w:r>
    </w:p>
    <w:p w14:paraId="6F2D2648" w14:textId="77777777" w:rsidR="009C5967" w:rsidRPr="00885A54" w:rsidRDefault="009C5967" w:rsidP="009C5967">
      <w:pPr>
        <w:ind w:firstLine="420"/>
      </w:pPr>
      <w:r>
        <w:rPr>
          <w:rFonts w:hint="eastAsia"/>
        </w:rPr>
        <w:t>[</w:t>
      </w:r>
      <w:r>
        <w:t>5]</w:t>
      </w:r>
      <w:r w:rsidRPr="00885A54">
        <w:rPr>
          <w:rFonts w:hint="eastAsia"/>
        </w:rPr>
        <w:t xml:space="preserve"> </w:t>
      </w:r>
      <w:r>
        <w:rPr>
          <w:rFonts w:hint="eastAsia"/>
        </w:rPr>
        <w:t>《</w:t>
      </w:r>
      <w:r w:rsidRPr="00B52C15">
        <w:rPr>
          <w:rFonts w:hint="eastAsia"/>
        </w:rPr>
        <w:t>面向对象软件设计说明书</w:t>
      </w:r>
      <w:r>
        <w:rPr>
          <w:rFonts w:hint="eastAsia"/>
        </w:rPr>
        <w:t>》</w:t>
      </w:r>
    </w:p>
    <w:p w14:paraId="32229656" w14:textId="77777777" w:rsidR="009C5967" w:rsidRPr="00962CBD" w:rsidRDefault="009C5967" w:rsidP="009C5967">
      <w:pPr>
        <w:ind w:firstLine="420"/>
      </w:pPr>
    </w:p>
    <w:p w14:paraId="73EE3695" w14:textId="77777777" w:rsidR="009C5967" w:rsidRDefault="009C5967" w:rsidP="009C5967">
      <w:pPr>
        <w:pStyle w:val="1"/>
        <w:ind w:left="420"/>
      </w:pPr>
      <w:bookmarkStart w:id="19" w:name="_Toc152789866"/>
      <w:bookmarkStart w:id="20" w:name="_Toc153805836"/>
      <w:r>
        <w:t xml:space="preserve">2  </w:t>
      </w:r>
      <w:r>
        <w:rPr>
          <w:rFonts w:hint="eastAsia"/>
        </w:rPr>
        <w:t>项目目标系统描述</w:t>
      </w:r>
      <w:bookmarkEnd w:id="19"/>
      <w:bookmarkEnd w:id="20"/>
    </w:p>
    <w:p w14:paraId="14B0EE10" w14:textId="07944CD6" w:rsidR="009C5967" w:rsidRDefault="009C5967" w:rsidP="009C5967">
      <w:pPr>
        <w:pStyle w:val="2"/>
        <w:ind w:left="420"/>
      </w:pPr>
      <w:bookmarkStart w:id="21" w:name="_Toc152789867"/>
      <w:bookmarkStart w:id="22" w:name="_Toc153805837"/>
      <w:r>
        <w:rPr>
          <w:rFonts w:hint="eastAsia"/>
        </w:rPr>
        <w:t>2</w:t>
      </w:r>
      <w:r>
        <w:t>.1</w:t>
      </w:r>
      <w:r w:rsidR="006F5B2A">
        <w:t xml:space="preserve">  </w:t>
      </w:r>
      <w:r>
        <w:rPr>
          <w:rFonts w:hint="eastAsia"/>
        </w:rPr>
        <w:t>角色定义</w:t>
      </w:r>
      <w:bookmarkEnd w:id="21"/>
      <w:bookmarkEnd w:id="22"/>
    </w:p>
    <w:p w14:paraId="62A9A012" w14:textId="77777777" w:rsidR="009C5967" w:rsidRDefault="009C5967" w:rsidP="009C5967">
      <w:pPr>
        <w:pStyle w:val="ac"/>
        <w:ind w:firstLine="420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-1  </w:t>
      </w:r>
      <w:r>
        <w:rPr>
          <w:rFonts w:hint="eastAsia"/>
        </w:rPr>
        <w:t>系统角色定义表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C5967" w14:paraId="41567F8E" w14:textId="77777777" w:rsidTr="00A47C32">
        <w:tc>
          <w:tcPr>
            <w:tcW w:w="2074" w:type="dxa"/>
          </w:tcPr>
          <w:p w14:paraId="206EBE97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5392577C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角色</w:t>
            </w:r>
          </w:p>
        </w:tc>
        <w:tc>
          <w:tcPr>
            <w:tcW w:w="2074" w:type="dxa"/>
          </w:tcPr>
          <w:p w14:paraId="30330577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职责</w:t>
            </w:r>
          </w:p>
        </w:tc>
        <w:tc>
          <w:tcPr>
            <w:tcW w:w="2074" w:type="dxa"/>
          </w:tcPr>
          <w:p w14:paraId="306582C5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相关业务</w:t>
            </w:r>
          </w:p>
        </w:tc>
      </w:tr>
      <w:tr w:rsidR="009C5967" w14:paraId="0E130F70" w14:textId="77777777" w:rsidTr="00A47C32">
        <w:tc>
          <w:tcPr>
            <w:tcW w:w="2074" w:type="dxa"/>
          </w:tcPr>
          <w:p w14:paraId="2E684912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2074" w:type="dxa"/>
          </w:tcPr>
          <w:p w14:paraId="71C81340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超级管理员</w:t>
            </w:r>
          </w:p>
        </w:tc>
        <w:tc>
          <w:tcPr>
            <w:tcW w:w="2074" w:type="dxa"/>
          </w:tcPr>
          <w:p w14:paraId="239764AE" w14:textId="77777777" w:rsidR="009C5967" w:rsidRDefault="009C5967" w:rsidP="00A47C32">
            <w:pPr>
              <w:pStyle w:val="ae"/>
              <w:ind w:firstLine="420"/>
            </w:pPr>
          </w:p>
        </w:tc>
        <w:tc>
          <w:tcPr>
            <w:tcW w:w="2074" w:type="dxa"/>
          </w:tcPr>
          <w:p w14:paraId="01FE2661" w14:textId="77777777" w:rsidR="009C5967" w:rsidRPr="0078180B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使用后台网页全部功能</w:t>
            </w:r>
          </w:p>
        </w:tc>
      </w:tr>
      <w:tr w:rsidR="009C5967" w14:paraId="65EBE9C7" w14:textId="77777777" w:rsidTr="00A47C32">
        <w:tc>
          <w:tcPr>
            <w:tcW w:w="2074" w:type="dxa"/>
          </w:tcPr>
          <w:p w14:paraId="0C43F803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2074" w:type="dxa"/>
          </w:tcPr>
          <w:p w14:paraId="268E37AD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管理员</w:t>
            </w:r>
          </w:p>
        </w:tc>
        <w:tc>
          <w:tcPr>
            <w:tcW w:w="2074" w:type="dxa"/>
          </w:tcPr>
          <w:p w14:paraId="38FA9E3F" w14:textId="77777777" w:rsidR="009C5967" w:rsidRDefault="009C5967" w:rsidP="00A47C32">
            <w:pPr>
              <w:pStyle w:val="ae"/>
              <w:ind w:firstLine="420"/>
            </w:pPr>
          </w:p>
        </w:tc>
        <w:tc>
          <w:tcPr>
            <w:tcW w:w="2074" w:type="dxa"/>
          </w:tcPr>
          <w:p w14:paraId="0195ABC9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使用后台网页部分功能</w:t>
            </w:r>
          </w:p>
        </w:tc>
      </w:tr>
      <w:tr w:rsidR="009C5967" w14:paraId="38ECCF3D" w14:textId="77777777" w:rsidTr="00A47C32">
        <w:tc>
          <w:tcPr>
            <w:tcW w:w="2074" w:type="dxa"/>
          </w:tcPr>
          <w:p w14:paraId="26745422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2074" w:type="dxa"/>
          </w:tcPr>
          <w:p w14:paraId="57CC5D50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用户</w:t>
            </w:r>
          </w:p>
        </w:tc>
        <w:tc>
          <w:tcPr>
            <w:tcW w:w="2074" w:type="dxa"/>
          </w:tcPr>
          <w:p w14:paraId="5624B268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无</w:t>
            </w:r>
          </w:p>
        </w:tc>
        <w:tc>
          <w:tcPr>
            <w:tcW w:w="2074" w:type="dxa"/>
          </w:tcPr>
          <w:p w14:paraId="58DD32A5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使用</w:t>
            </w:r>
            <w:r w:rsidRPr="000E73CB">
              <w:t>小程序</w:t>
            </w:r>
            <w:proofErr w:type="gramStart"/>
            <w:r w:rsidRPr="000E73CB">
              <w:t>端</w:t>
            </w:r>
            <w:r>
              <w:rPr>
                <w:rFonts w:hint="eastAsia"/>
              </w:rPr>
              <w:t>功能</w:t>
            </w:r>
            <w:proofErr w:type="gramEnd"/>
          </w:p>
        </w:tc>
      </w:tr>
      <w:tr w:rsidR="009C5967" w14:paraId="73764024" w14:textId="77777777" w:rsidTr="00A47C32">
        <w:tc>
          <w:tcPr>
            <w:tcW w:w="2074" w:type="dxa"/>
          </w:tcPr>
          <w:p w14:paraId="6FD73531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2074" w:type="dxa"/>
          </w:tcPr>
          <w:p w14:paraId="2E20976E" w14:textId="77777777" w:rsidR="009C5967" w:rsidRDefault="009C5967" w:rsidP="00A47C32">
            <w:pPr>
              <w:pStyle w:val="ae"/>
              <w:ind w:firstLine="420"/>
            </w:pPr>
            <w:r>
              <w:rPr>
                <w:rFonts w:hint="eastAsia"/>
              </w:rPr>
              <w:t>开发人员</w:t>
            </w:r>
          </w:p>
        </w:tc>
        <w:tc>
          <w:tcPr>
            <w:tcW w:w="2074" w:type="dxa"/>
          </w:tcPr>
          <w:p w14:paraId="335E2FE7" w14:textId="77777777" w:rsidR="009C5967" w:rsidRDefault="009C5967" w:rsidP="00A47C32">
            <w:pPr>
              <w:pStyle w:val="ae"/>
              <w:ind w:firstLine="420"/>
            </w:pPr>
          </w:p>
        </w:tc>
        <w:tc>
          <w:tcPr>
            <w:tcW w:w="2074" w:type="dxa"/>
          </w:tcPr>
          <w:p w14:paraId="3F607BB2" w14:textId="77777777" w:rsidR="009C5967" w:rsidRDefault="009C5967" w:rsidP="00A47C32">
            <w:pPr>
              <w:pStyle w:val="ae"/>
              <w:ind w:firstLine="420"/>
            </w:pPr>
            <w:r w:rsidRPr="000E73CB">
              <w:t>负责管理和维护整个系统的运行</w:t>
            </w:r>
          </w:p>
        </w:tc>
      </w:tr>
    </w:tbl>
    <w:p w14:paraId="5D125C37" w14:textId="600232E3" w:rsidR="00040195" w:rsidRDefault="0055462C" w:rsidP="009C5967">
      <w:pPr>
        <w:pStyle w:val="2"/>
        <w:ind w:leftChars="0" w:left="0"/>
      </w:pPr>
      <w:bookmarkStart w:id="23" w:name="_Toc149503156"/>
      <w:bookmarkStart w:id="24" w:name="_Toc153805838"/>
      <w:r>
        <w:rPr>
          <w:rFonts w:hint="eastAsia"/>
        </w:rPr>
        <w:lastRenderedPageBreak/>
        <w:t>2</w:t>
      </w:r>
      <w:r>
        <w:t xml:space="preserve">.2 </w:t>
      </w:r>
      <w:r w:rsidR="00040195">
        <w:rPr>
          <w:rFonts w:hint="eastAsia"/>
        </w:rPr>
        <w:t>用例图</w:t>
      </w:r>
      <w:bookmarkEnd w:id="23"/>
      <w:bookmarkEnd w:id="24"/>
    </w:p>
    <w:p w14:paraId="2468A1DE" w14:textId="21C269FA" w:rsidR="00040195" w:rsidRDefault="00000D36" w:rsidP="007E2FC1">
      <w:pPr>
        <w:pStyle w:val="3"/>
        <w:ind w:left="420"/>
      </w:pPr>
      <w:bookmarkStart w:id="25" w:name="_Toc153805839"/>
      <w:r>
        <w:rPr>
          <w:rFonts w:hint="eastAsia"/>
        </w:rPr>
        <w:t>2</w:t>
      </w:r>
      <w:r>
        <w:t>.2.1</w:t>
      </w:r>
      <w:r w:rsidR="00D60122">
        <w:t xml:space="preserve"> </w:t>
      </w:r>
      <w:r w:rsidR="00040195">
        <w:rPr>
          <w:rFonts w:hint="eastAsia"/>
        </w:rPr>
        <w:t>管理员用例图（简）</w:t>
      </w:r>
      <w:bookmarkEnd w:id="25"/>
    </w:p>
    <w:p w14:paraId="5D168D1A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E0C58CC" wp14:editId="0AB7545E">
            <wp:extent cx="5274310" cy="5708015"/>
            <wp:effectExtent l="0" t="0" r="2540" b="6985"/>
            <wp:docPr id="1608510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1050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4EA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</w:p>
    <w:p w14:paraId="5BD38002" w14:textId="77777777" w:rsidR="00040195" w:rsidRDefault="00040195" w:rsidP="00040195">
      <w:pPr>
        <w:ind w:firstLine="420"/>
      </w:pPr>
    </w:p>
    <w:p w14:paraId="5BE2C61C" w14:textId="77777777" w:rsidR="00040195" w:rsidRDefault="00040195" w:rsidP="00040195">
      <w:pPr>
        <w:ind w:firstLine="420"/>
      </w:pPr>
      <w:r>
        <w:rPr>
          <w:rFonts w:hint="eastAsia"/>
        </w:rPr>
        <w:t>用例描述</w:t>
      </w:r>
    </w:p>
    <w:p w14:paraId="25D703E7" w14:textId="32E8A90F" w:rsidR="00040195" w:rsidRDefault="00D65807" w:rsidP="007E2FC1">
      <w:pPr>
        <w:pStyle w:val="3"/>
        <w:ind w:left="420"/>
      </w:pPr>
      <w:bookmarkStart w:id="26" w:name="_Toc153805840"/>
      <w:r>
        <w:rPr>
          <w:rFonts w:hint="eastAsia"/>
        </w:rPr>
        <w:t>2</w:t>
      </w:r>
      <w:r>
        <w:t>.2.2</w:t>
      </w:r>
      <w:r w:rsidR="00DF3F61">
        <w:t xml:space="preserve"> </w:t>
      </w:r>
      <w:r w:rsidR="00040195">
        <w:rPr>
          <w:rFonts w:hint="eastAsia"/>
        </w:rPr>
        <w:t>管理员用例图</w:t>
      </w:r>
      <w:bookmarkEnd w:id="26"/>
    </w:p>
    <w:p w14:paraId="44BD85B1" w14:textId="77777777" w:rsidR="00040195" w:rsidRDefault="00040195" w:rsidP="00040195">
      <w:pPr>
        <w:ind w:firstLine="420"/>
      </w:pPr>
    </w:p>
    <w:p w14:paraId="35BEA9CC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2C4DDA" wp14:editId="5CB36468">
            <wp:extent cx="5274310" cy="3224530"/>
            <wp:effectExtent l="0" t="0" r="2540" b="0"/>
            <wp:docPr id="167617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999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06C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</w:p>
    <w:p w14:paraId="783CACDA" w14:textId="543398A9" w:rsidR="00040195" w:rsidRDefault="00AB2D80" w:rsidP="007E2FC1">
      <w:pPr>
        <w:pStyle w:val="3"/>
        <w:ind w:left="420"/>
      </w:pPr>
      <w:bookmarkStart w:id="27" w:name="_Toc153805841"/>
      <w:r>
        <w:rPr>
          <w:rFonts w:hint="eastAsia"/>
        </w:rPr>
        <w:t>2</w:t>
      </w:r>
      <w:r>
        <w:t>.2.3</w:t>
      </w:r>
      <w:r w:rsidR="0077153C">
        <w:t xml:space="preserve"> </w:t>
      </w:r>
      <w:r w:rsidR="00040195">
        <w:rPr>
          <w:rFonts w:hint="eastAsia"/>
        </w:rPr>
        <w:t>用户用例图</w:t>
      </w:r>
      <w:bookmarkEnd w:id="27"/>
    </w:p>
    <w:p w14:paraId="4AC01D82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91FDD2B" wp14:editId="0674B056">
            <wp:extent cx="5274310" cy="4169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D6DF" w14:textId="77777777" w:rsidR="00040195" w:rsidRDefault="00040195" w:rsidP="00040195">
      <w:pPr>
        <w:pStyle w:val="af6"/>
        <w:rPr>
          <w14:ligatures w14:val="standardContextual"/>
        </w:rPr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p w14:paraId="6A981043" w14:textId="124CAE4B" w:rsidR="00040195" w:rsidRDefault="00802E6F" w:rsidP="007E2FC1">
      <w:pPr>
        <w:pStyle w:val="3"/>
        <w:ind w:left="420"/>
      </w:pPr>
      <w:bookmarkStart w:id="28" w:name="_Toc153805842"/>
      <w:r>
        <w:rPr>
          <w:rFonts w:hint="eastAsia"/>
        </w:rPr>
        <w:t>2</w:t>
      </w:r>
      <w:r>
        <w:t>.2</w:t>
      </w:r>
      <w:r w:rsidR="00D22151">
        <w:t>.</w:t>
      </w:r>
      <w:r>
        <w:t>4</w:t>
      </w:r>
      <w:r w:rsidR="00E62312">
        <w:t xml:space="preserve"> </w:t>
      </w:r>
      <w:r w:rsidR="00040195">
        <w:rPr>
          <w:rFonts w:hint="eastAsia"/>
        </w:rPr>
        <w:t>员工管理用例图</w:t>
      </w:r>
      <w:bookmarkEnd w:id="28"/>
    </w:p>
    <w:p w14:paraId="66B4BFB7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59D946E" wp14:editId="49541AD9">
            <wp:extent cx="5274310" cy="2731770"/>
            <wp:effectExtent l="0" t="0" r="2540" b="0"/>
            <wp:docPr id="1813910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1028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C678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</w:p>
    <w:p w14:paraId="0D69AE28" w14:textId="241B405F" w:rsidR="00040195" w:rsidRDefault="00033F47" w:rsidP="00040195">
      <w:pPr>
        <w:pStyle w:val="5"/>
        <w:ind w:firstLine="562"/>
      </w:pPr>
      <w:r>
        <w:rPr>
          <w:rFonts w:hint="eastAsia"/>
        </w:rPr>
        <w:t>2</w:t>
      </w:r>
      <w:r>
        <w:t>.2.4.1</w:t>
      </w:r>
      <w:r w:rsidR="00D71C1C">
        <w:t xml:space="preserve"> </w:t>
      </w:r>
      <w:r w:rsidR="00040195">
        <w:rPr>
          <w:rFonts w:hint="eastAsia"/>
        </w:rPr>
        <w:t>查询员工用例描述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17DB7915" w14:textId="77777777" w:rsidTr="00A47C32">
        <w:tc>
          <w:tcPr>
            <w:tcW w:w="5000" w:type="pct"/>
          </w:tcPr>
          <w:p w14:paraId="2A4AEFB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查询员工信息</w:t>
            </w:r>
          </w:p>
        </w:tc>
      </w:tr>
      <w:tr w:rsidR="00040195" w14:paraId="543F9886" w14:textId="77777777" w:rsidTr="00A47C32">
        <w:tc>
          <w:tcPr>
            <w:tcW w:w="5000" w:type="pct"/>
          </w:tcPr>
          <w:p w14:paraId="59C0CB2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040195" w14:paraId="5B972238" w14:textId="77777777" w:rsidTr="00A47C32">
        <w:tc>
          <w:tcPr>
            <w:tcW w:w="5000" w:type="pct"/>
          </w:tcPr>
          <w:p w14:paraId="26CB2D5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前置条件：超级管理员登陆系统</w:t>
            </w:r>
          </w:p>
        </w:tc>
      </w:tr>
      <w:tr w:rsidR="00040195" w14:paraId="75FC66A6" w14:textId="77777777" w:rsidTr="00A47C32">
        <w:tc>
          <w:tcPr>
            <w:tcW w:w="5000" w:type="pct"/>
          </w:tcPr>
          <w:p w14:paraId="5008A05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后置条件：超级管理员查看到信息</w:t>
            </w:r>
          </w:p>
        </w:tc>
      </w:tr>
      <w:tr w:rsidR="00040195" w14:paraId="3655C9D2" w14:textId="77777777" w:rsidTr="00A47C32">
        <w:tc>
          <w:tcPr>
            <w:tcW w:w="5000" w:type="pct"/>
          </w:tcPr>
          <w:p w14:paraId="6EFAD2D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77812C5" w14:textId="77777777" w:rsidR="00040195" w:rsidRDefault="00040195" w:rsidP="00040195">
            <w:pPr>
              <w:pStyle w:val="aa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超级管理员在系统主页，点</w:t>
            </w:r>
            <w:proofErr w:type="gramStart"/>
            <w:r>
              <w:rPr>
                <w:rFonts w:hint="eastAsia"/>
              </w:rPr>
              <w:t>开员工</w:t>
            </w:r>
            <w:proofErr w:type="gramEnd"/>
            <w:r>
              <w:rPr>
                <w:rFonts w:hint="eastAsia"/>
              </w:rPr>
              <w:t>管理；</w:t>
            </w:r>
          </w:p>
          <w:p w14:paraId="4474E91B" w14:textId="77777777" w:rsidR="00040195" w:rsidRDefault="00040195" w:rsidP="00040195">
            <w:pPr>
              <w:pStyle w:val="aa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系统进入员工管理界面，显示默认查询；</w:t>
            </w:r>
          </w:p>
          <w:p w14:paraId="541F8CF8" w14:textId="77777777" w:rsidR="00040195" w:rsidRDefault="00040195" w:rsidP="00040195">
            <w:pPr>
              <w:pStyle w:val="aa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超级管理员输入员工姓名点击查询；</w:t>
            </w:r>
          </w:p>
          <w:p w14:paraId="596FEFF7" w14:textId="77777777" w:rsidR="00040195" w:rsidRDefault="00040195" w:rsidP="00040195">
            <w:pPr>
              <w:pStyle w:val="aa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系统显示员工信息，用例结束。</w:t>
            </w:r>
          </w:p>
        </w:tc>
      </w:tr>
      <w:tr w:rsidR="00040195" w14:paraId="3B4FB73F" w14:textId="77777777" w:rsidTr="00A47C32">
        <w:tc>
          <w:tcPr>
            <w:tcW w:w="5000" w:type="pct"/>
          </w:tcPr>
          <w:p w14:paraId="142C572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4175EAA" w14:textId="77777777" w:rsidR="00040195" w:rsidRDefault="00040195" w:rsidP="00A47C32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超级管理员未输入员工姓名点击查询；</w:t>
            </w:r>
            <w:proofErr w:type="gramEnd"/>
          </w:p>
          <w:p w14:paraId="0F9752C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系统显示相应员工信息，用例结束。</w:t>
            </w:r>
          </w:p>
        </w:tc>
      </w:tr>
    </w:tbl>
    <w:p w14:paraId="7C35B7A3" w14:textId="5DD15BF8" w:rsidR="00040195" w:rsidRDefault="00625148" w:rsidP="00040195">
      <w:pPr>
        <w:pStyle w:val="5"/>
        <w:ind w:firstLine="562"/>
      </w:pPr>
      <w:r>
        <w:rPr>
          <w:rFonts w:hint="eastAsia"/>
        </w:rPr>
        <w:lastRenderedPageBreak/>
        <w:t>2</w:t>
      </w:r>
      <w:r>
        <w:t>.2.4.2</w:t>
      </w:r>
      <w:r w:rsidR="00657BDB">
        <w:t xml:space="preserve"> </w:t>
      </w:r>
      <w:r w:rsidR="00040195">
        <w:rPr>
          <w:rFonts w:hint="eastAsia"/>
        </w:rPr>
        <w:t>添加员工用例描述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3B175A9E" w14:textId="77777777" w:rsidTr="00A47C32">
        <w:tc>
          <w:tcPr>
            <w:tcW w:w="5000" w:type="pct"/>
          </w:tcPr>
          <w:p w14:paraId="33D2DA8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添加员工信息</w:t>
            </w:r>
          </w:p>
        </w:tc>
      </w:tr>
      <w:tr w:rsidR="00040195" w14:paraId="2D773BF6" w14:textId="77777777" w:rsidTr="00A47C32">
        <w:tc>
          <w:tcPr>
            <w:tcW w:w="5000" w:type="pct"/>
          </w:tcPr>
          <w:p w14:paraId="09FC41D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040195" w14:paraId="1961091D" w14:textId="77777777" w:rsidTr="00A47C32">
        <w:tc>
          <w:tcPr>
            <w:tcW w:w="5000" w:type="pct"/>
          </w:tcPr>
          <w:p w14:paraId="5244183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040195" w14:paraId="404BCCB8" w14:textId="77777777" w:rsidTr="00A47C32">
        <w:tc>
          <w:tcPr>
            <w:tcW w:w="5000" w:type="pct"/>
          </w:tcPr>
          <w:p w14:paraId="3AA753E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040195" w14:paraId="40F9A80E" w14:textId="77777777" w:rsidTr="00A47C32">
        <w:tc>
          <w:tcPr>
            <w:tcW w:w="5000" w:type="pct"/>
          </w:tcPr>
          <w:p w14:paraId="36F980F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CD56092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超级管理员在系统主界面，</w:t>
            </w:r>
            <w:proofErr w:type="gramStart"/>
            <w:r>
              <w:rPr>
                <w:rFonts w:hint="eastAsia"/>
              </w:rPr>
              <w:t>点击员工</w:t>
            </w:r>
            <w:proofErr w:type="gramEnd"/>
            <w:r>
              <w:rPr>
                <w:rFonts w:hint="eastAsia"/>
              </w:rPr>
              <w:t>管理；</w:t>
            </w:r>
          </w:p>
          <w:p w14:paraId="40E6768A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645E5A22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超级管理员点击添加员工；</w:t>
            </w:r>
          </w:p>
          <w:p w14:paraId="12B4A791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系统进入添加员工界面；</w:t>
            </w:r>
          </w:p>
          <w:p w14:paraId="378D17A7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超级管理员输入用户信息（账号、员工姓名、手机号、性别、身份证号）；</w:t>
            </w:r>
          </w:p>
          <w:p w14:paraId="3AD1416D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系统检验并将信息提交到数据库、并提示新增成功；</w:t>
            </w:r>
          </w:p>
          <w:p w14:paraId="08C7D1AF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超级管理员返回员工管理界面；</w:t>
            </w:r>
          </w:p>
          <w:p w14:paraId="74C3ED4E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系统进入员工管理界面，显示默认查询且包含新添账号；</w:t>
            </w:r>
          </w:p>
          <w:p w14:paraId="1B73B529" w14:textId="77777777" w:rsidR="00040195" w:rsidRDefault="00040195" w:rsidP="00040195">
            <w:pPr>
              <w:pStyle w:val="aa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50260BCA" w14:textId="77777777" w:rsidTr="00A47C32">
        <w:tc>
          <w:tcPr>
            <w:tcW w:w="5000" w:type="pct"/>
          </w:tcPr>
          <w:p w14:paraId="44B109D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6D32E0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超级管理员取消输入用户信息；</w:t>
            </w:r>
            <w:proofErr w:type="gramEnd"/>
          </w:p>
          <w:p w14:paraId="7E99DA3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6F54A29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超级管理员输入信息不合规格，</w:t>
            </w:r>
            <w:proofErr w:type="gramStart"/>
            <w:r>
              <w:rPr>
                <w:rFonts w:hint="eastAsia"/>
              </w:rPr>
              <w:t>进行提示；</w:t>
            </w:r>
            <w:proofErr w:type="gramEnd"/>
          </w:p>
          <w:p w14:paraId="1CEDEFB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. </w:t>
            </w:r>
            <w:r>
              <w:rPr>
                <w:rFonts w:hint="eastAsia"/>
              </w:rPr>
              <w:t>超级管理员选择保存并继续添加按钮</w:t>
            </w:r>
          </w:p>
          <w:p w14:paraId="6F1130BD" w14:textId="77777777" w:rsidR="00040195" w:rsidRDefault="00040195" w:rsidP="00A47C32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0187C1E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t>5-9</w:t>
            </w:r>
            <w:r>
              <w:rPr>
                <w:rFonts w:hint="eastAsia"/>
              </w:rPr>
              <w:t>，直到超级管理员全部添加员工完毕结束用例；</w:t>
            </w:r>
          </w:p>
        </w:tc>
      </w:tr>
    </w:tbl>
    <w:p w14:paraId="5E9F148E" w14:textId="3B614F2C" w:rsidR="00040195" w:rsidRDefault="00625148" w:rsidP="00040195">
      <w:pPr>
        <w:pStyle w:val="5"/>
        <w:ind w:firstLine="562"/>
      </w:pPr>
      <w:r>
        <w:rPr>
          <w:rFonts w:hint="eastAsia"/>
        </w:rPr>
        <w:t>2</w:t>
      </w:r>
      <w:r>
        <w:t>.2.4.3</w:t>
      </w:r>
      <w:r w:rsidR="00DD65A8">
        <w:t xml:space="preserve"> </w:t>
      </w:r>
      <w:r w:rsidR="00040195">
        <w:rPr>
          <w:rFonts w:hint="eastAsia"/>
        </w:rPr>
        <w:t>修改员工用例描述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33D6CCF2" w14:textId="77777777" w:rsidTr="00A47C32">
        <w:tc>
          <w:tcPr>
            <w:tcW w:w="5000" w:type="pct"/>
          </w:tcPr>
          <w:p w14:paraId="17E47E8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修改员工信息</w:t>
            </w:r>
          </w:p>
        </w:tc>
      </w:tr>
      <w:tr w:rsidR="00040195" w14:paraId="429452A8" w14:textId="77777777" w:rsidTr="00A47C32">
        <w:tc>
          <w:tcPr>
            <w:tcW w:w="5000" w:type="pct"/>
          </w:tcPr>
          <w:p w14:paraId="528139D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040195" w14:paraId="11317493" w14:textId="77777777" w:rsidTr="00A47C32">
        <w:tc>
          <w:tcPr>
            <w:tcW w:w="5000" w:type="pct"/>
          </w:tcPr>
          <w:p w14:paraId="4F33CC4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040195" w14:paraId="2FFC6B97" w14:textId="77777777" w:rsidTr="00A47C32">
        <w:tc>
          <w:tcPr>
            <w:tcW w:w="5000" w:type="pct"/>
          </w:tcPr>
          <w:p w14:paraId="3151F3A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后置条件：修改数据库中信息，在系统中显示相关信息。</w:t>
            </w:r>
          </w:p>
        </w:tc>
      </w:tr>
      <w:tr w:rsidR="00040195" w14:paraId="640FA6B1" w14:textId="77777777" w:rsidTr="00A47C32">
        <w:tc>
          <w:tcPr>
            <w:tcW w:w="5000" w:type="pct"/>
          </w:tcPr>
          <w:p w14:paraId="01B83C4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3EC262A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超级管理员在系统主界面，</w:t>
            </w:r>
            <w:proofErr w:type="gramStart"/>
            <w:r>
              <w:rPr>
                <w:rFonts w:hint="eastAsia"/>
              </w:rPr>
              <w:t>点击员工</w:t>
            </w:r>
            <w:proofErr w:type="gramEnd"/>
            <w:r>
              <w:rPr>
                <w:rFonts w:hint="eastAsia"/>
              </w:rPr>
              <w:t>管理；</w:t>
            </w:r>
          </w:p>
          <w:p w14:paraId="6580D49A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1A690365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超级管理员点击修改；</w:t>
            </w:r>
          </w:p>
          <w:p w14:paraId="49B3FF4D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系统进入修改员工界面；</w:t>
            </w:r>
          </w:p>
          <w:p w14:paraId="1955FD00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超级管理员修改用户信息（账号、员工姓名、手机号、性别、身份证号）；</w:t>
            </w:r>
          </w:p>
          <w:p w14:paraId="12D79C2E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748F4682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超级管理员返回员工管理界面；</w:t>
            </w:r>
          </w:p>
          <w:p w14:paraId="3790D31A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系统进入员工管理界面，显示默认查询新数据；</w:t>
            </w:r>
          </w:p>
          <w:p w14:paraId="49FF593F" w14:textId="77777777" w:rsidR="00040195" w:rsidRDefault="00040195" w:rsidP="00040195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0B1BA81" w14:textId="77777777" w:rsidTr="00A47C32">
        <w:tc>
          <w:tcPr>
            <w:tcW w:w="5000" w:type="pct"/>
          </w:tcPr>
          <w:p w14:paraId="477AC83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C5FBFB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超级管理员取消输入用户信息；</w:t>
            </w:r>
            <w:proofErr w:type="gramEnd"/>
          </w:p>
          <w:p w14:paraId="104BCD1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4707C8D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超级管理员输入信息不合规格，进行提示；</w:t>
            </w:r>
          </w:p>
        </w:tc>
      </w:tr>
    </w:tbl>
    <w:p w14:paraId="0D4C8FC7" w14:textId="1CA2A387" w:rsidR="00040195" w:rsidRDefault="004A52B6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.2.4.4 </w:t>
      </w:r>
      <w:r w:rsidR="00040195">
        <w:rPr>
          <w:rFonts w:hint="eastAsia"/>
        </w:rPr>
        <w:t>删除员工用例描述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720CA399" w14:textId="77777777" w:rsidTr="00A47C32">
        <w:tc>
          <w:tcPr>
            <w:tcW w:w="5000" w:type="pct"/>
          </w:tcPr>
          <w:p w14:paraId="4D347F8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删除员工信息</w:t>
            </w:r>
          </w:p>
        </w:tc>
      </w:tr>
      <w:tr w:rsidR="00040195" w14:paraId="45C0B1C6" w14:textId="77777777" w:rsidTr="00A47C32">
        <w:tc>
          <w:tcPr>
            <w:tcW w:w="5000" w:type="pct"/>
          </w:tcPr>
          <w:p w14:paraId="69ED0AB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040195" w14:paraId="5CC05EDA" w14:textId="77777777" w:rsidTr="00A47C32">
        <w:tc>
          <w:tcPr>
            <w:tcW w:w="5000" w:type="pct"/>
          </w:tcPr>
          <w:p w14:paraId="0C70C19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040195" w14:paraId="3A268304" w14:textId="77777777" w:rsidTr="00A47C32">
        <w:tc>
          <w:tcPr>
            <w:tcW w:w="5000" w:type="pct"/>
          </w:tcPr>
          <w:p w14:paraId="5B03C19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040195" w14:paraId="367CE750" w14:textId="77777777" w:rsidTr="00A47C32">
        <w:tc>
          <w:tcPr>
            <w:tcW w:w="5000" w:type="pct"/>
          </w:tcPr>
          <w:p w14:paraId="727CFD0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003E7CF" w14:textId="77777777" w:rsidR="00040195" w:rsidRDefault="00040195" w:rsidP="00040195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超级管理员在系统主界面，</w:t>
            </w:r>
            <w:proofErr w:type="gramStart"/>
            <w:r>
              <w:rPr>
                <w:rFonts w:hint="eastAsia"/>
              </w:rPr>
              <w:t>点击员工</w:t>
            </w:r>
            <w:proofErr w:type="gramEnd"/>
            <w:r>
              <w:rPr>
                <w:rFonts w:hint="eastAsia"/>
              </w:rPr>
              <w:t>管理；</w:t>
            </w:r>
          </w:p>
          <w:p w14:paraId="70E0CA2F" w14:textId="77777777" w:rsidR="00040195" w:rsidRDefault="00040195" w:rsidP="00040195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7AB9730B" w14:textId="77777777" w:rsidR="00040195" w:rsidRDefault="00040195" w:rsidP="00040195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超级管理员点击删除；</w:t>
            </w:r>
          </w:p>
          <w:p w14:paraId="377F6482" w14:textId="77777777" w:rsidR="00040195" w:rsidRDefault="00040195" w:rsidP="00040195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2D3F9E47" w14:textId="77777777" w:rsidR="00040195" w:rsidRDefault="00040195" w:rsidP="00040195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超级管理员确定删除；</w:t>
            </w:r>
          </w:p>
          <w:p w14:paraId="7CA7D578" w14:textId="77777777" w:rsidR="00040195" w:rsidRDefault="00040195" w:rsidP="00040195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4DB547F7" w14:textId="77777777" w:rsidR="00040195" w:rsidRDefault="00040195" w:rsidP="00040195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lastRenderedPageBreak/>
              <w:t>系统刷新员工管理界面，并进行默认查询；</w:t>
            </w:r>
            <w:r>
              <w:t xml:space="preserve"> </w:t>
            </w:r>
          </w:p>
          <w:p w14:paraId="3E96B3CF" w14:textId="77777777" w:rsidR="00040195" w:rsidRDefault="00040195" w:rsidP="00040195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03CE2FF5" w14:textId="77777777" w:rsidTr="00A47C32">
        <w:tc>
          <w:tcPr>
            <w:tcW w:w="5000" w:type="pct"/>
          </w:tcPr>
          <w:p w14:paraId="70C2BD1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79DD94D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超级管理员取消删除；</w:t>
            </w:r>
            <w:proofErr w:type="gramEnd"/>
          </w:p>
          <w:p w14:paraId="44A4DD6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</w:tc>
      </w:tr>
    </w:tbl>
    <w:p w14:paraId="18126954" w14:textId="5CB6D305" w:rsidR="00040195" w:rsidRDefault="00593173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.2.4.5 </w:t>
      </w:r>
      <w:r w:rsidR="00040195">
        <w:rPr>
          <w:rFonts w:hint="eastAsia"/>
        </w:rPr>
        <w:t>启用</w:t>
      </w:r>
      <w:r w:rsidR="00040195">
        <w:rPr>
          <w:rFonts w:hint="eastAsia"/>
        </w:rPr>
        <w:t>/</w:t>
      </w:r>
      <w:proofErr w:type="gramStart"/>
      <w:r w:rsidR="00040195">
        <w:rPr>
          <w:rFonts w:hint="eastAsia"/>
        </w:rPr>
        <w:t>禁用员工</w:t>
      </w:r>
      <w:proofErr w:type="gramEnd"/>
      <w:r w:rsidR="00040195">
        <w:rPr>
          <w:rFonts w:hint="eastAsia"/>
        </w:rPr>
        <w:t>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08C49CDD" w14:textId="77777777" w:rsidTr="00A47C32">
        <w:tc>
          <w:tcPr>
            <w:tcW w:w="5000" w:type="pct"/>
          </w:tcPr>
          <w:p w14:paraId="155F6C2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禁用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启用员工信息</w:t>
            </w:r>
          </w:p>
        </w:tc>
      </w:tr>
      <w:tr w:rsidR="00040195" w14:paraId="35C6EEDB" w14:textId="77777777" w:rsidTr="00A47C32">
        <w:tc>
          <w:tcPr>
            <w:tcW w:w="5000" w:type="pct"/>
          </w:tcPr>
          <w:p w14:paraId="79C2807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040195" w14:paraId="6BB40F73" w14:textId="77777777" w:rsidTr="00A47C32">
        <w:tc>
          <w:tcPr>
            <w:tcW w:w="5000" w:type="pct"/>
          </w:tcPr>
          <w:p w14:paraId="2BC6263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040195" w14:paraId="1D499FA6" w14:textId="77777777" w:rsidTr="00A47C32">
        <w:tc>
          <w:tcPr>
            <w:tcW w:w="5000" w:type="pct"/>
          </w:tcPr>
          <w:p w14:paraId="75C18CF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1A18A5A5" w14:textId="77777777" w:rsidTr="00A47C32">
        <w:tc>
          <w:tcPr>
            <w:tcW w:w="5000" w:type="pct"/>
          </w:tcPr>
          <w:p w14:paraId="2C7E548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57DCC36" w14:textId="77777777" w:rsidR="00040195" w:rsidRDefault="00040195" w:rsidP="00040195">
            <w:pPr>
              <w:pStyle w:val="aa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超级管理员在系统主界面，</w:t>
            </w:r>
            <w:proofErr w:type="gramStart"/>
            <w:r>
              <w:rPr>
                <w:rFonts w:hint="eastAsia"/>
              </w:rPr>
              <w:t>点击员工</w:t>
            </w:r>
            <w:proofErr w:type="gramEnd"/>
            <w:r>
              <w:rPr>
                <w:rFonts w:hint="eastAsia"/>
              </w:rPr>
              <w:t>管理；</w:t>
            </w:r>
          </w:p>
          <w:p w14:paraId="460FEF2F" w14:textId="77777777" w:rsidR="00040195" w:rsidRDefault="00040195" w:rsidP="00040195">
            <w:pPr>
              <w:pStyle w:val="aa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6C57C76C" w14:textId="77777777" w:rsidR="00040195" w:rsidRDefault="00040195" w:rsidP="00040195">
            <w:pPr>
              <w:pStyle w:val="aa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超级管理员点击禁用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启用；</w:t>
            </w:r>
          </w:p>
          <w:p w14:paraId="7E8A62E8" w14:textId="77777777" w:rsidR="00040195" w:rsidRDefault="00040195" w:rsidP="00040195">
            <w:pPr>
              <w:pStyle w:val="aa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1E01550C" w14:textId="77777777" w:rsidR="00040195" w:rsidRDefault="00040195" w:rsidP="00040195">
            <w:pPr>
              <w:pStyle w:val="aa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超级管理员进行调整状态；</w:t>
            </w:r>
          </w:p>
          <w:p w14:paraId="34285D17" w14:textId="77777777" w:rsidR="00040195" w:rsidRDefault="00040195" w:rsidP="00040195">
            <w:pPr>
              <w:pStyle w:val="aa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系统将数据库中数据修改、并提示修改成功；</w:t>
            </w:r>
          </w:p>
          <w:p w14:paraId="0B8809E2" w14:textId="77777777" w:rsidR="00040195" w:rsidRDefault="00040195" w:rsidP="00040195">
            <w:pPr>
              <w:pStyle w:val="aa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系统刷新员工管理界面，并进行默认查询；</w:t>
            </w:r>
            <w:r>
              <w:t xml:space="preserve"> </w:t>
            </w:r>
          </w:p>
          <w:p w14:paraId="7CEFE45C" w14:textId="77777777" w:rsidR="00040195" w:rsidRDefault="00040195" w:rsidP="00040195">
            <w:pPr>
              <w:pStyle w:val="aa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25AB0336" w14:textId="77777777" w:rsidTr="00A47C32">
        <w:tc>
          <w:tcPr>
            <w:tcW w:w="5000" w:type="pct"/>
          </w:tcPr>
          <w:p w14:paraId="3E97671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15B718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超级管理员取消修改；</w:t>
            </w:r>
            <w:proofErr w:type="gramEnd"/>
          </w:p>
          <w:p w14:paraId="3C1FA93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</w:tc>
      </w:tr>
    </w:tbl>
    <w:p w14:paraId="2CA707DC" w14:textId="77777777" w:rsidR="00040195" w:rsidRDefault="00040195" w:rsidP="00040195">
      <w:pPr>
        <w:ind w:firstLine="420"/>
      </w:pPr>
    </w:p>
    <w:p w14:paraId="1EE54336" w14:textId="53FA3034" w:rsidR="00040195" w:rsidRDefault="002860E1" w:rsidP="00F642CD">
      <w:pPr>
        <w:pStyle w:val="3"/>
        <w:ind w:left="420"/>
      </w:pPr>
      <w:bookmarkStart w:id="29" w:name="_Toc153805843"/>
      <w:r>
        <w:rPr>
          <w:rFonts w:hint="eastAsia"/>
        </w:rPr>
        <w:lastRenderedPageBreak/>
        <w:t>2</w:t>
      </w:r>
      <w:r>
        <w:t>.2.5</w:t>
      </w:r>
      <w:r w:rsidR="00C00467">
        <w:t xml:space="preserve"> </w:t>
      </w:r>
      <w:r w:rsidR="00040195">
        <w:rPr>
          <w:rFonts w:hint="eastAsia"/>
        </w:rPr>
        <w:t>订单管理用例图</w:t>
      </w:r>
      <w:bookmarkEnd w:id="29"/>
    </w:p>
    <w:p w14:paraId="5C50429C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A96DD56" wp14:editId="48B5F24D">
            <wp:extent cx="5274310" cy="3033395"/>
            <wp:effectExtent l="0" t="0" r="2540" b="0"/>
            <wp:docPr id="4563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804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4C44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</w:p>
    <w:p w14:paraId="55328E44" w14:textId="3F562A0B" w:rsidR="00040195" w:rsidRDefault="002860E1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.2.5.1 </w:t>
      </w:r>
      <w:r w:rsidR="00040195">
        <w:rPr>
          <w:rFonts w:hint="eastAsia"/>
        </w:rPr>
        <w:t>修改订单用例描述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0724EA71" w14:textId="77777777" w:rsidTr="00A47C32">
        <w:tc>
          <w:tcPr>
            <w:tcW w:w="5000" w:type="pct"/>
          </w:tcPr>
          <w:p w14:paraId="0F889E1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修改订单信息</w:t>
            </w:r>
          </w:p>
        </w:tc>
      </w:tr>
      <w:tr w:rsidR="00040195" w14:paraId="4AFF9FA0" w14:textId="77777777" w:rsidTr="00A47C32">
        <w:tc>
          <w:tcPr>
            <w:tcW w:w="5000" w:type="pct"/>
          </w:tcPr>
          <w:p w14:paraId="2E42929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290A09C7" w14:textId="77777777" w:rsidTr="00A47C32">
        <w:tc>
          <w:tcPr>
            <w:tcW w:w="5000" w:type="pct"/>
          </w:tcPr>
          <w:p w14:paraId="4B9B8A0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252AF359" w14:textId="77777777" w:rsidTr="00A47C32">
        <w:tc>
          <w:tcPr>
            <w:tcW w:w="5000" w:type="pct"/>
          </w:tcPr>
          <w:p w14:paraId="0125E0B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6417218B" w14:textId="77777777" w:rsidTr="00A47C32">
        <w:tc>
          <w:tcPr>
            <w:tcW w:w="5000" w:type="pct"/>
          </w:tcPr>
          <w:p w14:paraId="7BC6648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50AF05D" w14:textId="77777777" w:rsidR="00040195" w:rsidRDefault="00040195" w:rsidP="00040195">
            <w:pPr>
              <w:pStyle w:val="aa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管理员在系统主界面，点击订单管理；</w:t>
            </w:r>
          </w:p>
          <w:p w14:paraId="0FB3D7E9" w14:textId="77777777" w:rsidR="00040195" w:rsidRDefault="00040195" w:rsidP="00040195">
            <w:pPr>
              <w:pStyle w:val="aa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系统进入订单界面，显示全部订单界面；</w:t>
            </w:r>
          </w:p>
          <w:p w14:paraId="016EBAFF" w14:textId="77777777" w:rsidR="00040195" w:rsidRDefault="00040195" w:rsidP="00040195">
            <w:pPr>
              <w:pStyle w:val="aa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管理员选择接单；</w:t>
            </w:r>
          </w:p>
          <w:p w14:paraId="100888B4" w14:textId="77777777" w:rsidR="00040195" w:rsidRDefault="00040195" w:rsidP="00040195">
            <w:pPr>
              <w:pStyle w:val="aa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系统进行提示是否进行；</w:t>
            </w:r>
          </w:p>
          <w:p w14:paraId="3271207C" w14:textId="77777777" w:rsidR="00040195" w:rsidRDefault="00040195" w:rsidP="00040195">
            <w:pPr>
              <w:pStyle w:val="aa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管理员进行确认；</w:t>
            </w:r>
          </w:p>
          <w:p w14:paraId="38F7F1C7" w14:textId="77777777" w:rsidR="00040195" w:rsidRDefault="00040195" w:rsidP="00040195">
            <w:pPr>
              <w:pStyle w:val="aa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系统修改订单状态并提交到数据库，做出相应提示；</w:t>
            </w:r>
          </w:p>
          <w:p w14:paraId="1B032E62" w14:textId="77777777" w:rsidR="00040195" w:rsidRDefault="00040195" w:rsidP="00040195">
            <w:pPr>
              <w:pStyle w:val="aa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用例结束</w:t>
            </w:r>
          </w:p>
        </w:tc>
      </w:tr>
      <w:tr w:rsidR="00040195" w14:paraId="42AFD929" w14:textId="77777777" w:rsidTr="00A47C32">
        <w:tc>
          <w:tcPr>
            <w:tcW w:w="5000" w:type="pct"/>
          </w:tcPr>
          <w:p w14:paraId="666EB75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07BBF3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3a</w:t>
            </w:r>
            <w:r>
              <w:t xml:space="preserve">. </w:t>
            </w:r>
            <w:r>
              <w:rPr>
                <w:rFonts w:hint="eastAsia"/>
              </w:rPr>
              <w:t>管理员选择取消订单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拒绝订单；</w:t>
            </w:r>
            <w:proofErr w:type="gramEnd"/>
          </w:p>
          <w:p w14:paraId="6663BFE7" w14:textId="77777777" w:rsidR="00040195" w:rsidRDefault="00040195" w:rsidP="00A47C32">
            <w:pPr>
              <w:ind w:firstLine="42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4</w:t>
            </w:r>
            <w:r>
              <w:t>-6</w:t>
            </w:r>
            <w:r>
              <w:rPr>
                <w:rFonts w:hint="eastAsia"/>
              </w:rPr>
              <w:t>，并进行退还金额；</w:t>
            </w:r>
          </w:p>
          <w:p w14:paraId="1BC5E4BA" w14:textId="77777777" w:rsidR="00040195" w:rsidRDefault="00040195" w:rsidP="00A47C32">
            <w:pPr>
              <w:ind w:firstLine="420"/>
            </w:pPr>
            <w:r>
              <w:rPr>
                <w:rFonts w:hint="eastAsia"/>
              </w:rPr>
              <w:t>3a</w:t>
            </w:r>
            <w:r>
              <w:t xml:space="preserve">2. </w:t>
            </w:r>
            <w:r>
              <w:rPr>
                <w:rFonts w:hint="eastAsia"/>
              </w:rPr>
              <w:t>用例结束</w:t>
            </w:r>
          </w:p>
          <w:p w14:paraId="11E464F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. </w:t>
            </w:r>
            <w:r>
              <w:rPr>
                <w:rFonts w:hint="eastAsia"/>
              </w:rPr>
              <w:t>管理员选择派送订单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完成订单；</w:t>
            </w:r>
            <w:proofErr w:type="gramEnd"/>
          </w:p>
          <w:p w14:paraId="02018CA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4</w:t>
            </w:r>
            <w:r>
              <w:t>-7</w:t>
            </w:r>
            <w:r>
              <w:rPr>
                <w:rFonts w:hint="eastAsia"/>
              </w:rPr>
              <w:t>，直至用例结束；</w:t>
            </w:r>
          </w:p>
          <w:p w14:paraId="107DBC5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5a.</w:t>
            </w:r>
            <w:r>
              <w:t xml:space="preserve"> </w:t>
            </w:r>
            <w:r>
              <w:rPr>
                <w:rFonts w:hint="eastAsia"/>
              </w:rPr>
              <w:t>管理员取消，用例结束；</w:t>
            </w:r>
          </w:p>
        </w:tc>
      </w:tr>
    </w:tbl>
    <w:p w14:paraId="6F2ACC2A" w14:textId="27662D16" w:rsidR="00040195" w:rsidRDefault="00BA57D5" w:rsidP="00040195">
      <w:pPr>
        <w:pStyle w:val="5"/>
        <w:ind w:firstLine="562"/>
      </w:pPr>
      <w:r>
        <w:rPr>
          <w:rFonts w:hint="eastAsia"/>
        </w:rPr>
        <w:lastRenderedPageBreak/>
        <w:t>2</w:t>
      </w:r>
      <w:r>
        <w:t xml:space="preserve">.2.5.2 </w:t>
      </w:r>
      <w:r w:rsidR="00040195">
        <w:rPr>
          <w:rFonts w:hint="eastAsia"/>
        </w:rPr>
        <w:t>查看订单用例描述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6042D099" w14:textId="77777777" w:rsidTr="00A47C32">
        <w:tc>
          <w:tcPr>
            <w:tcW w:w="5000" w:type="pct"/>
          </w:tcPr>
          <w:p w14:paraId="57E7520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查看订单信息</w:t>
            </w:r>
          </w:p>
        </w:tc>
      </w:tr>
      <w:tr w:rsidR="00040195" w14:paraId="63CD40CD" w14:textId="77777777" w:rsidTr="00A47C32">
        <w:tc>
          <w:tcPr>
            <w:tcW w:w="5000" w:type="pct"/>
          </w:tcPr>
          <w:p w14:paraId="7E4979A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1B2A5D3F" w14:textId="77777777" w:rsidTr="00A47C32">
        <w:tc>
          <w:tcPr>
            <w:tcW w:w="5000" w:type="pct"/>
          </w:tcPr>
          <w:p w14:paraId="543BF4C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3CB6F470" w14:textId="77777777" w:rsidTr="00A47C32">
        <w:tc>
          <w:tcPr>
            <w:tcW w:w="5000" w:type="pct"/>
          </w:tcPr>
          <w:p w14:paraId="4348036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040195" w14:paraId="565FBC79" w14:textId="77777777" w:rsidTr="00A47C32">
        <w:tc>
          <w:tcPr>
            <w:tcW w:w="5000" w:type="pct"/>
          </w:tcPr>
          <w:p w14:paraId="51CC2FB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150A208" w14:textId="77777777" w:rsidR="00040195" w:rsidRDefault="00040195" w:rsidP="00040195">
            <w:pPr>
              <w:pStyle w:val="aa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管理员在系统主界面，点击订单管理；</w:t>
            </w:r>
          </w:p>
          <w:p w14:paraId="2D64D91C" w14:textId="77777777" w:rsidR="00040195" w:rsidRDefault="00040195" w:rsidP="00040195">
            <w:pPr>
              <w:pStyle w:val="aa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系统进入订单管理界面，显示全部订单；</w:t>
            </w:r>
          </w:p>
          <w:p w14:paraId="10E9D699" w14:textId="77777777" w:rsidR="00040195" w:rsidRDefault="00040195" w:rsidP="00040195">
            <w:pPr>
              <w:pStyle w:val="aa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管理员输入订单号点击查询；</w:t>
            </w:r>
          </w:p>
          <w:p w14:paraId="75DA73BC" w14:textId="77777777" w:rsidR="00040195" w:rsidRDefault="00040195" w:rsidP="00040195">
            <w:pPr>
              <w:pStyle w:val="aa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管理员点击查看按钮；</w:t>
            </w:r>
          </w:p>
          <w:p w14:paraId="5896F06D" w14:textId="77777777" w:rsidR="00040195" w:rsidRDefault="00040195" w:rsidP="00040195">
            <w:pPr>
              <w:pStyle w:val="aa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系统弹出订单信息弹窗；</w:t>
            </w:r>
          </w:p>
          <w:p w14:paraId="31926CA0" w14:textId="77777777" w:rsidR="00040195" w:rsidRDefault="00040195" w:rsidP="00040195">
            <w:pPr>
              <w:pStyle w:val="aa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管理员点击返回；</w:t>
            </w:r>
          </w:p>
          <w:p w14:paraId="595E0699" w14:textId="77777777" w:rsidR="00040195" w:rsidRDefault="00040195" w:rsidP="00040195">
            <w:pPr>
              <w:pStyle w:val="aa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系统关闭弹出信息；</w:t>
            </w:r>
          </w:p>
          <w:p w14:paraId="072FF892" w14:textId="77777777" w:rsidR="00040195" w:rsidRDefault="00040195" w:rsidP="00040195">
            <w:pPr>
              <w:pStyle w:val="aa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用例结束</w:t>
            </w:r>
          </w:p>
        </w:tc>
      </w:tr>
      <w:tr w:rsidR="00040195" w14:paraId="102E020A" w14:textId="77777777" w:rsidTr="00A47C32">
        <w:tc>
          <w:tcPr>
            <w:tcW w:w="5000" w:type="pct"/>
          </w:tcPr>
          <w:p w14:paraId="31CE5A1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4628F3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. </w:t>
            </w:r>
            <w:r>
              <w:rPr>
                <w:rFonts w:hint="eastAsia"/>
              </w:rPr>
              <w:t>管理员选择待接单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待派送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派送中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已完成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已取消；</w:t>
            </w:r>
            <w:proofErr w:type="gramEnd"/>
          </w:p>
          <w:p w14:paraId="641D755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系统进入对应界面，并显示相关信息；</w:t>
            </w:r>
          </w:p>
          <w:p w14:paraId="592C740F" w14:textId="77777777" w:rsidR="00040195" w:rsidRDefault="00040195" w:rsidP="00A47C32">
            <w:pPr>
              <w:ind w:firstLineChars="0" w:firstLine="0"/>
            </w:pPr>
            <w:r>
              <w:t xml:space="preserve">3a1. </w:t>
            </w:r>
            <w:r>
              <w:rPr>
                <w:rFonts w:hint="eastAsia"/>
              </w:rPr>
              <w:t>管理员选择输入订单信息（订单号、手机号、下单时间）点击查询</w:t>
            </w:r>
          </w:p>
          <w:p w14:paraId="196D464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2. </w:t>
            </w:r>
            <w:r>
              <w:rPr>
                <w:rFonts w:hint="eastAsia"/>
              </w:rPr>
              <w:t>系统进行显示，用例结束；</w:t>
            </w:r>
          </w:p>
        </w:tc>
      </w:tr>
    </w:tbl>
    <w:p w14:paraId="5010F0DB" w14:textId="77777777" w:rsidR="00040195" w:rsidRDefault="00040195" w:rsidP="00040195">
      <w:pPr>
        <w:ind w:firstLine="420"/>
      </w:pPr>
    </w:p>
    <w:p w14:paraId="34F4D661" w14:textId="15C941AA" w:rsidR="00040195" w:rsidRDefault="00632D8F" w:rsidP="00F642CD">
      <w:pPr>
        <w:pStyle w:val="3"/>
        <w:ind w:left="420"/>
      </w:pPr>
      <w:bookmarkStart w:id="30" w:name="_Toc153805844"/>
      <w:r>
        <w:rPr>
          <w:rFonts w:hint="eastAsia"/>
        </w:rPr>
        <w:lastRenderedPageBreak/>
        <w:t>2</w:t>
      </w:r>
      <w:r>
        <w:t>.2.6</w:t>
      </w:r>
      <w:r w:rsidR="00823BFD">
        <w:t xml:space="preserve"> </w:t>
      </w:r>
      <w:r w:rsidR="00040195">
        <w:rPr>
          <w:rFonts w:hint="eastAsia"/>
        </w:rPr>
        <w:t>菜品管理用例图</w:t>
      </w:r>
      <w:bookmarkEnd w:id="30"/>
    </w:p>
    <w:p w14:paraId="2FD11265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71D4772" wp14:editId="094AA13B">
            <wp:extent cx="5274310" cy="3571875"/>
            <wp:effectExtent l="0" t="0" r="2540" b="9525"/>
            <wp:docPr id="301648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4896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674A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</w:p>
    <w:p w14:paraId="6A763701" w14:textId="63D9E24F" w:rsidR="00040195" w:rsidRDefault="009A7843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.2.6.1 </w:t>
      </w:r>
      <w:r w:rsidR="00040195">
        <w:rPr>
          <w:rFonts w:hint="eastAsia"/>
        </w:rPr>
        <w:t>查询菜品用例描述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47BA8EB5" w14:textId="77777777" w:rsidTr="00A47C32">
        <w:tc>
          <w:tcPr>
            <w:tcW w:w="5000" w:type="pct"/>
          </w:tcPr>
          <w:p w14:paraId="5429194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查询菜品信息</w:t>
            </w:r>
          </w:p>
        </w:tc>
      </w:tr>
      <w:tr w:rsidR="00040195" w14:paraId="6411615B" w14:textId="77777777" w:rsidTr="00A47C32">
        <w:tc>
          <w:tcPr>
            <w:tcW w:w="5000" w:type="pct"/>
          </w:tcPr>
          <w:p w14:paraId="5B01832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2C2FC7E9" w14:textId="77777777" w:rsidTr="00A47C32">
        <w:tc>
          <w:tcPr>
            <w:tcW w:w="5000" w:type="pct"/>
          </w:tcPr>
          <w:p w14:paraId="09D0D95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前置条件：管理员登陆系统</w:t>
            </w:r>
          </w:p>
        </w:tc>
      </w:tr>
      <w:tr w:rsidR="00040195" w14:paraId="02422242" w14:textId="77777777" w:rsidTr="00A47C32">
        <w:tc>
          <w:tcPr>
            <w:tcW w:w="5000" w:type="pct"/>
          </w:tcPr>
          <w:p w14:paraId="40150A8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后置条件：管理员查看到信息</w:t>
            </w:r>
          </w:p>
        </w:tc>
      </w:tr>
      <w:tr w:rsidR="00040195" w14:paraId="4FEB66E5" w14:textId="77777777" w:rsidTr="00A47C32">
        <w:tc>
          <w:tcPr>
            <w:tcW w:w="5000" w:type="pct"/>
          </w:tcPr>
          <w:p w14:paraId="3E28F47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436BBA4" w14:textId="77777777" w:rsidR="00040195" w:rsidRDefault="00040195" w:rsidP="00040195">
            <w:pPr>
              <w:pStyle w:val="aa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管理员在系统主页，点开菜品管理；</w:t>
            </w:r>
          </w:p>
          <w:p w14:paraId="02C96796" w14:textId="77777777" w:rsidR="00040195" w:rsidRDefault="00040195" w:rsidP="00040195">
            <w:pPr>
              <w:pStyle w:val="aa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系统进入菜品管理界面，显示默认查询；</w:t>
            </w:r>
          </w:p>
          <w:p w14:paraId="03979347" w14:textId="77777777" w:rsidR="00040195" w:rsidRDefault="00040195" w:rsidP="00040195">
            <w:pPr>
              <w:pStyle w:val="aa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管理员输入菜品名称点击查询；</w:t>
            </w:r>
          </w:p>
          <w:p w14:paraId="68F9BD98" w14:textId="77777777" w:rsidR="00040195" w:rsidRDefault="00040195" w:rsidP="00040195">
            <w:pPr>
              <w:pStyle w:val="aa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系统显示相应菜品信息，用例结束。</w:t>
            </w:r>
          </w:p>
        </w:tc>
      </w:tr>
      <w:tr w:rsidR="00040195" w14:paraId="60060EBE" w14:textId="77777777" w:rsidTr="00A47C32">
        <w:tc>
          <w:tcPr>
            <w:tcW w:w="5000" w:type="pct"/>
          </w:tcPr>
          <w:p w14:paraId="14D7455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218B245F" w14:textId="77777777" w:rsidR="00040195" w:rsidRDefault="00040195" w:rsidP="00A47C32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管理员未输入菜品名称点击查询；</w:t>
            </w:r>
            <w:proofErr w:type="gramEnd"/>
          </w:p>
          <w:p w14:paraId="71FF123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3b</w:t>
            </w:r>
            <w:r>
              <w:t xml:space="preserve">1. </w:t>
            </w:r>
            <w:r>
              <w:rPr>
                <w:rFonts w:hint="eastAsia"/>
              </w:rPr>
              <w:t>管理员输入菜品信息（菜品名称、菜品分类、售卖状态）点击查询；</w:t>
            </w:r>
          </w:p>
          <w:p w14:paraId="616AFA0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系统显示相应菜品信息，用例结束。</w:t>
            </w:r>
          </w:p>
        </w:tc>
      </w:tr>
    </w:tbl>
    <w:p w14:paraId="63707E11" w14:textId="77777777" w:rsidR="00040195" w:rsidRDefault="00040195" w:rsidP="00040195">
      <w:pPr>
        <w:ind w:firstLine="420"/>
      </w:pPr>
    </w:p>
    <w:p w14:paraId="6DA1335B" w14:textId="1A572D2C" w:rsidR="00040195" w:rsidRDefault="00424CDE" w:rsidP="00040195">
      <w:pPr>
        <w:pStyle w:val="5"/>
        <w:ind w:firstLine="562"/>
      </w:pPr>
      <w:r>
        <w:rPr>
          <w:rFonts w:hint="eastAsia"/>
        </w:rPr>
        <w:t>2</w:t>
      </w:r>
      <w:r>
        <w:t>.2.6.2</w:t>
      </w:r>
      <w:r w:rsidR="00040195">
        <w:rPr>
          <w:rFonts w:hint="eastAsia"/>
        </w:rPr>
        <w:t>修改菜品用例描述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08CF994E" w14:textId="77777777" w:rsidTr="00A47C32">
        <w:tc>
          <w:tcPr>
            <w:tcW w:w="5000" w:type="pct"/>
          </w:tcPr>
          <w:p w14:paraId="5C3C1A7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修改菜品信息</w:t>
            </w:r>
          </w:p>
        </w:tc>
      </w:tr>
      <w:tr w:rsidR="00040195" w14:paraId="65B14C1F" w14:textId="77777777" w:rsidTr="00A47C32">
        <w:tc>
          <w:tcPr>
            <w:tcW w:w="5000" w:type="pct"/>
          </w:tcPr>
          <w:p w14:paraId="1F38EB8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005923C7" w14:textId="77777777" w:rsidTr="00A47C32">
        <w:tc>
          <w:tcPr>
            <w:tcW w:w="5000" w:type="pct"/>
          </w:tcPr>
          <w:p w14:paraId="5DC2418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7A7ECB20" w14:textId="77777777" w:rsidTr="00A47C32">
        <w:tc>
          <w:tcPr>
            <w:tcW w:w="5000" w:type="pct"/>
          </w:tcPr>
          <w:p w14:paraId="76BE383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561911F0" w14:textId="77777777" w:rsidTr="00A47C32">
        <w:tc>
          <w:tcPr>
            <w:tcW w:w="5000" w:type="pct"/>
          </w:tcPr>
          <w:p w14:paraId="6D4387A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52B8FE31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管理员在系统主界面，点击菜品管理；</w:t>
            </w:r>
          </w:p>
          <w:p w14:paraId="1DFC91DE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系统进入菜品管理界面，显示默认信息；</w:t>
            </w:r>
          </w:p>
          <w:p w14:paraId="7D74B2FC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管理员点击修改按钮；</w:t>
            </w:r>
          </w:p>
          <w:p w14:paraId="01035660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系统进入修改菜品界面；</w:t>
            </w:r>
          </w:p>
          <w:p w14:paraId="781558D8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管理员修改菜品信息（菜品名称、菜品分类、菜品价格、口味做法配置、菜品图片、菜品描述）；</w:t>
            </w:r>
          </w:p>
          <w:p w14:paraId="65FE4A9B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67811684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管理员返回菜品管理界面；</w:t>
            </w:r>
          </w:p>
          <w:p w14:paraId="5E49A99B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系统进入菜品管理界面，显示默认查询新数据；</w:t>
            </w:r>
          </w:p>
          <w:p w14:paraId="4AFC8F7A" w14:textId="77777777" w:rsidR="00040195" w:rsidRDefault="00040195" w:rsidP="00040195">
            <w:pPr>
              <w:pStyle w:val="aa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FCF6AFD" w14:textId="77777777" w:rsidTr="00A47C32">
        <w:tc>
          <w:tcPr>
            <w:tcW w:w="5000" w:type="pct"/>
          </w:tcPr>
          <w:p w14:paraId="1AD1FD2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4E8A5C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管理员取消输入菜品信息；</w:t>
            </w:r>
            <w:proofErr w:type="gramEnd"/>
          </w:p>
          <w:p w14:paraId="6C2C34A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返回菜品管理，用例结束；</w:t>
            </w:r>
          </w:p>
          <w:p w14:paraId="76EDE74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</w:tc>
      </w:tr>
    </w:tbl>
    <w:p w14:paraId="734822AE" w14:textId="11F6ED87" w:rsidR="00040195" w:rsidRDefault="00424CDE" w:rsidP="00040195">
      <w:pPr>
        <w:pStyle w:val="5"/>
        <w:ind w:firstLine="562"/>
      </w:pPr>
      <w:r>
        <w:rPr>
          <w:rFonts w:hint="eastAsia"/>
        </w:rPr>
        <w:t>2</w:t>
      </w:r>
      <w:r>
        <w:t>.2.6.3</w:t>
      </w:r>
      <w:r w:rsidR="00040195">
        <w:rPr>
          <w:rFonts w:hint="eastAsia"/>
        </w:rPr>
        <w:t>删除菜品用例描述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66987BF1" w14:textId="77777777" w:rsidTr="00A47C32">
        <w:tc>
          <w:tcPr>
            <w:tcW w:w="5000" w:type="pct"/>
          </w:tcPr>
          <w:p w14:paraId="316764F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删除菜品信息</w:t>
            </w:r>
          </w:p>
        </w:tc>
      </w:tr>
      <w:tr w:rsidR="00040195" w14:paraId="28E89B8A" w14:textId="77777777" w:rsidTr="00A47C32">
        <w:tc>
          <w:tcPr>
            <w:tcW w:w="5000" w:type="pct"/>
          </w:tcPr>
          <w:p w14:paraId="02D7B93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参与者：管理员</w:t>
            </w:r>
          </w:p>
        </w:tc>
      </w:tr>
      <w:tr w:rsidR="00040195" w14:paraId="6EA05573" w14:textId="77777777" w:rsidTr="00A47C32">
        <w:tc>
          <w:tcPr>
            <w:tcW w:w="5000" w:type="pct"/>
          </w:tcPr>
          <w:p w14:paraId="7EA3D7F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13E4C55A" w14:textId="77777777" w:rsidTr="00A47C32">
        <w:tc>
          <w:tcPr>
            <w:tcW w:w="5000" w:type="pct"/>
          </w:tcPr>
          <w:p w14:paraId="17FB046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040195" w14:paraId="3BF6FD72" w14:textId="77777777" w:rsidTr="00A47C32">
        <w:tc>
          <w:tcPr>
            <w:tcW w:w="5000" w:type="pct"/>
          </w:tcPr>
          <w:p w14:paraId="4A73D0A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58198BE2" w14:textId="77777777" w:rsidR="00040195" w:rsidRDefault="00040195" w:rsidP="00040195">
            <w:pPr>
              <w:pStyle w:val="aa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管理员在系统主界面，点击菜品管理；</w:t>
            </w:r>
          </w:p>
          <w:p w14:paraId="671853C9" w14:textId="77777777" w:rsidR="00040195" w:rsidRDefault="00040195" w:rsidP="00040195">
            <w:pPr>
              <w:pStyle w:val="aa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系统进入菜品管理界面，显示默认信息；</w:t>
            </w:r>
          </w:p>
          <w:p w14:paraId="2B533B6F" w14:textId="77777777" w:rsidR="00040195" w:rsidRDefault="00040195" w:rsidP="00040195">
            <w:pPr>
              <w:pStyle w:val="aa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管理员点击删除；</w:t>
            </w:r>
          </w:p>
          <w:p w14:paraId="331BDD01" w14:textId="77777777" w:rsidR="00040195" w:rsidRDefault="00040195" w:rsidP="00040195">
            <w:pPr>
              <w:pStyle w:val="aa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4EFA345F" w14:textId="77777777" w:rsidR="00040195" w:rsidRDefault="00040195" w:rsidP="00040195">
            <w:pPr>
              <w:pStyle w:val="aa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管理员确定删除；</w:t>
            </w:r>
          </w:p>
          <w:p w14:paraId="6FB80583" w14:textId="77777777" w:rsidR="00040195" w:rsidRDefault="00040195" w:rsidP="00040195">
            <w:pPr>
              <w:pStyle w:val="aa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01B86D1A" w14:textId="77777777" w:rsidR="00040195" w:rsidRDefault="00040195" w:rsidP="00040195">
            <w:pPr>
              <w:pStyle w:val="aa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系统刷新菜品管理界面，并进行默认查询；</w:t>
            </w:r>
            <w:r>
              <w:t xml:space="preserve"> </w:t>
            </w:r>
          </w:p>
          <w:p w14:paraId="1B3E3153" w14:textId="77777777" w:rsidR="00040195" w:rsidRDefault="00040195" w:rsidP="00040195">
            <w:pPr>
              <w:pStyle w:val="aa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4E53937C" w14:textId="77777777" w:rsidTr="00A47C32">
        <w:tc>
          <w:tcPr>
            <w:tcW w:w="5000" w:type="pct"/>
          </w:tcPr>
          <w:p w14:paraId="0D65C30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13F88BE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管理员取消删除；</w:t>
            </w:r>
            <w:proofErr w:type="gramEnd"/>
          </w:p>
          <w:p w14:paraId="411B45D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返回菜品管理，用例结束；</w:t>
            </w:r>
          </w:p>
        </w:tc>
      </w:tr>
    </w:tbl>
    <w:p w14:paraId="774DED56" w14:textId="77777777" w:rsidR="00040195" w:rsidRDefault="00040195" w:rsidP="00040195">
      <w:pPr>
        <w:ind w:firstLine="420"/>
      </w:pPr>
    </w:p>
    <w:p w14:paraId="0396EEA9" w14:textId="45BBFB69" w:rsidR="00040195" w:rsidRDefault="00424CDE" w:rsidP="00040195">
      <w:pPr>
        <w:pStyle w:val="5"/>
        <w:ind w:firstLine="562"/>
      </w:pPr>
      <w:r>
        <w:rPr>
          <w:rFonts w:hint="eastAsia"/>
        </w:rPr>
        <w:t>2</w:t>
      </w:r>
      <w:r>
        <w:t>.2.6.4</w:t>
      </w:r>
      <w:r w:rsidR="00040195">
        <w:rPr>
          <w:rFonts w:hint="eastAsia"/>
        </w:rPr>
        <w:t>添加菜品用例描述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7035B05E" w14:textId="77777777" w:rsidTr="00A47C32">
        <w:tc>
          <w:tcPr>
            <w:tcW w:w="5000" w:type="pct"/>
          </w:tcPr>
          <w:p w14:paraId="504E8AF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用例名称：添加菜品信息</w:t>
            </w:r>
          </w:p>
        </w:tc>
      </w:tr>
      <w:tr w:rsidR="00040195" w14:paraId="051BCA28" w14:textId="77777777" w:rsidTr="00A47C32">
        <w:tc>
          <w:tcPr>
            <w:tcW w:w="5000" w:type="pct"/>
          </w:tcPr>
          <w:p w14:paraId="56BBFE6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71AADFC1" w14:textId="77777777" w:rsidTr="00A47C32">
        <w:tc>
          <w:tcPr>
            <w:tcW w:w="5000" w:type="pct"/>
          </w:tcPr>
          <w:p w14:paraId="1627030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758D11C2" w14:textId="77777777" w:rsidTr="00A47C32">
        <w:tc>
          <w:tcPr>
            <w:tcW w:w="5000" w:type="pct"/>
          </w:tcPr>
          <w:p w14:paraId="4356D74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040195" w14:paraId="1F465ECA" w14:textId="77777777" w:rsidTr="00A47C32">
        <w:tc>
          <w:tcPr>
            <w:tcW w:w="5000" w:type="pct"/>
          </w:tcPr>
          <w:p w14:paraId="3FEF394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57767306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管理员在系统主界面，点击菜品管理；</w:t>
            </w:r>
          </w:p>
          <w:p w14:paraId="76279986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系统进入菜品管理界面，显示默认信息；</w:t>
            </w:r>
          </w:p>
          <w:p w14:paraId="68399C8B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管理员点击新建菜品；</w:t>
            </w:r>
          </w:p>
          <w:p w14:paraId="05376BDF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系统进入新建菜品界面；</w:t>
            </w:r>
          </w:p>
          <w:p w14:paraId="3A3208A7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管理员输入菜品信息（菜品名称、菜品分类、菜品价格、口味做法配置、菜品图片、</w:t>
            </w:r>
            <w:r>
              <w:rPr>
                <w:rFonts w:hint="eastAsia"/>
              </w:rPr>
              <w:lastRenderedPageBreak/>
              <w:t>菜品描述）；</w:t>
            </w:r>
          </w:p>
          <w:p w14:paraId="2C82C2D0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系统检验并将信息提交到数据库、并提示新增成功；</w:t>
            </w:r>
          </w:p>
          <w:p w14:paraId="2F787EBA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管理员返回菜品管理界面；</w:t>
            </w:r>
          </w:p>
          <w:p w14:paraId="3CA28541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系统进入菜品管理界面，显示默认查询且包含新添菜品；</w:t>
            </w:r>
          </w:p>
          <w:p w14:paraId="41DEE6BB" w14:textId="77777777" w:rsidR="00040195" w:rsidRDefault="00040195" w:rsidP="00040195">
            <w:pPr>
              <w:pStyle w:val="aa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E110A85" w14:textId="77777777" w:rsidTr="00A47C32">
        <w:tc>
          <w:tcPr>
            <w:tcW w:w="5000" w:type="pct"/>
          </w:tcPr>
          <w:p w14:paraId="69AF307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00E3313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管理员取消输入用户信息；</w:t>
            </w:r>
            <w:proofErr w:type="gramEnd"/>
          </w:p>
          <w:p w14:paraId="26E367E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7D16558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</w:t>
            </w:r>
            <w:proofErr w:type="gramStart"/>
            <w:r>
              <w:rPr>
                <w:rFonts w:hint="eastAsia"/>
              </w:rPr>
              <w:t>进行提示；</w:t>
            </w:r>
            <w:proofErr w:type="gramEnd"/>
          </w:p>
          <w:p w14:paraId="5CDCC38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5c</w:t>
            </w:r>
            <w:r>
              <w:t xml:space="preserve">. </w:t>
            </w:r>
            <w:r>
              <w:rPr>
                <w:rFonts w:hint="eastAsia"/>
              </w:rPr>
              <w:t>管理员不输入口味做法配置</w:t>
            </w:r>
          </w:p>
          <w:p w14:paraId="1C45BDE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. </w:t>
            </w:r>
            <w:r>
              <w:rPr>
                <w:rFonts w:hint="eastAsia"/>
              </w:rPr>
              <w:t>管理员选择保存并继续添加按钮</w:t>
            </w:r>
          </w:p>
          <w:p w14:paraId="3A921E2E" w14:textId="77777777" w:rsidR="00040195" w:rsidRDefault="00040195" w:rsidP="00A47C32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129CA27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t>5-9</w:t>
            </w:r>
            <w:r>
              <w:rPr>
                <w:rFonts w:hint="eastAsia"/>
              </w:rPr>
              <w:t>，直到管理员全部添加菜品完毕结束用例；</w:t>
            </w:r>
          </w:p>
        </w:tc>
      </w:tr>
    </w:tbl>
    <w:p w14:paraId="0ECD43A5" w14:textId="7CE199CC" w:rsidR="00040195" w:rsidRDefault="00FB56BB" w:rsidP="00040195">
      <w:pPr>
        <w:pStyle w:val="5"/>
        <w:ind w:firstLine="562"/>
      </w:pPr>
      <w:r>
        <w:rPr>
          <w:rFonts w:hint="eastAsia"/>
        </w:rPr>
        <w:t>2</w:t>
      </w:r>
      <w:r>
        <w:t>.2.6.5</w:t>
      </w:r>
      <w:r w:rsidR="00040195">
        <w:rPr>
          <w:rFonts w:hint="eastAsia"/>
        </w:rPr>
        <w:t>启用</w:t>
      </w:r>
      <w:r w:rsidR="00040195">
        <w:rPr>
          <w:rFonts w:hint="eastAsia"/>
        </w:rPr>
        <w:t>/</w:t>
      </w:r>
      <w:r w:rsidR="00040195">
        <w:rPr>
          <w:rFonts w:hint="eastAsia"/>
        </w:rPr>
        <w:t>禁用菜品用例描述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2EF3D27B" w14:textId="77777777" w:rsidTr="00A47C32">
        <w:tc>
          <w:tcPr>
            <w:tcW w:w="5000" w:type="pct"/>
          </w:tcPr>
          <w:p w14:paraId="73A8D4A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禁用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启用菜品信息</w:t>
            </w:r>
          </w:p>
        </w:tc>
      </w:tr>
      <w:tr w:rsidR="00040195" w14:paraId="25D08590" w14:textId="77777777" w:rsidTr="00A47C32">
        <w:tc>
          <w:tcPr>
            <w:tcW w:w="5000" w:type="pct"/>
          </w:tcPr>
          <w:p w14:paraId="5ADE863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6E8D66F6" w14:textId="77777777" w:rsidTr="00A47C32">
        <w:tc>
          <w:tcPr>
            <w:tcW w:w="5000" w:type="pct"/>
          </w:tcPr>
          <w:p w14:paraId="4BA0B00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2C95267B" w14:textId="77777777" w:rsidTr="00A47C32">
        <w:tc>
          <w:tcPr>
            <w:tcW w:w="5000" w:type="pct"/>
          </w:tcPr>
          <w:p w14:paraId="41B3DF9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7CFD40EA" w14:textId="77777777" w:rsidTr="00A47C32">
        <w:tc>
          <w:tcPr>
            <w:tcW w:w="5000" w:type="pct"/>
          </w:tcPr>
          <w:p w14:paraId="70F1FDD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EA52EE7" w14:textId="77777777" w:rsidR="00040195" w:rsidRDefault="00040195" w:rsidP="00040195">
            <w:pPr>
              <w:pStyle w:val="aa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管理员在系统主界面，点击菜品管理；</w:t>
            </w:r>
          </w:p>
          <w:p w14:paraId="72051421" w14:textId="77777777" w:rsidR="00040195" w:rsidRDefault="00040195" w:rsidP="00040195">
            <w:pPr>
              <w:pStyle w:val="aa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系统进入菜品管理界面，显示默认信息；</w:t>
            </w:r>
          </w:p>
          <w:p w14:paraId="47E22961" w14:textId="77777777" w:rsidR="00040195" w:rsidRDefault="00040195" w:rsidP="00040195">
            <w:pPr>
              <w:pStyle w:val="aa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管理员点击禁用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启用；</w:t>
            </w:r>
          </w:p>
          <w:p w14:paraId="4A5A3D96" w14:textId="77777777" w:rsidR="00040195" w:rsidRDefault="00040195" w:rsidP="00040195">
            <w:pPr>
              <w:pStyle w:val="aa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02F98B0C" w14:textId="77777777" w:rsidR="00040195" w:rsidRDefault="00040195" w:rsidP="00040195">
            <w:pPr>
              <w:pStyle w:val="aa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管理员确定调整状态；</w:t>
            </w:r>
          </w:p>
          <w:p w14:paraId="3A57FFE3" w14:textId="77777777" w:rsidR="00040195" w:rsidRDefault="00040195" w:rsidP="00040195">
            <w:pPr>
              <w:pStyle w:val="aa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系统将数据库中数据修改、并提示修改成功；</w:t>
            </w:r>
          </w:p>
          <w:p w14:paraId="5D00679B" w14:textId="77777777" w:rsidR="00040195" w:rsidRDefault="00040195" w:rsidP="00040195">
            <w:pPr>
              <w:pStyle w:val="aa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系统刷新菜品管理界面，并进行默认查询；</w:t>
            </w:r>
            <w:r>
              <w:t xml:space="preserve"> </w:t>
            </w:r>
          </w:p>
          <w:p w14:paraId="7393825E" w14:textId="77777777" w:rsidR="00040195" w:rsidRDefault="00040195" w:rsidP="00040195">
            <w:pPr>
              <w:pStyle w:val="aa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5ADC8A41" w14:textId="77777777" w:rsidTr="00A47C32">
        <w:tc>
          <w:tcPr>
            <w:tcW w:w="5000" w:type="pct"/>
          </w:tcPr>
          <w:p w14:paraId="1AB0391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758AC00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管理员取消修改；</w:t>
            </w:r>
            <w:proofErr w:type="gramEnd"/>
          </w:p>
          <w:p w14:paraId="66F4DD5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返回菜品管理，用例结束；</w:t>
            </w:r>
          </w:p>
        </w:tc>
      </w:tr>
    </w:tbl>
    <w:p w14:paraId="59B0C12B" w14:textId="77777777" w:rsidR="00040195" w:rsidRDefault="00040195" w:rsidP="00040195">
      <w:pPr>
        <w:ind w:firstLine="420"/>
      </w:pPr>
    </w:p>
    <w:p w14:paraId="6CEF7B7D" w14:textId="0A411732" w:rsidR="00040195" w:rsidRDefault="00BF2092" w:rsidP="00F642CD">
      <w:pPr>
        <w:pStyle w:val="3"/>
        <w:ind w:left="420"/>
      </w:pPr>
      <w:bookmarkStart w:id="31" w:name="_Toc153805845"/>
      <w:r>
        <w:rPr>
          <w:rFonts w:hint="eastAsia"/>
        </w:rPr>
        <w:t>2</w:t>
      </w:r>
      <w:r>
        <w:t>.2.7</w:t>
      </w:r>
      <w:r w:rsidR="00C1298C">
        <w:t xml:space="preserve"> </w:t>
      </w:r>
      <w:r w:rsidR="00040195">
        <w:rPr>
          <w:rFonts w:hint="eastAsia"/>
        </w:rPr>
        <w:t>分类管理用例图</w:t>
      </w:r>
      <w:bookmarkEnd w:id="31"/>
    </w:p>
    <w:p w14:paraId="3A6167B1" w14:textId="77777777" w:rsidR="00040195" w:rsidRDefault="00040195" w:rsidP="00040195">
      <w:pPr>
        <w:keepNext/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F180C7C" wp14:editId="28A39F6E">
            <wp:extent cx="5274310" cy="3673475"/>
            <wp:effectExtent l="0" t="0" r="2540" b="3175"/>
            <wp:docPr id="1015565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551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BFC0" w14:textId="77777777" w:rsidR="00040195" w:rsidRDefault="00040195" w:rsidP="00040195">
      <w:pPr>
        <w:pStyle w:val="af6"/>
        <w:keepNext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</w:p>
    <w:p w14:paraId="67700968" w14:textId="3C46E0A4" w:rsidR="00040195" w:rsidRDefault="00F513AF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.2.7.1 </w:t>
      </w:r>
      <w:r w:rsidR="00040195">
        <w:rPr>
          <w:rFonts w:hint="eastAsia"/>
        </w:rPr>
        <w:t>禁售</w:t>
      </w:r>
      <w:r w:rsidR="00040195">
        <w:rPr>
          <w:rFonts w:hint="eastAsia"/>
        </w:rPr>
        <w:t>/</w:t>
      </w:r>
      <w:r w:rsidR="00040195">
        <w:rPr>
          <w:rFonts w:hint="eastAsia"/>
        </w:rPr>
        <w:t>起售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5360B47B" w14:textId="77777777" w:rsidTr="00A47C32">
        <w:tc>
          <w:tcPr>
            <w:tcW w:w="5000" w:type="pct"/>
          </w:tcPr>
          <w:p w14:paraId="5025C0C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禁售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起售分类信息</w:t>
            </w:r>
          </w:p>
        </w:tc>
      </w:tr>
      <w:tr w:rsidR="00040195" w14:paraId="455DBB8E" w14:textId="77777777" w:rsidTr="00A47C32">
        <w:tc>
          <w:tcPr>
            <w:tcW w:w="5000" w:type="pct"/>
          </w:tcPr>
          <w:p w14:paraId="3FF8C30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34B1470C" w14:textId="77777777" w:rsidTr="00A47C32">
        <w:tc>
          <w:tcPr>
            <w:tcW w:w="5000" w:type="pct"/>
          </w:tcPr>
          <w:p w14:paraId="37F1074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56307CFE" w14:textId="77777777" w:rsidTr="00A47C32">
        <w:tc>
          <w:tcPr>
            <w:tcW w:w="5000" w:type="pct"/>
          </w:tcPr>
          <w:p w14:paraId="0FFF74C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3EBB07F4" w14:textId="77777777" w:rsidTr="00A47C32">
        <w:tc>
          <w:tcPr>
            <w:tcW w:w="5000" w:type="pct"/>
          </w:tcPr>
          <w:p w14:paraId="1D37EFA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5F25355" w14:textId="77777777" w:rsidR="00040195" w:rsidRDefault="00040195" w:rsidP="00040195">
            <w:pPr>
              <w:pStyle w:val="aa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管理员在系统主界面，点击分类管理；</w:t>
            </w:r>
          </w:p>
          <w:p w14:paraId="3C73A00C" w14:textId="77777777" w:rsidR="00040195" w:rsidRDefault="00040195" w:rsidP="00040195">
            <w:pPr>
              <w:pStyle w:val="aa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系统进入分类管理界面，显示默认信息；</w:t>
            </w:r>
          </w:p>
          <w:p w14:paraId="3ACFC0BB" w14:textId="77777777" w:rsidR="00040195" w:rsidRDefault="00040195" w:rsidP="00040195">
            <w:pPr>
              <w:pStyle w:val="aa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lastRenderedPageBreak/>
              <w:t>管理员点击禁售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起售；</w:t>
            </w:r>
          </w:p>
          <w:p w14:paraId="4F218DA4" w14:textId="77777777" w:rsidR="00040195" w:rsidRDefault="00040195" w:rsidP="00040195">
            <w:pPr>
              <w:pStyle w:val="aa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55439FE6" w14:textId="77777777" w:rsidR="00040195" w:rsidRDefault="00040195" w:rsidP="00040195">
            <w:pPr>
              <w:pStyle w:val="aa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管理员确定调整状态；</w:t>
            </w:r>
          </w:p>
          <w:p w14:paraId="1E5A13CC" w14:textId="77777777" w:rsidR="00040195" w:rsidRDefault="00040195" w:rsidP="00040195">
            <w:pPr>
              <w:pStyle w:val="aa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系统将数据库中数据修改、并提示修改成功；</w:t>
            </w:r>
          </w:p>
          <w:p w14:paraId="00B63967" w14:textId="77777777" w:rsidR="00040195" w:rsidRDefault="00040195" w:rsidP="00040195">
            <w:pPr>
              <w:pStyle w:val="aa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系统刷新分类管理界面，并进行默认查询；</w:t>
            </w:r>
            <w:r>
              <w:t xml:space="preserve"> </w:t>
            </w:r>
          </w:p>
          <w:p w14:paraId="69C4D20C" w14:textId="77777777" w:rsidR="00040195" w:rsidRDefault="00040195" w:rsidP="00040195">
            <w:pPr>
              <w:pStyle w:val="aa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233D8C55" w14:textId="77777777" w:rsidTr="00A47C32">
        <w:tc>
          <w:tcPr>
            <w:tcW w:w="5000" w:type="pct"/>
          </w:tcPr>
          <w:p w14:paraId="282CE8A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5DE6B77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管理员取消修改；</w:t>
            </w:r>
            <w:proofErr w:type="gramEnd"/>
          </w:p>
          <w:p w14:paraId="77195E2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返回分类管理，用例结束；</w:t>
            </w:r>
          </w:p>
        </w:tc>
      </w:tr>
    </w:tbl>
    <w:p w14:paraId="0B3D5919" w14:textId="77777777" w:rsidR="00040195" w:rsidRDefault="00040195" w:rsidP="00040195">
      <w:pPr>
        <w:ind w:firstLine="420"/>
      </w:pPr>
    </w:p>
    <w:p w14:paraId="4B8FBABF" w14:textId="77777777" w:rsidR="00040195" w:rsidRDefault="00040195" w:rsidP="00040195">
      <w:pPr>
        <w:ind w:firstLine="420"/>
      </w:pPr>
    </w:p>
    <w:p w14:paraId="63FC00BC" w14:textId="2CD72516" w:rsidR="00040195" w:rsidRDefault="00FE5ED8" w:rsidP="00040195">
      <w:pPr>
        <w:pStyle w:val="5"/>
        <w:ind w:firstLine="562"/>
      </w:pPr>
      <w:r>
        <w:rPr>
          <w:rFonts w:hint="eastAsia"/>
        </w:rPr>
        <w:t>2</w:t>
      </w:r>
      <w:r>
        <w:t>.2.7.2</w:t>
      </w:r>
      <w:r w:rsidR="00790399">
        <w:t xml:space="preserve"> </w:t>
      </w:r>
      <w:r w:rsidR="00040195">
        <w:rPr>
          <w:rFonts w:hint="eastAsia"/>
        </w:rPr>
        <w:t>新增分类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1EC746B9" w14:textId="77777777" w:rsidTr="00A47C32">
        <w:tc>
          <w:tcPr>
            <w:tcW w:w="5000" w:type="pct"/>
          </w:tcPr>
          <w:p w14:paraId="55B513D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用例名称：新增分类信息</w:t>
            </w:r>
          </w:p>
        </w:tc>
      </w:tr>
      <w:tr w:rsidR="00040195" w14:paraId="7DE80763" w14:textId="77777777" w:rsidTr="00A47C32">
        <w:tc>
          <w:tcPr>
            <w:tcW w:w="5000" w:type="pct"/>
          </w:tcPr>
          <w:p w14:paraId="5DF0E75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76582B6F" w14:textId="77777777" w:rsidTr="00A47C32">
        <w:tc>
          <w:tcPr>
            <w:tcW w:w="5000" w:type="pct"/>
          </w:tcPr>
          <w:p w14:paraId="49705AC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6FEFEC22" w14:textId="77777777" w:rsidTr="00A47C32">
        <w:tc>
          <w:tcPr>
            <w:tcW w:w="5000" w:type="pct"/>
          </w:tcPr>
          <w:p w14:paraId="2F872DA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040195" w14:paraId="506B80FF" w14:textId="77777777" w:rsidTr="00A47C32">
        <w:tc>
          <w:tcPr>
            <w:tcW w:w="5000" w:type="pct"/>
          </w:tcPr>
          <w:p w14:paraId="6242CD9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7D5C970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管理员在系统主界面，点击分类管理；</w:t>
            </w:r>
          </w:p>
          <w:p w14:paraId="1F9D8E47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系统进入分类管理界面，显示默认信息；</w:t>
            </w:r>
          </w:p>
          <w:p w14:paraId="7A68034B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管理员点击新增分类；</w:t>
            </w:r>
          </w:p>
          <w:p w14:paraId="03535BB8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系统进入新增分类界面；</w:t>
            </w:r>
          </w:p>
          <w:p w14:paraId="2FF264E8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管理员输入分类信息（分类名称、新增菜品分类信息，新增套餐分类信息）；</w:t>
            </w:r>
          </w:p>
          <w:p w14:paraId="0115E191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系统检验并将信息提交到数据库、并提示新增成功；</w:t>
            </w:r>
          </w:p>
          <w:p w14:paraId="3F7B3485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管理员返回分类管理界面；</w:t>
            </w:r>
          </w:p>
          <w:p w14:paraId="749A98AC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系统进入分类管理界面，显示默认查询且包含新增分类；</w:t>
            </w:r>
          </w:p>
          <w:p w14:paraId="69DFF94A" w14:textId="77777777" w:rsidR="00040195" w:rsidRDefault="00040195" w:rsidP="00040195">
            <w:pPr>
              <w:pStyle w:val="aa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0E2E9510" w14:textId="77777777" w:rsidTr="00A47C32">
        <w:tc>
          <w:tcPr>
            <w:tcW w:w="5000" w:type="pct"/>
          </w:tcPr>
          <w:p w14:paraId="47408CC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1266905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管理员取消输入分类信息；</w:t>
            </w:r>
            <w:proofErr w:type="gramEnd"/>
          </w:p>
          <w:p w14:paraId="03BBCA0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返回分类管理，用例结束；</w:t>
            </w:r>
          </w:p>
          <w:p w14:paraId="5642040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</w:t>
            </w:r>
            <w:proofErr w:type="gramStart"/>
            <w:r>
              <w:rPr>
                <w:rFonts w:hint="eastAsia"/>
              </w:rPr>
              <w:t>进行提示；</w:t>
            </w:r>
            <w:proofErr w:type="gramEnd"/>
          </w:p>
          <w:p w14:paraId="3DA21F3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5c</w:t>
            </w:r>
            <w:r>
              <w:t xml:space="preserve">. </w:t>
            </w:r>
            <w:r>
              <w:rPr>
                <w:rFonts w:hint="eastAsia"/>
              </w:rPr>
              <w:t>管理员输入大于</w:t>
            </w:r>
            <w:r>
              <w:rPr>
                <w:rFonts w:hint="eastAsia"/>
              </w:rPr>
              <w:t>99</w:t>
            </w:r>
            <w:r>
              <w:rPr>
                <w:rFonts w:hint="eastAsia"/>
              </w:rPr>
              <w:t>排数的信息，信息不合格，进行提示</w:t>
            </w:r>
          </w:p>
          <w:p w14:paraId="0F947F8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 xml:space="preserve">5c1. </w:t>
            </w:r>
            <w:r>
              <w:rPr>
                <w:rFonts w:hint="eastAsia"/>
              </w:rPr>
              <w:t>管理员不输入分类管理配置</w:t>
            </w:r>
          </w:p>
          <w:p w14:paraId="4EED7C97" w14:textId="77777777" w:rsidR="00040195" w:rsidRDefault="00040195" w:rsidP="00A47C32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07D1942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t>5-9</w:t>
            </w:r>
            <w:r>
              <w:rPr>
                <w:rFonts w:hint="eastAsia"/>
              </w:rPr>
              <w:t>，直到管理员全部新增分类完毕结束用例；</w:t>
            </w:r>
          </w:p>
        </w:tc>
      </w:tr>
    </w:tbl>
    <w:p w14:paraId="2C192CF4" w14:textId="77777777" w:rsidR="00040195" w:rsidRDefault="00040195" w:rsidP="00040195">
      <w:pPr>
        <w:ind w:firstLine="420"/>
      </w:pPr>
    </w:p>
    <w:p w14:paraId="5CDE5193" w14:textId="46D9CE96" w:rsidR="00040195" w:rsidRDefault="00FE5ED8" w:rsidP="00040195">
      <w:pPr>
        <w:pStyle w:val="5"/>
        <w:ind w:firstLine="562"/>
      </w:pPr>
      <w:r>
        <w:rPr>
          <w:rFonts w:hint="eastAsia"/>
        </w:rPr>
        <w:t>2</w:t>
      </w:r>
      <w:r>
        <w:t>.2.7.3</w:t>
      </w:r>
      <w:r w:rsidR="00790399">
        <w:t xml:space="preserve"> </w:t>
      </w:r>
      <w:r w:rsidR="00040195">
        <w:rPr>
          <w:rFonts w:hint="eastAsia"/>
        </w:rPr>
        <w:t>删除分类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20236AF5" w14:textId="77777777" w:rsidTr="00A47C32">
        <w:tc>
          <w:tcPr>
            <w:tcW w:w="5000" w:type="pct"/>
          </w:tcPr>
          <w:p w14:paraId="57EC527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删除分类信息</w:t>
            </w:r>
          </w:p>
        </w:tc>
      </w:tr>
      <w:tr w:rsidR="00040195" w14:paraId="48B6BE2A" w14:textId="77777777" w:rsidTr="00A47C32">
        <w:tc>
          <w:tcPr>
            <w:tcW w:w="5000" w:type="pct"/>
          </w:tcPr>
          <w:p w14:paraId="09CAEB6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0F188F2B" w14:textId="77777777" w:rsidTr="00A47C32">
        <w:tc>
          <w:tcPr>
            <w:tcW w:w="5000" w:type="pct"/>
          </w:tcPr>
          <w:p w14:paraId="25AA3DF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74E58E2F" w14:textId="77777777" w:rsidTr="00A47C32">
        <w:tc>
          <w:tcPr>
            <w:tcW w:w="5000" w:type="pct"/>
          </w:tcPr>
          <w:p w14:paraId="3C3914F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040195" w14:paraId="7268A86F" w14:textId="77777777" w:rsidTr="00A47C32">
        <w:tc>
          <w:tcPr>
            <w:tcW w:w="5000" w:type="pct"/>
          </w:tcPr>
          <w:p w14:paraId="258C8E1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C3413A6" w14:textId="77777777" w:rsidR="00040195" w:rsidRDefault="00040195" w:rsidP="00040195">
            <w:pPr>
              <w:pStyle w:val="aa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管理员在系统主界面，点击分类管理；</w:t>
            </w:r>
          </w:p>
          <w:p w14:paraId="14E2947C" w14:textId="77777777" w:rsidR="00040195" w:rsidRDefault="00040195" w:rsidP="00040195">
            <w:pPr>
              <w:pStyle w:val="aa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系统进入分类管理界面，显示默认信息；</w:t>
            </w:r>
          </w:p>
          <w:p w14:paraId="53670FF8" w14:textId="77777777" w:rsidR="00040195" w:rsidRDefault="00040195" w:rsidP="00040195">
            <w:pPr>
              <w:pStyle w:val="aa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管理员点击删除；</w:t>
            </w:r>
          </w:p>
          <w:p w14:paraId="33DC7C67" w14:textId="77777777" w:rsidR="00040195" w:rsidRDefault="00040195" w:rsidP="00040195">
            <w:pPr>
              <w:pStyle w:val="aa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2C9D570F" w14:textId="77777777" w:rsidR="00040195" w:rsidRDefault="00040195" w:rsidP="00040195">
            <w:pPr>
              <w:pStyle w:val="aa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管理员确定删除；</w:t>
            </w:r>
          </w:p>
          <w:p w14:paraId="2B21938C" w14:textId="77777777" w:rsidR="00040195" w:rsidRDefault="00040195" w:rsidP="00040195">
            <w:pPr>
              <w:pStyle w:val="aa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42262512" w14:textId="77777777" w:rsidR="00040195" w:rsidRDefault="00040195" w:rsidP="00040195">
            <w:pPr>
              <w:pStyle w:val="aa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系统刷新分类管理界面，并进行默认查询；</w:t>
            </w:r>
            <w:r>
              <w:t xml:space="preserve"> </w:t>
            </w:r>
          </w:p>
          <w:p w14:paraId="4C68FAC1" w14:textId="77777777" w:rsidR="00040195" w:rsidRDefault="00040195" w:rsidP="00040195">
            <w:pPr>
              <w:pStyle w:val="aa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042171DE" w14:textId="77777777" w:rsidTr="00A47C32">
        <w:tc>
          <w:tcPr>
            <w:tcW w:w="5000" w:type="pct"/>
          </w:tcPr>
          <w:p w14:paraId="3412A0D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9B1FF8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管理员取消删除；</w:t>
            </w:r>
            <w:proofErr w:type="gramEnd"/>
          </w:p>
          <w:p w14:paraId="4CA57FB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返回分类管理，用例结束；</w:t>
            </w:r>
          </w:p>
        </w:tc>
      </w:tr>
    </w:tbl>
    <w:p w14:paraId="1219F1B9" w14:textId="77777777" w:rsidR="00040195" w:rsidRDefault="00040195" w:rsidP="00040195">
      <w:pPr>
        <w:ind w:firstLine="420"/>
      </w:pPr>
    </w:p>
    <w:p w14:paraId="085AEFCC" w14:textId="77777777" w:rsidR="00040195" w:rsidRDefault="00040195" w:rsidP="00040195">
      <w:pPr>
        <w:ind w:firstLine="420"/>
      </w:pPr>
    </w:p>
    <w:p w14:paraId="23AE1152" w14:textId="3EB1D233" w:rsidR="00040195" w:rsidRDefault="00FE5ED8" w:rsidP="00040195">
      <w:pPr>
        <w:pStyle w:val="5"/>
        <w:ind w:firstLine="562"/>
      </w:pPr>
      <w:r>
        <w:rPr>
          <w:rFonts w:hint="eastAsia"/>
        </w:rPr>
        <w:lastRenderedPageBreak/>
        <w:t>2</w:t>
      </w:r>
      <w:r>
        <w:t>.2.7.4</w:t>
      </w:r>
      <w:r w:rsidR="00790399">
        <w:t xml:space="preserve"> </w:t>
      </w:r>
      <w:r w:rsidR="00040195">
        <w:rPr>
          <w:rFonts w:hint="eastAsia"/>
        </w:rPr>
        <w:t>修改分类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5EE87940" w14:textId="77777777" w:rsidTr="00A47C32">
        <w:tc>
          <w:tcPr>
            <w:tcW w:w="5000" w:type="pct"/>
          </w:tcPr>
          <w:p w14:paraId="67DB30B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修改分类信息</w:t>
            </w:r>
          </w:p>
        </w:tc>
      </w:tr>
      <w:tr w:rsidR="00040195" w14:paraId="3829205E" w14:textId="77777777" w:rsidTr="00A47C32">
        <w:tc>
          <w:tcPr>
            <w:tcW w:w="5000" w:type="pct"/>
          </w:tcPr>
          <w:p w14:paraId="178082D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46DE7FE9" w14:textId="77777777" w:rsidTr="00A47C32">
        <w:tc>
          <w:tcPr>
            <w:tcW w:w="5000" w:type="pct"/>
          </w:tcPr>
          <w:p w14:paraId="1CCB85F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3E39B85F" w14:textId="77777777" w:rsidTr="00A47C32">
        <w:tc>
          <w:tcPr>
            <w:tcW w:w="5000" w:type="pct"/>
          </w:tcPr>
          <w:p w14:paraId="60DDF62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3314A98B" w14:textId="77777777" w:rsidTr="00A47C32">
        <w:tc>
          <w:tcPr>
            <w:tcW w:w="5000" w:type="pct"/>
          </w:tcPr>
          <w:p w14:paraId="4762EBC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8FD08C4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管理员在系统主界面，点击分类管理；</w:t>
            </w:r>
          </w:p>
          <w:p w14:paraId="5E461341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系统进入分类管理界面，显示默认信息；</w:t>
            </w:r>
          </w:p>
          <w:p w14:paraId="415D8C77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管理员点击修改按钮；</w:t>
            </w:r>
          </w:p>
          <w:p w14:paraId="3CE281A1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系统进入修改分类界面；</w:t>
            </w:r>
          </w:p>
          <w:p w14:paraId="5893D381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管理员修改分类信息（修改菜品分类信息、修改套餐分类信息）；</w:t>
            </w:r>
          </w:p>
          <w:p w14:paraId="3A25E9C9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5B868967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管理员返回分类管理界面；</w:t>
            </w:r>
          </w:p>
          <w:p w14:paraId="535215E6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系统进入分类管理界面，显示默认查询新数据；</w:t>
            </w:r>
          </w:p>
          <w:p w14:paraId="0F1EFE76" w14:textId="77777777" w:rsidR="00040195" w:rsidRDefault="00040195" w:rsidP="00040195">
            <w:pPr>
              <w:pStyle w:val="aa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D509CFB" w14:textId="77777777" w:rsidTr="00A47C32">
        <w:tc>
          <w:tcPr>
            <w:tcW w:w="5000" w:type="pct"/>
          </w:tcPr>
          <w:p w14:paraId="3AB9079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6764503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管理员取消输入分类信息；</w:t>
            </w:r>
            <w:proofErr w:type="gramEnd"/>
          </w:p>
          <w:p w14:paraId="0E66489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返回分类管理，用例结束；</w:t>
            </w:r>
          </w:p>
          <w:p w14:paraId="04FA9C7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</w:tc>
      </w:tr>
    </w:tbl>
    <w:p w14:paraId="38A2FB50" w14:textId="77777777" w:rsidR="00040195" w:rsidRDefault="00040195" w:rsidP="00040195">
      <w:pPr>
        <w:ind w:firstLine="420"/>
      </w:pPr>
    </w:p>
    <w:p w14:paraId="5F8FF365" w14:textId="54B6999A" w:rsidR="00040195" w:rsidRDefault="00FE5ED8" w:rsidP="00040195">
      <w:pPr>
        <w:pStyle w:val="5"/>
        <w:ind w:firstLine="562"/>
      </w:pPr>
      <w:r>
        <w:rPr>
          <w:rFonts w:hint="eastAsia"/>
        </w:rPr>
        <w:t>2</w:t>
      </w:r>
      <w:r>
        <w:t>.2.7.5</w:t>
      </w:r>
      <w:r w:rsidR="00790399">
        <w:t xml:space="preserve"> </w:t>
      </w:r>
      <w:r w:rsidR="00040195">
        <w:rPr>
          <w:rFonts w:hint="eastAsia"/>
        </w:rPr>
        <w:t>查询分类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36AD8F41" w14:textId="77777777" w:rsidTr="00A47C32">
        <w:tc>
          <w:tcPr>
            <w:tcW w:w="5000" w:type="pct"/>
          </w:tcPr>
          <w:p w14:paraId="3079408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查分类信息</w:t>
            </w:r>
          </w:p>
        </w:tc>
      </w:tr>
      <w:tr w:rsidR="00040195" w14:paraId="0A794526" w14:textId="77777777" w:rsidTr="00A47C32">
        <w:tc>
          <w:tcPr>
            <w:tcW w:w="5000" w:type="pct"/>
          </w:tcPr>
          <w:p w14:paraId="3B5D6F0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69ACE5A7" w14:textId="77777777" w:rsidTr="00A47C32">
        <w:tc>
          <w:tcPr>
            <w:tcW w:w="5000" w:type="pct"/>
          </w:tcPr>
          <w:p w14:paraId="695E81F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前置条件：管理员登陆系统</w:t>
            </w:r>
          </w:p>
        </w:tc>
      </w:tr>
      <w:tr w:rsidR="00040195" w14:paraId="1146AAA4" w14:textId="77777777" w:rsidTr="00A47C32">
        <w:tc>
          <w:tcPr>
            <w:tcW w:w="5000" w:type="pct"/>
          </w:tcPr>
          <w:p w14:paraId="28F31A5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后置条件：管理员查看到信息</w:t>
            </w:r>
          </w:p>
        </w:tc>
      </w:tr>
      <w:tr w:rsidR="00040195" w14:paraId="64816FFF" w14:textId="77777777" w:rsidTr="00A47C32">
        <w:tc>
          <w:tcPr>
            <w:tcW w:w="5000" w:type="pct"/>
          </w:tcPr>
          <w:p w14:paraId="5F0D150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3ED1B12" w14:textId="77777777" w:rsidR="00040195" w:rsidRDefault="00040195" w:rsidP="00040195">
            <w:pPr>
              <w:pStyle w:val="aa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lastRenderedPageBreak/>
              <w:t>管理员在系统主页，点开分类管理；</w:t>
            </w:r>
          </w:p>
          <w:p w14:paraId="0A342D60" w14:textId="77777777" w:rsidR="00040195" w:rsidRDefault="00040195" w:rsidP="00040195">
            <w:pPr>
              <w:pStyle w:val="aa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系统进入分类管理界面，显示默认查询；</w:t>
            </w:r>
          </w:p>
          <w:p w14:paraId="0EBD7952" w14:textId="77777777" w:rsidR="00040195" w:rsidRDefault="00040195" w:rsidP="00040195">
            <w:pPr>
              <w:pStyle w:val="aa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管理员输入分类名称点击查询；</w:t>
            </w:r>
          </w:p>
          <w:p w14:paraId="15E3F02B" w14:textId="77777777" w:rsidR="00040195" w:rsidRDefault="00040195" w:rsidP="00040195">
            <w:pPr>
              <w:pStyle w:val="aa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系统显示相关分类信息，用例结束。</w:t>
            </w:r>
          </w:p>
        </w:tc>
      </w:tr>
      <w:tr w:rsidR="00040195" w14:paraId="1AFBEC90" w14:textId="77777777" w:rsidTr="00A47C32">
        <w:tc>
          <w:tcPr>
            <w:tcW w:w="5000" w:type="pct"/>
          </w:tcPr>
          <w:p w14:paraId="54B2635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5A995140" w14:textId="77777777" w:rsidR="00040195" w:rsidRDefault="00040195" w:rsidP="00A47C32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管理员未输入分类名称点击查询；</w:t>
            </w:r>
            <w:proofErr w:type="gramEnd"/>
          </w:p>
          <w:p w14:paraId="46CEE5E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管理员输入分类信息（菜品名称、菜品分类、套餐名称、套餐分类）点击查询；</w:t>
            </w:r>
          </w:p>
          <w:p w14:paraId="0A55DC9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系统显示相应分类信息，用例结束。</w:t>
            </w:r>
          </w:p>
        </w:tc>
      </w:tr>
    </w:tbl>
    <w:p w14:paraId="4DAF1F23" w14:textId="77777777" w:rsidR="00040195" w:rsidRDefault="00040195" w:rsidP="00040195">
      <w:pPr>
        <w:ind w:firstLine="420"/>
      </w:pPr>
    </w:p>
    <w:p w14:paraId="524A5EDA" w14:textId="0FA3C071" w:rsidR="00040195" w:rsidRDefault="00DB1CF7" w:rsidP="00F642CD">
      <w:pPr>
        <w:pStyle w:val="3"/>
        <w:ind w:left="420"/>
      </w:pPr>
      <w:bookmarkStart w:id="32" w:name="_Toc153805846"/>
      <w:r>
        <w:rPr>
          <w:rFonts w:hint="eastAsia"/>
        </w:rPr>
        <w:t>2</w:t>
      </w:r>
      <w:r>
        <w:t xml:space="preserve">.2.8 </w:t>
      </w:r>
      <w:r w:rsidR="00040195">
        <w:rPr>
          <w:rFonts w:hint="eastAsia"/>
        </w:rPr>
        <w:t>套餐管理用例图</w:t>
      </w:r>
      <w:bookmarkEnd w:id="32"/>
    </w:p>
    <w:p w14:paraId="0A25A292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8280326" wp14:editId="220D8786">
            <wp:extent cx="5274310" cy="3185160"/>
            <wp:effectExtent l="0" t="0" r="2540" b="0"/>
            <wp:docPr id="863055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5577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788E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</w:p>
    <w:p w14:paraId="384FBE4C" w14:textId="1103F511" w:rsidR="00040195" w:rsidRDefault="00706916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.2.8.1 </w:t>
      </w:r>
      <w:r w:rsidR="00040195">
        <w:rPr>
          <w:rFonts w:hint="eastAsia"/>
        </w:rPr>
        <w:t>查看套餐用例描述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61867F59" w14:textId="77777777" w:rsidTr="00A47C32">
        <w:tc>
          <w:tcPr>
            <w:tcW w:w="5000" w:type="pct"/>
          </w:tcPr>
          <w:p w14:paraId="664433D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查询菜品信息</w:t>
            </w:r>
          </w:p>
        </w:tc>
      </w:tr>
      <w:tr w:rsidR="00040195" w14:paraId="77FC3AAB" w14:textId="77777777" w:rsidTr="00A47C32">
        <w:tc>
          <w:tcPr>
            <w:tcW w:w="5000" w:type="pct"/>
          </w:tcPr>
          <w:p w14:paraId="7FD05FE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642A7E01" w14:textId="77777777" w:rsidTr="00A47C32">
        <w:tc>
          <w:tcPr>
            <w:tcW w:w="5000" w:type="pct"/>
          </w:tcPr>
          <w:p w14:paraId="2263A7D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前置条件：管理员登陆系统</w:t>
            </w:r>
          </w:p>
        </w:tc>
      </w:tr>
      <w:tr w:rsidR="00040195" w14:paraId="64641CB9" w14:textId="77777777" w:rsidTr="00A47C32">
        <w:tc>
          <w:tcPr>
            <w:tcW w:w="5000" w:type="pct"/>
          </w:tcPr>
          <w:p w14:paraId="4D30CE3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后置条件：管理员查看到信息</w:t>
            </w:r>
          </w:p>
        </w:tc>
      </w:tr>
      <w:tr w:rsidR="00040195" w14:paraId="0CF412A6" w14:textId="77777777" w:rsidTr="00A47C32">
        <w:tc>
          <w:tcPr>
            <w:tcW w:w="5000" w:type="pct"/>
          </w:tcPr>
          <w:p w14:paraId="6FAED20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0BB4050" w14:textId="77777777" w:rsidR="00040195" w:rsidRDefault="00040195" w:rsidP="00040195">
            <w:pPr>
              <w:pStyle w:val="aa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管理员在系统主页，点开套餐管理；</w:t>
            </w:r>
          </w:p>
          <w:p w14:paraId="4A9F0FB5" w14:textId="77777777" w:rsidR="00040195" w:rsidRDefault="00040195" w:rsidP="00040195">
            <w:pPr>
              <w:pStyle w:val="aa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系统进入套餐管理界面，显示默认查询；</w:t>
            </w:r>
          </w:p>
          <w:p w14:paraId="532A7A01" w14:textId="77777777" w:rsidR="00040195" w:rsidRDefault="00040195" w:rsidP="00040195">
            <w:pPr>
              <w:pStyle w:val="aa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管理员输入套餐名称点击查询；</w:t>
            </w:r>
          </w:p>
          <w:p w14:paraId="1F975DBE" w14:textId="77777777" w:rsidR="00040195" w:rsidRDefault="00040195" w:rsidP="00040195">
            <w:pPr>
              <w:pStyle w:val="aa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系统显示相应套餐信息，用例结束。</w:t>
            </w:r>
          </w:p>
        </w:tc>
      </w:tr>
      <w:tr w:rsidR="00040195" w14:paraId="63E3E71C" w14:textId="77777777" w:rsidTr="00A47C32">
        <w:tc>
          <w:tcPr>
            <w:tcW w:w="5000" w:type="pct"/>
          </w:tcPr>
          <w:p w14:paraId="0A7C2ED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91EB5D7" w14:textId="77777777" w:rsidR="00040195" w:rsidRDefault="00040195" w:rsidP="00A47C32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管理员未输入套餐名称点击查询；</w:t>
            </w:r>
            <w:proofErr w:type="gramEnd"/>
          </w:p>
          <w:p w14:paraId="0A32E5F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管理员输入套餐信息（套餐名称、套餐分类、售卖状态）点击查询；</w:t>
            </w:r>
          </w:p>
          <w:p w14:paraId="5DAD7EB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系统显示相应套餐信息，用例结束。</w:t>
            </w:r>
          </w:p>
        </w:tc>
      </w:tr>
    </w:tbl>
    <w:p w14:paraId="3925FDD5" w14:textId="63CA7435" w:rsidR="00040195" w:rsidRDefault="00253BD5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.2.8.2 </w:t>
      </w:r>
      <w:r w:rsidR="00040195">
        <w:rPr>
          <w:rFonts w:hint="eastAsia"/>
        </w:rPr>
        <w:t>修改套餐用例描述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49455948" w14:textId="77777777" w:rsidTr="00A47C32">
        <w:tc>
          <w:tcPr>
            <w:tcW w:w="5000" w:type="pct"/>
          </w:tcPr>
          <w:p w14:paraId="018793F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用例名称：修改套餐信息</w:t>
            </w:r>
          </w:p>
        </w:tc>
      </w:tr>
      <w:tr w:rsidR="00040195" w14:paraId="13C1C731" w14:textId="77777777" w:rsidTr="00A47C32">
        <w:tc>
          <w:tcPr>
            <w:tcW w:w="5000" w:type="pct"/>
          </w:tcPr>
          <w:p w14:paraId="047EE91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7A3F2EDD" w14:textId="77777777" w:rsidTr="00A47C32">
        <w:tc>
          <w:tcPr>
            <w:tcW w:w="5000" w:type="pct"/>
          </w:tcPr>
          <w:p w14:paraId="0C036B7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43870C5F" w14:textId="77777777" w:rsidTr="00A47C32">
        <w:tc>
          <w:tcPr>
            <w:tcW w:w="5000" w:type="pct"/>
          </w:tcPr>
          <w:p w14:paraId="64F5C4A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040195" w14:paraId="618F15A9" w14:textId="77777777" w:rsidTr="00A47C32">
        <w:tc>
          <w:tcPr>
            <w:tcW w:w="5000" w:type="pct"/>
          </w:tcPr>
          <w:p w14:paraId="2EF2651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41CEF43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管理员在系统主界面，点击套餐管理；</w:t>
            </w:r>
          </w:p>
          <w:p w14:paraId="051390E5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系统进入套餐管理界面，显示默认信息；</w:t>
            </w:r>
          </w:p>
          <w:p w14:paraId="5AAA5378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管理员点击修改按钮；</w:t>
            </w:r>
          </w:p>
          <w:p w14:paraId="5350F7DC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系统进入修改套餐界面；</w:t>
            </w:r>
          </w:p>
          <w:p w14:paraId="6441A7E2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管理员修改套餐信息（套餐名称、套餐分类、套餐价格、套餐菜品、套餐图片、套餐描述）；</w:t>
            </w:r>
          </w:p>
          <w:p w14:paraId="45D277B2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3646C566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管理员返回套餐管理界面；</w:t>
            </w:r>
          </w:p>
          <w:p w14:paraId="540FBCCF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系统进入套餐管理界面，显示默认查询且包含新套餐；</w:t>
            </w:r>
          </w:p>
          <w:p w14:paraId="7ACB3A78" w14:textId="77777777" w:rsidR="00040195" w:rsidRDefault="00040195" w:rsidP="00040195">
            <w:pPr>
              <w:pStyle w:val="aa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B86FC0B" w14:textId="77777777" w:rsidTr="00A47C32">
        <w:tc>
          <w:tcPr>
            <w:tcW w:w="5000" w:type="pct"/>
          </w:tcPr>
          <w:p w14:paraId="493EEF3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E6B6C9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管理员取消输入套餐信息；</w:t>
            </w:r>
            <w:proofErr w:type="gramEnd"/>
          </w:p>
          <w:p w14:paraId="4A30C5E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返回套餐管理，用例结束；</w:t>
            </w:r>
          </w:p>
          <w:p w14:paraId="4C23FBF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管理员输入信息不合规格，进行提示；</w:t>
            </w:r>
          </w:p>
        </w:tc>
      </w:tr>
    </w:tbl>
    <w:p w14:paraId="247FF163" w14:textId="77777777" w:rsidR="00040195" w:rsidRDefault="00040195" w:rsidP="00040195">
      <w:pPr>
        <w:ind w:firstLine="420"/>
      </w:pPr>
    </w:p>
    <w:p w14:paraId="5B5C3011" w14:textId="7D2F5570" w:rsidR="00040195" w:rsidRDefault="000B3888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.2.8.3 </w:t>
      </w:r>
      <w:r w:rsidR="00040195">
        <w:rPr>
          <w:rFonts w:hint="eastAsia"/>
        </w:rPr>
        <w:t>删除套餐用例描述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53140F34" w14:textId="77777777" w:rsidTr="00A47C32">
        <w:tc>
          <w:tcPr>
            <w:tcW w:w="5000" w:type="pct"/>
          </w:tcPr>
          <w:p w14:paraId="7AACD27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删除套餐信息</w:t>
            </w:r>
          </w:p>
        </w:tc>
      </w:tr>
      <w:tr w:rsidR="00040195" w14:paraId="3D0CB005" w14:textId="77777777" w:rsidTr="00A47C32">
        <w:tc>
          <w:tcPr>
            <w:tcW w:w="5000" w:type="pct"/>
          </w:tcPr>
          <w:p w14:paraId="4398193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0FC70E50" w14:textId="77777777" w:rsidTr="00A47C32">
        <w:tc>
          <w:tcPr>
            <w:tcW w:w="5000" w:type="pct"/>
          </w:tcPr>
          <w:p w14:paraId="2AC9838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66AE7B41" w14:textId="77777777" w:rsidTr="00A47C32">
        <w:tc>
          <w:tcPr>
            <w:tcW w:w="5000" w:type="pct"/>
          </w:tcPr>
          <w:p w14:paraId="627CBEB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040195" w14:paraId="526A5694" w14:textId="77777777" w:rsidTr="00A47C32">
        <w:tc>
          <w:tcPr>
            <w:tcW w:w="5000" w:type="pct"/>
          </w:tcPr>
          <w:p w14:paraId="4EBB4C9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2765736" w14:textId="77777777" w:rsidR="00040195" w:rsidRDefault="00040195" w:rsidP="00040195">
            <w:pPr>
              <w:pStyle w:val="aa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管理员在系统主界面，点击套餐管理；</w:t>
            </w:r>
          </w:p>
          <w:p w14:paraId="10FC6CFD" w14:textId="77777777" w:rsidR="00040195" w:rsidRDefault="00040195" w:rsidP="00040195">
            <w:pPr>
              <w:pStyle w:val="aa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系统进入套餐管理界面，显示默认信息；</w:t>
            </w:r>
          </w:p>
          <w:p w14:paraId="3EEDEC7F" w14:textId="77777777" w:rsidR="00040195" w:rsidRDefault="00040195" w:rsidP="00040195">
            <w:pPr>
              <w:pStyle w:val="aa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管理员点击删除；</w:t>
            </w:r>
          </w:p>
          <w:p w14:paraId="489692A9" w14:textId="77777777" w:rsidR="00040195" w:rsidRDefault="00040195" w:rsidP="00040195">
            <w:pPr>
              <w:pStyle w:val="aa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53854505" w14:textId="77777777" w:rsidR="00040195" w:rsidRDefault="00040195" w:rsidP="00040195">
            <w:pPr>
              <w:pStyle w:val="aa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管理员确定删除；</w:t>
            </w:r>
          </w:p>
          <w:p w14:paraId="3AB5B2AC" w14:textId="77777777" w:rsidR="00040195" w:rsidRDefault="00040195" w:rsidP="00040195">
            <w:pPr>
              <w:pStyle w:val="aa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679452DD" w14:textId="77777777" w:rsidR="00040195" w:rsidRDefault="00040195" w:rsidP="00040195">
            <w:pPr>
              <w:pStyle w:val="aa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系统刷新套餐管理界面，并进行默认查询；</w:t>
            </w:r>
            <w:r>
              <w:t xml:space="preserve"> </w:t>
            </w:r>
          </w:p>
          <w:p w14:paraId="403BD515" w14:textId="77777777" w:rsidR="00040195" w:rsidRDefault="00040195" w:rsidP="00040195">
            <w:pPr>
              <w:pStyle w:val="aa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560E4BF5" w14:textId="77777777" w:rsidTr="00A47C32">
        <w:tc>
          <w:tcPr>
            <w:tcW w:w="5000" w:type="pct"/>
          </w:tcPr>
          <w:p w14:paraId="54883E5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9CC498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管理员取消删除；</w:t>
            </w:r>
            <w:proofErr w:type="gramEnd"/>
          </w:p>
          <w:p w14:paraId="7D2D832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返回套餐管理，用例结束；</w:t>
            </w:r>
          </w:p>
        </w:tc>
      </w:tr>
    </w:tbl>
    <w:p w14:paraId="7D84E485" w14:textId="77777777" w:rsidR="00040195" w:rsidRDefault="00040195" w:rsidP="00040195">
      <w:pPr>
        <w:ind w:firstLine="420"/>
      </w:pPr>
    </w:p>
    <w:p w14:paraId="6E3FBF72" w14:textId="44CF99B6" w:rsidR="00040195" w:rsidRDefault="00C34FE0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.2.8.4 </w:t>
      </w:r>
      <w:r w:rsidR="00040195">
        <w:rPr>
          <w:rFonts w:hint="eastAsia"/>
        </w:rPr>
        <w:t>增加套餐用例描述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097A429A" w14:textId="77777777" w:rsidTr="00A47C32">
        <w:tc>
          <w:tcPr>
            <w:tcW w:w="5000" w:type="pct"/>
          </w:tcPr>
          <w:p w14:paraId="1EA05F7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用例名称：添加套餐信息</w:t>
            </w:r>
          </w:p>
        </w:tc>
      </w:tr>
      <w:tr w:rsidR="00040195" w14:paraId="39E22C73" w14:textId="77777777" w:rsidTr="00A47C32">
        <w:tc>
          <w:tcPr>
            <w:tcW w:w="5000" w:type="pct"/>
          </w:tcPr>
          <w:p w14:paraId="3259CB8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2A4CAE16" w14:textId="77777777" w:rsidTr="00A47C32">
        <w:tc>
          <w:tcPr>
            <w:tcW w:w="5000" w:type="pct"/>
          </w:tcPr>
          <w:p w14:paraId="34CFFDE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前置条件：管理员登录系统</w:t>
            </w:r>
          </w:p>
        </w:tc>
      </w:tr>
      <w:tr w:rsidR="00040195" w14:paraId="75D49E5B" w14:textId="77777777" w:rsidTr="00A47C32">
        <w:tc>
          <w:tcPr>
            <w:tcW w:w="5000" w:type="pct"/>
          </w:tcPr>
          <w:p w14:paraId="5ABF3EA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040195" w14:paraId="6C5B1ADD" w14:textId="77777777" w:rsidTr="00A47C32">
        <w:tc>
          <w:tcPr>
            <w:tcW w:w="5000" w:type="pct"/>
          </w:tcPr>
          <w:p w14:paraId="78CC00A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5418FE2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管理员在系统主界面，点击套餐管理；</w:t>
            </w:r>
          </w:p>
          <w:p w14:paraId="7F39B820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系统进入套餐管理界面，显示默认信息；</w:t>
            </w:r>
          </w:p>
          <w:p w14:paraId="64599A76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管理员点击新建套餐；</w:t>
            </w:r>
          </w:p>
          <w:p w14:paraId="5C877E00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系统进入新建套餐界面；</w:t>
            </w:r>
          </w:p>
          <w:p w14:paraId="54F9BDBC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管理员输入套餐信息（套餐名称、套餐分类、套餐价格、套餐菜品、套餐图片、套餐描述）；</w:t>
            </w:r>
          </w:p>
          <w:p w14:paraId="0BF0B92E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系统检验并将信息提交到数据库、并提示新增成功；</w:t>
            </w:r>
          </w:p>
          <w:p w14:paraId="2CFCD20F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管理员返回套餐管理界面；</w:t>
            </w:r>
          </w:p>
          <w:p w14:paraId="7A1353B3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系统进入套餐管理界面，显示默认查询且包含新添套餐；</w:t>
            </w:r>
          </w:p>
          <w:p w14:paraId="527EFA74" w14:textId="77777777" w:rsidR="00040195" w:rsidRDefault="00040195" w:rsidP="00040195">
            <w:pPr>
              <w:pStyle w:val="aa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48CBAC01" w14:textId="77777777" w:rsidTr="00A47C32">
        <w:tc>
          <w:tcPr>
            <w:tcW w:w="5000" w:type="pct"/>
          </w:tcPr>
          <w:p w14:paraId="7E22919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F38FB4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管理员取消输入用户信息；</w:t>
            </w:r>
            <w:proofErr w:type="gramEnd"/>
          </w:p>
          <w:p w14:paraId="180D3C3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4ECB1CB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</w:t>
            </w:r>
            <w:proofErr w:type="gramStart"/>
            <w:r>
              <w:rPr>
                <w:rFonts w:hint="eastAsia"/>
              </w:rPr>
              <w:t>进行提示；</w:t>
            </w:r>
            <w:proofErr w:type="gramEnd"/>
          </w:p>
          <w:p w14:paraId="611A389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5c</w:t>
            </w:r>
            <w:r>
              <w:t xml:space="preserve">. </w:t>
            </w:r>
            <w:r>
              <w:rPr>
                <w:rFonts w:hint="eastAsia"/>
              </w:rPr>
              <w:t>管理员不输入套餐菜品</w:t>
            </w:r>
          </w:p>
          <w:p w14:paraId="45F96F4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. </w:t>
            </w:r>
            <w:r>
              <w:rPr>
                <w:rFonts w:hint="eastAsia"/>
              </w:rPr>
              <w:t>管理员选择保存并继续添加按钮</w:t>
            </w:r>
          </w:p>
          <w:p w14:paraId="0D2E53F4" w14:textId="77777777" w:rsidR="00040195" w:rsidRDefault="00040195" w:rsidP="00A47C32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45577FB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t>5-9</w:t>
            </w:r>
            <w:r>
              <w:rPr>
                <w:rFonts w:hint="eastAsia"/>
              </w:rPr>
              <w:t>，直到管理员全部添加套餐完毕结束用例；</w:t>
            </w:r>
          </w:p>
        </w:tc>
      </w:tr>
    </w:tbl>
    <w:p w14:paraId="48928D5C" w14:textId="77777777" w:rsidR="00040195" w:rsidRDefault="00040195" w:rsidP="00040195">
      <w:pPr>
        <w:ind w:firstLine="420"/>
      </w:pPr>
    </w:p>
    <w:p w14:paraId="3945EAF3" w14:textId="1EB1AE82" w:rsidR="00040195" w:rsidRDefault="00431447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.2.8.5 </w:t>
      </w:r>
      <w:r w:rsidR="00040195">
        <w:rPr>
          <w:rFonts w:hint="eastAsia"/>
        </w:rPr>
        <w:t>起售</w:t>
      </w:r>
      <w:r w:rsidR="00040195">
        <w:rPr>
          <w:rFonts w:hint="eastAsia"/>
        </w:rPr>
        <w:t>/</w:t>
      </w:r>
      <w:r w:rsidR="00040195">
        <w:rPr>
          <w:rFonts w:hint="eastAsia"/>
        </w:rPr>
        <w:t>禁售套餐用例描述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7432070C" w14:textId="77777777" w:rsidTr="00A47C32">
        <w:tc>
          <w:tcPr>
            <w:tcW w:w="5000" w:type="pct"/>
          </w:tcPr>
          <w:p w14:paraId="4A532EA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禁用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启用套餐信息</w:t>
            </w:r>
          </w:p>
        </w:tc>
      </w:tr>
      <w:tr w:rsidR="00040195" w14:paraId="0300FAB9" w14:textId="77777777" w:rsidTr="00A47C32">
        <w:tc>
          <w:tcPr>
            <w:tcW w:w="5000" w:type="pct"/>
          </w:tcPr>
          <w:p w14:paraId="3E4548A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40195" w14:paraId="154E1911" w14:textId="77777777" w:rsidTr="00A47C32">
        <w:tc>
          <w:tcPr>
            <w:tcW w:w="5000" w:type="pct"/>
          </w:tcPr>
          <w:p w14:paraId="579F4CB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040195" w14:paraId="3FB03B3C" w14:textId="77777777" w:rsidTr="00A47C32">
        <w:tc>
          <w:tcPr>
            <w:tcW w:w="5000" w:type="pct"/>
          </w:tcPr>
          <w:p w14:paraId="702467D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1B66588D" w14:textId="77777777" w:rsidTr="00A47C32">
        <w:tc>
          <w:tcPr>
            <w:tcW w:w="5000" w:type="pct"/>
          </w:tcPr>
          <w:p w14:paraId="66DD332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正常事件流：</w:t>
            </w:r>
          </w:p>
          <w:p w14:paraId="4F004E83" w14:textId="77777777" w:rsidR="00040195" w:rsidRDefault="00040195" w:rsidP="00040195">
            <w:pPr>
              <w:pStyle w:val="aa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管理员在系统主界面，点击套餐管理；</w:t>
            </w:r>
          </w:p>
          <w:p w14:paraId="59D0CE48" w14:textId="77777777" w:rsidR="00040195" w:rsidRDefault="00040195" w:rsidP="00040195">
            <w:pPr>
              <w:pStyle w:val="aa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系统进入套餐管理界面，显示默认信息；</w:t>
            </w:r>
          </w:p>
          <w:p w14:paraId="3A868011" w14:textId="77777777" w:rsidR="00040195" w:rsidRDefault="00040195" w:rsidP="00040195">
            <w:pPr>
              <w:pStyle w:val="aa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管理员点击禁用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启用；</w:t>
            </w:r>
          </w:p>
          <w:p w14:paraId="54EBD2D5" w14:textId="77777777" w:rsidR="00040195" w:rsidRDefault="00040195" w:rsidP="00040195">
            <w:pPr>
              <w:pStyle w:val="aa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76041A3B" w14:textId="77777777" w:rsidR="00040195" w:rsidRDefault="00040195" w:rsidP="00040195">
            <w:pPr>
              <w:pStyle w:val="aa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管理员确定调整状态；</w:t>
            </w:r>
          </w:p>
          <w:p w14:paraId="166F3602" w14:textId="77777777" w:rsidR="00040195" w:rsidRDefault="00040195" w:rsidP="00040195">
            <w:pPr>
              <w:pStyle w:val="aa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系统将数据库中数据修改、并提示修改成功；</w:t>
            </w:r>
          </w:p>
          <w:p w14:paraId="4377A5D8" w14:textId="77777777" w:rsidR="00040195" w:rsidRDefault="00040195" w:rsidP="00040195">
            <w:pPr>
              <w:pStyle w:val="aa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系统刷新套餐管理界面，并进行默认查询；</w:t>
            </w:r>
            <w:r>
              <w:t xml:space="preserve"> </w:t>
            </w:r>
          </w:p>
          <w:p w14:paraId="6022355F" w14:textId="77777777" w:rsidR="00040195" w:rsidRDefault="00040195" w:rsidP="00040195">
            <w:pPr>
              <w:pStyle w:val="aa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E544B15" w14:textId="77777777" w:rsidTr="00A47C32">
        <w:tc>
          <w:tcPr>
            <w:tcW w:w="5000" w:type="pct"/>
          </w:tcPr>
          <w:p w14:paraId="405FE74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3A3932C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管理员取消修改；</w:t>
            </w:r>
            <w:proofErr w:type="gramEnd"/>
          </w:p>
          <w:p w14:paraId="3F5E439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返回套餐管理，用例结束；</w:t>
            </w:r>
          </w:p>
        </w:tc>
      </w:tr>
    </w:tbl>
    <w:p w14:paraId="22D119D5" w14:textId="77777777" w:rsidR="00040195" w:rsidRDefault="00040195" w:rsidP="00040195">
      <w:pPr>
        <w:ind w:firstLineChars="0" w:firstLine="0"/>
      </w:pPr>
    </w:p>
    <w:p w14:paraId="4AD8B281" w14:textId="213820D7" w:rsidR="00040195" w:rsidRDefault="007E2FC1" w:rsidP="00F642CD">
      <w:pPr>
        <w:pStyle w:val="3"/>
        <w:ind w:left="420"/>
      </w:pPr>
      <w:bookmarkStart w:id="33" w:name="_Toc153805847"/>
      <w:r>
        <w:lastRenderedPageBreak/>
        <w:t>2.2.9</w:t>
      </w:r>
      <w:r w:rsidR="00C818D0">
        <w:t xml:space="preserve"> </w:t>
      </w:r>
      <w:r w:rsidR="00040195">
        <w:rPr>
          <w:rFonts w:hint="eastAsia"/>
        </w:rPr>
        <w:t xml:space="preserve">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订单用例图</w:t>
      </w:r>
      <w:bookmarkEnd w:id="33"/>
    </w:p>
    <w:p w14:paraId="7644EC8E" w14:textId="77777777" w:rsidR="00040195" w:rsidRDefault="00040195" w:rsidP="00040195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7C14D46D" wp14:editId="46265501">
            <wp:extent cx="5274310" cy="4217035"/>
            <wp:effectExtent l="0" t="0" r="8890" b="12065"/>
            <wp:docPr id="1" name="图片 1" descr="b8a2fd2025853acc07816c86492e5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8a2fd2025853acc07816c86492e50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00CA" w14:textId="77777777" w:rsidR="00040195" w:rsidRDefault="00040195" w:rsidP="00040195">
      <w:pPr>
        <w:pStyle w:val="af6"/>
        <w:rPr>
          <w:rFonts w:eastAsiaTheme="minor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</w:p>
    <w:p w14:paraId="5F0F334D" w14:textId="77777777" w:rsidR="00040195" w:rsidRDefault="00040195" w:rsidP="00040195">
      <w:pPr>
        <w:ind w:firstLine="420"/>
      </w:pPr>
    </w:p>
    <w:p w14:paraId="652FFCB8" w14:textId="65178FCE" w:rsidR="00040195" w:rsidRDefault="00AA396B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.2.9.1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查看订单信息用例描述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5DBC560E" w14:textId="77777777" w:rsidTr="00A47C32">
        <w:tc>
          <w:tcPr>
            <w:tcW w:w="5000" w:type="pct"/>
          </w:tcPr>
          <w:p w14:paraId="7CFF005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查看订单信息</w:t>
            </w:r>
          </w:p>
        </w:tc>
      </w:tr>
      <w:tr w:rsidR="00040195" w14:paraId="7615C3B3" w14:textId="77777777" w:rsidTr="00A47C32">
        <w:tc>
          <w:tcPr>
            <w:tcW w:w="5000" w:type="pct"/>
          </w:tcPr>
          <w:p w14:paraId="1D3E322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22B95B8D" w14:textId="77777777" w:rsidTr="00A47C32">
        <w:tc>
          <w:tcPr>
            <w:tcW w:w="5000" w:type="pct"/>
          </w:tcPr>
          <w:p w14:paraId="3C018E3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前置条件：用户登录系统</w:t>
            </w:r>
          </w:p>
        </w:tc>
      </w:tr>
      <w:tr w:rsidR="00040195" w14:paraId="7E9DE4CE" w14:textId="77777777" w:rsidTr="00A47C32">
        <w:tc>
          <w:tcPr>
            <w:tcW w:w="5000" w:type="pct"/>
          </w:tcPr>
          <w:p w14:paraId="3BF9F0F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040195" w14:paraId="012C7C31" w14:textId="77777777" w:rsidTr="00A47C32">
        <w:tc>
          <w:tcPr>
            <w:tcW w:w="5000" w:type="pct"/>
          </w:tcPr>
          <w:p w14:paraId="0A5FB21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43EFA24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用户在系统主界面，点击个人中心，点击历史订单；</w:t>
            </w:r>
          </w:p>
          <w:p w14:paraId="4F0EE0E3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系统进入历史订单界面，显示全部订单；</w:t>
            </w:r>
          </w:p>
          <w:p w14:paraId="08D64BF2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用户点击订单；</w:t>
            </w:r>
          </w:p>
          <w:p w14:paraId="202C3079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lastRenderedPageBreak/>
              <w:t>系统弹出订单信息界面；</w:t>
            </w:r>
          </w:p>
          <w:p w14:paraId="5A4C5637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用户点击返回；</w:t>
            </w:r>
          </w:p>
          <w:p w14:paraId="3D946807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系统返回上一界面；</w:t>
            </w:r>
          </w:p>
          <w:p w14:paraId="0167AB8A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39C7536" w14:textId="77777777" w:rsidTr="00A47C32">
        <w:tc>
          <w:tcPr>
            <w:tcW w:w="5000" w:type="pct"/>
          </w:tcPr>
          <w:p w14:paraId="22A519F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32E2574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. </w:t>
            </w:r>
            <w:r>
              <w:rPr>
                <w:rFonts w:hint="eastAsia"/>
              </w:rPr>
              <w:t>用户选择待付款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已取消；</w:t>
            </w:r>
            <w:proofErr w:type="gramEnd"/>
          </w:p>
          <w:p w14:paraId="303C47D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系统进入对应界面，并显示相关信息，用例结束。</w:t>
            </w:r>
          </w:p>
        </w:tc>
      </w:tr>
    </w:tbl>
    <w:p w14:paraId="744944A2" w14:textId="14C2595B" w:rsidR="00040195" w:rsidRDefault="006B46CB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.2.9.2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修改订单信息用例描述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2218DBB6" w14:textId="77777777" w:rsidTr="00A47C32">
        <w:tc>
          <w:tcPr>
            <w:tcW w:w="5000" w:type="pct"/>
          </w:tcPr>
          <w:p w14:paraId="39DB034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修改订单信息</w:t>
            </w:r>
          </w:p>
        </w:tc>
      </w:tr>
      <w:tr w:rsidR="00040195" w14:paraId="6EAEFFE9" w14:textId="77777777" w:rsidTr="00A47C32">
        <w:tc>
          <w:tcPr>
            <w:tcW w:w="5000" w:type="pct"/>
          </w:tcPr>
          <w:p w14:paraId="2EB19BB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70A78A46" w14:textId="77777777" w:rsidTr="00A47C32">
        <w:tc>
          <w:tcPr>
            <w:tcW w:w="5000" w:type="pct"/>
          </w:tcPr>
          <w:p w14:paraId="4A9C7E5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前置条件：用户登录系统，查看订单</w:t>
            </w:r>
          </w:p>
        </w:tc>
      </w:tr>
      <w:tr w:rsidR="00040195" w14:paraId="0533AF05" w14:textId="77777777" w:rsidTr="00A47C32">
        <w:tc>
          <w:tcPr>
            <w:tcW w:w="5000" w:type="pct"/>
          </w:tcPr>
          <w:p w14:paraId="667081E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5BA21BCB" w14:textId="77777777" w:rsidTr="00A47C32">
        <w:tc>
          <w:tcPr>
            <w:tcW w:w="5000" w:type="pct"/>
          </w:tcPr>
          <w:p w14:paraId="2ACE063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CD15D0C" w14:textId="77777777" w:rsidR="00040195" w:rsidRDefault="00040195" w:rsidP="00040195">
            <w:pPr>
              <w:pStyle w:val="aa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用户在系统订单界面，点击订单；</w:t>
            </w:r>
          </w:p>
          <w:p w14:paraId="46EB72DF" w14:textId="77777777" w:rsidR="00040195" w:rsidRDefault="00040195" w:rsidP="00040195">
            <w:pPr>
              <w:pStyle w:val="aa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系统进入订单详情界面，显示信息；</w:t>
            </w:r>
          </w:p>
          <w:p w14:paraId="51A2A2DD" w14:textId="77777777" w:rsidR="00040195" w:rsidRDefault="00040195" w:rsidP="00040195">
            <w:pPr>
              <w:pStyle w:val="aa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用户选择取消订单；</w:t>
            </w:r>
          </w:p>
          <w:p w14:paraId="674EC78F" w14:textId="77777777" w:rsidR="00040195" w:rsidRDefault="00040195" w:rsidP="00040195">
            <w:pPr>
              <w:pStyle w:val="aa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系统进行提示是否进行；</w:t>
            </w:r>
          </w:p>
          <w:p w14:paraId="544A9988" w14:textId="77777777" w:rsidR="00040195" w:rsidRDefault="00040195" w:rsidP="00040195">
            <w:pPr>
              <w:pStyle w:val="aa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用户进行确认；</w:t>
            </w:r>
          </w:p>
          <w:p w14:paraId="4CF0D56A" w14:textId="77777777" w:rsidR="00040195" w:rsidRDefault="00040195" w:rsidP="00040195">
            <w:pPr>
              <w:pStyle w:val="aa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系统修改订单状态并提交到数据库，做出相应提示；</w:t>
            </w:r>
          </w:p>
          <w:p w14:paraId="4E3829A2" w14:textId="77777777" w:rsidR="00040195" w:rsidRDefault="00040195" w:rsidP="00040195">
            <w:pPr>
              <w:pStyle w:val="aa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92993D7" w14:textId="77777777" w:rsidTr="00A47C32">
        <w:tc>
          <w:tcPr>
            <w:tcW w:w="5000" w:type="pct"/>
          </w:tcPr>
          <w:p w14:paraId="751122D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2D71B798" w14:textId="77777777" w:rsidR="00040195" w:rsidRDefault="00040195" w:rsidP="00A47C32">
            <w:pPr>
              <w:ind w:firstLineChars="0" w:firstLine="0"/>
            </w:pPr>
            <w:r>
              <w:t>5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用户进行取消；</w:t>
            </w:r>
          </w:p>
          <w:p w14:paraId="7E9D0BD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2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系统取消弹出，用例结束；</w:t>
            </w:r>
          </w:p>
          <w:p w14:paraId="69DD590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5b</w:t>
            </w:r>
            <w:r>
              <w:t xml:space="preserve">1. </w:t>
            </w:r>
            <w:r>
              <w:rPr>
                <w:rFonts w:hint="eastAsia"/>
              </w:rPr>
              <w:t>用户点击催单；</w:t>
            </w:r>
          </w:p>
          <w:p w14:paraId="6BAE4F6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5b</w:t>
            </w:r>
            <w:r>
              <w:t xml:space="preserve">2. </w:t>
            </w:r>
            <w:r>
              <w:rPr>
                <w:rFonts w:hint="eastAsia"/>
              </w:rPr>
              <w:t>系统弹出提示，并将数据提交到数据库，用例结束。</w:t>
            </w:r>
          </w:p>
        </w:tc>
      </w:tr>
    </w:tbl>
    <w:p w14:paraId="6B195C2B" w14:textId="390F5AA8" w:rsidR="00040195" w:rsidRDefault="002B3892" w:rsidP="00040195">
      <w:pPr>
        <w:pStyle w:val="5"/>
        <w:ind w:firstLine="562"/>
      </w:pPr>
      <w:r>
        <w:rPr>
          <w:rFonts w:hint="eastAsia"/>
        </w:rPr>
        <w:lastRenderedPageBreak/>
        <w:t>2</w:t>
      </w:r>
      <w:r>
        <w:t xml:space="preserve">.2.9.3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删除订单信息用例描述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480E5704" w14:textId="77777777" w:rsidTr="00A47C32">
        <w:tc>
          <w:tcPr>
            <w:tcW w:w="5000" w:type="pct"/>
          </w:tcPr>
          <w:p w14:paraId="46F1DF3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删除订单信息</w:t>
            </w:r>
          </w:p>
        </w:tc>
      </w:tr>
      <w:tr w:rsidR="00040195" w14:paraId="0253305C" w14:textId="77777777" w:rsidTr="00A47C32">
        <w:tc>
          <w:tcPr>
            <w:tcW w:w="5000" w:type="pct"/>
          </w:tcPr>
          <w:p w14:paraId="692D1A3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6F6FEB4E" w14:textId="77777777" w:rsidTr="00A47C32">
        <w:tc>
          <w:tcPr>
            <w:tcW w:w="5000" w:type="pct"/>
          </w:tcPr>
          <w:p w14:paraId="4C72E96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前置条件：用户登录系统，查看订单</w:t>
            </w:r>
          </w:p>
        </w:tc>
      </w:tr>
      <w:tr w:rsidR="00040195" w14:paraId="0F814AF0" w14:textId="77777777" w:rsidTr="00A47C32">
        <w:tc>
          <w:tcPr>
            <w:tcW w:w="5000" w:type="pct"/>
          </w:tcPr>
          <w:p w14:paraId="33A3019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5922DA21" w14:textId="77777777" w:rsidTr="00A47C32">
        <w:tc>
          <w:tcPr>
            <w:tcW w:w="5000" w:type="pct"/>
          </w:tcPr>
          <w:p w14:paraId="6E24926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C127D7A" w14:textId="77777777" w:rsidR="00040195" w:rsidRDefault="00040195" w:rsidP="00040195">
            <w:pPr>
              <w:pStyle w:val="aa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用户在系统订单界面，选择已完成；</w:t>
            </w:r>
          </w:p>
          <w:p w14:paraId="3C645A02" w14:textId="77777777" w:rsidR="00040195" w:rsidRDefault="00040195" w:rsidP="00040195">
            <w:pPr>
              <w:pStyle w:val="aa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系统进入订单详情界面，显示信息；</w:t>
            </w:r>
          </w:p>
          <w:p w14:paraId="70DDCA67" w14:textId="77777777" w:rsidR="00040195" w:rsidRDefault="00040195" w:rsidP="00040195">
            <w:pPr>
              <w:pStyle w:val="aa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用户选择删除订单；</w:t>
            </w:r>
          </w:p>
          <w:p w14:paraId="07AABCCB" w14:textId="77777777" w:rsidR="00040195" w:rsidRDefault="00040195" w:rsidP="00040195">
            <w:pPr>
              <w:pStyle w:val="aa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系统进行提示是否进行；</w:t>
            </w:r>
          </w:p>
          <w:p w14:paraId="3C197676" w14:textId="77777777" w:rsidR="00040195" w:rsidRDefault="00040195" w:rsidP="00040195">
            <w:pPr>
              <w:pStyle w:val="aa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用户进行确认；</w:t>
            </w:r>
          </w:p>
          <w:p w14:paraId="37E267FB" w14:textId="77777777" w:rsidR="00040195" w:rsidRDefault="00040195" w:rsidP="00040195">
            <w:pPr>
              <w:pStyle w:val="aa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系统修改订单状态并提交到数据库，做出相应提示；</w:t>
            </w:r>
          </w:p>
          <w:p w14:paraId="03BBDD3B" w14:textId="77777777" w:rsidR="00040195" w:rsidRDefault="00040195" w:rsidP="00040195">
            <w:pPr>
              <w:pStyle w:val="aa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4677A095" w14:textId="77777777" w:rsidTr="00A47C32">
        <w:tc>
          <w:tcPr>
            <w:tcW w:w="5000" w:type="pct"/>
          </w:tcPr>
          <w:p w14:paraId="2916F89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14B48BD" w14:textId="77777777" w:rsidR="00040195" w:rsidRDefault="00040195" w:rsidP="00A47C32">
            <w:pPr>
              <w:ind w:firstLineChars="0" w:firstLine="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用户选择已取消；</w:t>
            </w:r>
            <w:proofErr w:type="gramEnd"/>
          </w:p>
          <w:p w14:paraId="703267FA" w14:textId="77777777" w:rsidR="00040195" w:rsidRDefault="00040195" w:rsidP="00A47C32">
            <w:pPr>
              <w:ind w:firstLineChars="0" w:firstLine="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进行</w:t>
            </w:r>
            <w:r>
              <w:t>2-7</w:t>
            </w:r>
            <w:r>
              <w:rPr>
                <w:rFonts w:hint="eastAsia"/>
              </w:rPr>
              <w:t>，直至用例结束。</w:t>
            </w:r>
          </w:p>
          <w:p w14:paraId="58CBE29F" w14:textId="77777777" w:rsidR="00040195" w:rsidRDefault="00040195" w:rsidP="00A47C32">
            <w:pPr>
              <w:ind w:firstLineChars="0" w:firstLine="0"/>
            </w:pPr>
            <w:r>
              <w:t>5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用户进行取消；</w:t>
            </w:r>
            <w:proofErr w:type="gramEnd"/>
          </w:p>
          <w:p w14:paraId="20C1D0E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系统取消弹出，用例结束。</w:t>
            </w:r>
          </w:p>
        </w:tc>
      </w:tr>
    </w:tbl>
    <w:p w14:paraId="7658413A" w14:textId="77777777" w:rsidR="00040195" w:rsidRDefault="00040195" w:rsidP="00040195">
      <w:pPr>
        <w:ind w:firstLine="420"/>
      </w:pPr>
    </w:p>
    <w:p w14:paraId="32CB4AC1" w14:textId="56F69B3C" w:rsidR="00040195" w:rsidRDefault="008E424F" w:rsidP="00F642CD">
      <w:pPr>
        <w:pStyle w:val="3"/>
        <w:ind w:left="420"/>
      </w:pPr>
      <w:bookmarkStart w:id="34" w:name="_Toc153805848"/>
      <w:r>
        <w:rPr>
          <w:rFonts w:hint="eastAsia"/>
        </w:rPr>
        <w:lastRenderedPageBreak/>
        <w:t>2</w:t>
      </w:r>
      <w:r>
        <w:t>.2.10</w:t>
      </w:r>
      <w:r w:rsidR="00656BF8">
        <w:t xml:space="preserve">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菜品用例图</w:t>
      </w:r>
      <w:bookmarkEnd w:id="34"/>
    </w:p>
    <w:p w14:paraId="3BFF8B2E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797E77F" wp14:editId="2998CEB3">
            <wp:extent cx="5274310" cy="2249170"/>
            <wp:effectExtent l="0" t="0" r="2540" b="0"/>
            <wp:docPr id="20623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248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3EF9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</w:p>
    <w:p w14:paraId="59FBB970" w14:textId="5D7DA97D" w:rsidR="00040195" w:rsidRDefault="0094621B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.2.10.1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选择规格用例描述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5FDC8B34" w14:textId="77777777" w:rsidTr="00A47C32">
        <w:tc>
          <w:tcPr>
            <w:tcW w:w="5000" w:type="pct"/>
          </w:tcPr>
          <w:p w14:paraId="2905D58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选择规格</w:t>
            </w:r>
          </w:p>
        </w:tc>
      </w:tr>
      <w:tr w:rsidR="00040195" w14:paraId="52E473C3" w14:textId="77777777" w:rsidTr="00A47C32">
        <w:tc>
          <w:tcPr>
            <w:tcW w:w="5000" w:type="pct"/>
          </w:tcPr>
          <w:p w14:paraId="2AD545D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44049283" w14:textId="77777777" w:rsidTr="00A47C32">
        <w:tc>
          <w:tcPr>
            <w:tcW w:w="5000" w:type="pct"/>
          </w:tcPr>
          <w:p w14:paraId="2139DDF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7CC6478E" w14:textId="77777777" w:rsidTr="00A47C32">
        <w:tc>
          <w:tcPr>
            <w:tcW w:w="5000" w:type="pct"/>
          </w:tcPr>
          <w:p w14:paraId="7E75804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后置条件：用户查看到信息</w:t>
            </w:r>
          </w:p>
        </w:tc>
      </w:tr>
      <w:tr w:rsidR="00040195" w14:paraId="668E9B79" w14:textId="77777777" w:rsidTr="00A47C32">
        <w:tc>
          <w:tcPr>
            <w:tcW w:w="5000" w:type="pct"/>
          </w:tcPr>
          <w:p w14:paraId="5DB3FBD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5CD208B4" w14:textId="77777777" w:rsidR="00040195" w:rsidRDefault="00040195" w:rsidP="00040195">
            <w:pPr>
              <w:pStyle w:val="aa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用户在系统主页，点击选择规格按钮；</w:t>
            </w:r>
          </w:p>
          <w:p w14:paraId="00A4BCCF" w14:textId="77777777" w:rsidR="00040195" w:rsidRDefault="00040195" w:rsidP="00040195">
            <w:pPr>
              <w:pStyle w:val="aa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系统弹出菜品的规格信息，并显示默认选择规格；</w:t>
            </w:r>
          </w:p>
          <w:p w14:paraId="4AEBF564" w14:textId="77777777" w:rsidR="00040195" w:rsidRDefault="00040195" w:rsidP="00040195">
            <w:pPr>
              <w:pStyle w:val="aa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用户选择规格，并点击加入购物车；</w:t>
            </w:r>
          </w:p>
          <w:p w14:paraId="5931CCE7" w14:textId="77777777" w:rsidR="00040195" w:rsidRDefault="00040195" w:rsidP="00040195">
            <w:pPr>
              <w:pStyle w:val="aa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系统关闭弹窗，提交到数据库，用例结束；</w:t>
            </w:r>
          </w:p>
        </w:tc>
      </w:tr>
      <w:tr w:rsidR="00040195" w14:paraId="5912E0E7" w14:textId="77777777" w:rsidTr="00A47C32">
        <w:tc>
          <w:tcPr>
            <w:tcW w:w="5000" w:type="pct"/>
          </w:tcPr>
          <w:p w14:paraId="07EF5DD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4EF64F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用户点击菜品详情；</w:t>
            </w:r>
            <w:proofErr w:type="gramEnd"/>
          </w:p>
          <w:p w14:paraId="6EFFF34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1. </w:t>
            </w:r>
            <w:r>
              <w:rPr>
                <w:rFonts w:hint="eastAsia"/>
              </w:rPr>
              <w:t>系统显示菜品详情弹窗；</w:t>
            </w:r>
          </w:p>
          <w:p w14:paraId="6C24A51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2. </w:t>
            </w:r>
            <w:r>
              <w:rPr>
                <w:rFonts w:hint="eastAsia"/>
              </w:rPr>
              <w:t>用户点击选择规格按钮；</w:t>
            </w:r>
          </w:p>
          <w:p w14:paraId="54DE231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3.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2</w:t>
            </w:r>
            <w:r>
              <w:t>-4</w:t>
            </w:r>
            <w:r>
              <w:rPr>
                <w:rFonts w:hint="eastAsia"/>
              </w:rPr>
              <w:t>直至用例结束；</w:t>
            </w:r>
          </w:p>
          <w:p w14:paraId="68F625EA" w14:textId="77777777" w:rsidR="00040195" w:rsidRDefault="00040195" w:rsidP="00A47C32">
            <w:pPr>
              <w:ind w:firstLineChars="0" w:firstLine="0"/>
            </w:pPr>
            <w:r>
              <w:t>3</w:t>
            </w:r>
            <w:proofErr w:type="gramStart"/>
            <w:r>
              <w:rPr>
                <w:rFonts w:hint="eastAsia"/>
              </w:rPr>
              <w:t>a</w:t>
            </w:r>
            <w:r>
              <w:t>.</w:t>
            </w:r>
            <w:r>
              <w:rPr>
                <w:rFonts w:hint="eastAsia"/>
              </w:rPr>
              <w:t>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用户不选择规格，点击叉号；</w:t>
            </w:r>
          </w:p>
          <w:p w14:paraId="4619710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1. </w:t>
            </w:r>
            <w:r>
              <w:rPr>
                <w:rFonts w:hint="eastAsia"/>
              </w:rPr>
              <w:t>系统关闭弹窗，用例结束。</w:t>
            </w:r>
          </w:p>
        </w:tc>
      </w:tr>
    </w:tbl>
    <w:p w14:paraId="444AEE4F" w14:textId="7B62D187" w:rsidR="00040195" w:rsidRDefault="006C3442" w:rsidP="00040195">
      <w:pPr>
        <w:pStyle w:val="5"/>
        <w:ind w:firstLine="562"/>
      </w:pPr>
      <w:r>
        <w:rPr>
          <w:rFonts w:hint="eastAsia"/>
        </w:rPr>
        <w:lastRenderedPageBreak/>
        <w:t>2</w:t>
      </w:r>
      <w:r>
        <w:t xml:space="preserve">.2.10.2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菜品详情用例描述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226AAF49" w14:textId="77777777" w:rsidTr="00A47C32">
        <w:tc>
          <w:tcPr>
            <w:tcW w:w="5000" w:type="pct"/>
          </w:tcPr>
          <w:p w14:paraId="09A5383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用例描述</w:t>
            </w:r>
          </w:p>
        </w:tc>
      </w:tr>
      <w:tr w:rsidR="00040195" w14:paraId="529ABC26" w14:textId="77777777" w:rsidTr="00A47C32">
        <w:tc>
          <w:tcPr>
            <w:tcW w:w="5000" w:type="pct"/>
          </w:tcPr>
          <w:p w14:paraId="71D34F6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0D9FA8B0" w14:textId="77777777" w:rsidTr="00A47C32">
        <w:tc>
          <w:tcPr>
            <w:tcW w:w="5000" w:type="pct"/>
          </w:tcPr>
          <w:p w14:paraId="1530D67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2CD45694" w14:textId="77777777" w:rsidTr="00A47C32">
        <w:tc>
          <w:tcPr>
            <w:tcW w:w="5000" w:type="pct"/>
          </w:tcPr>
          <w:p w14:paraId="4117102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后置条件：用户查看到信息</w:t>
            </w:r>
          </w:p>
        </w:tc>
      </w:tr>
      <w:tr w:rsidR="00040195" w14:paraId="061BD0A4" w14:textId="77777777" w:rsidTr="00A47C32">
        <w:tc>
          <w:tcPr>
            <w:tcW w:w="5000" w:type="pct"/>
          </w:tcPr>
          <w:p w14:paraId="690A498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AB29641" w14:textId="77777777" w:rsidR="00040195" w:rsidRDefault="00040195" w:rsidP="00040195">
            <w:pPr>
              <w:pStyle w:val="aa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用户在系统主页，点击菜品；</w:t>
            </w:r>
          </w:p>
          <w:p w14:paraId="403B24E3" w14:textId="77777777" w:rsidR="00040195" w:rsidRDefault="00040195" w:rsidP="00040195">
            <w:pPr>
              <w:pStyle w:val="aa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系统弹出菜品信息弹窗；</w:t>
            </w:r>
          </w:p>
          <w:p w14:paraId="3802FA2C" w14:textId="77777777" w:rsidR="00040195" w:rsidRDefault="00040195" w:rsidP="00040195">
            <w:pPr>
              <w:pStyle w:val="aa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点击弹窗之外</w:t>
            </w:r>
            <w:proofErr w:type="gramEnd"/>
            <w:r>
              <w:rPr>
                <w:rFonts w:hint="eastAsia"/>
              </w:rPr>
              <w:t>区域；</w:t>
            </w:r>
          </w:p>
          <w:p w14:paraId="65443E6D" w14:textId="77777777" w:rsidR="00040195" w:rsidRDefault="00040195" w:rsidP="00040195">
            <w:pPr>
              <w:pStyle w:val="aa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系统关闭弹窗，用例结束。</w:t>
            </w:r>
          </w:p>
        </w:tc>
      </w:tr>
      <w:tr w:rsidR="00040195" w14:paraId="02F1D820" w14:textId="77777777" w:rsidTr="00A47C32">
        <w:tc>
          <w:tcPr>
            <w:tcW w:w="5000" w:type="pct"/>
          </w:tcPr>
          <w:p w14:paraId="741FCC6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</w:tc>
      </w:tr>
    </w:tbl>
    <w:p w14:paraId="12FD0065" w14:textId="77777777" w:rsidR="00040195" w:rsidRDefault="00040195" w:rsidP="00040195">
      <w:pPr>
        <w:ind w:firstLine="420"/>
      </w:pPr>
    </w:p>
    <w:p w14:paraId="0F04E216" w14:textId="1671FA96" w:rsidR="00040195" w:rsidRDefault="00F45BCE" w:rsidP="00F642CD">
      <w:pPr>
        <w:pStyle w:val="3"/>
        <w:ind w:left="420"/>
      </w:pPr>
      <w:bookmarkStart w:id="35" w:name="_Toc153805849"/>
      <w:r>
        <w:rPr>
          <w:rFonts w:hint="eastAsia"/>
        </w:rPr>
        <w:lastRenderedPageBreak/>
        <w:t>2</w:t>
      </w:r>
      <w:r>
        <w:t>.2.11</w:t>
      </w:r>
      <w:r w:rsidR="007B48BF">
        <w:t xml:space="preserve">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购物车用例图</w:t>
      </w:r>
      <w:bookmarkEnd w:id="35"/>
    </w:p>
    <w:p w14:paraId="496223BC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63E8184" wp14:editId="06FB92A7">
            <wp:extent cx="5274310" cy="4431030"/>
            <wp:effectExtent l="0" t="0" r="2540" b="7620"/>
            <wp:docPr id="1281328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2877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B08C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</w:p>
    <w:p w14:paraId="3CDECF1D" w14:textId="00AD8A15" w:rsidR="00040195" w:rsidRDefault="00266317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.2.11.1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查询购物车用例描述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38BDA338" w14:textId="77777777" w:rsidTr="00A47C32">
        <w:tc>
          <w:tcPr>
            <w:tcW w:w="5000" w:type="pct"/>
          </w:tcPr>
          <w:p w14:paraId="4ABC66B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查询购物</w:t>
            </w:r>
            <w:proofErr w:type="gramStart"/>
            <w:r>
              <w:rPr>
                <w:rFonts w:hint="eastAsia"/>
              </w:rPr>
              <w:t>车信息</w:t>
            </w:r>
            <w:proofErr w:type="gramEnd"/>
          </w:p>
        </w:tc>
      </w:tr>
      <w:tr w:rsidR="00040195" w14:paraId="448BDA20" w14:textId="77777777" w:rsidTr="00A47C32">
        <w:tc>
          <w:tcPr>
            <w:tcW w:w="5000" w:type="pct"/>
          </w:tcPr>
          <w:p w14:paraId="5E2B774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46A90332" w14:textId="77777777" w:rsidTr="00A47C32">
        <w:tc>
          <w:tcPr>
            <w:tcW w:w="5000" w:type="pct"/>
          </w:tcPr>
          <w:p w14:paraId="443BD6B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75C746E5" w14:textId="77777777" w:rsidTr="00A47C32">
        <w:tc>
          <w:tcPr>
            <w:tcW w:w="5000" w:type="pct"/>
          </w:tcPr>
          <w:p w14:paraId="5CEC716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后置条件：用户查看到信息</w:t>
            </w:r>
          </w:p>
        </w:tc>
      </w:tr>
      <w:tr w:rsidR="00040195" w14:paraId="04F95C9A" w14:textId="77777777" w:rsidTr="00A47C32">
        <w:tc>
          <w:tcPr>
            <w:tcW w:w="5000" w:type="pct"/>
          </w:tcPr>
          <w:p w14:paraId="78F7AE2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50E1352F" w14:textId="77777777" w:rsidR="00040195" w:rsidRDefault="00040195" w:rsidP="00040195">
            <w:pPr>
              <w:pStyle w:val="aa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用户在系统主页，点开购物车；</w:t>
            </w:r>
          </w:p>
          <w:p w14:paraId="6AC22144" w14:textId="77777777" w:rsidR="00040195" w:rsidRDefault="00040195" w:rsidP="00040195">
            <w:pPr>
              <w:pStyle w:val="aa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系统弹出购物</w:t>
            </w:r>
            <w:proofErr w:type="gramStart"/>
            <w:r>
              <w:rPr>
                <w:rFonts w:hint="eastAsia"/>
              </w:rPr>
              <w:t>车弹窗</w:t>
            </w:r>
            <w:proofErr w:type="gramEnd"/>
            <w:r>
              <w:rPr>
                <w:rFonts w:hint="eastAsia"/>
              </w:rPr>
              <w:t>，显示相关信息；</w:t>
            </w:r>
          </w:p>
          <w:p w14:paraId="34831BB3" w14:textId="77777777" w:rsidR="00040195" w:rsidRDefault="00040195" w:rsidP="00040195">
            <w:pPr>
              <w:pStyle w:val="aa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点击弹窗之外</w:t>
            </w:r>
            <w:proofErr w:type="gramEnd"/>
            <w:r>
              <w:rPr>
                <w:rFonts w:hint="eastAsia"/>
              </w:rPr>
              <w:t>；</w:t>
            </w:r>
          </w:p>
          <w:p w14:paraId="24CA6E62" w14:textId="77777777" w:rsidR="00040195" w:rsidRDefault="00040195" w:rsidP="00040195">
            <w:pPr>
              <w:pStyle w:val="aa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lastRenderedPageBreak/>
              <w:t>用例结束。</w:t>
            </w:r>
          </w:p>
        </w:tc>
      </w:tr>
      <w:tr w:rsidR="00040195" w14:paraId="6D38B270" w14:textId="77777777" w:rsidTr="00A47C32">
        <w:tc>
          <w:tcPr>
            <w:tcW w:w="5000" w:type="pct"/>
          </w:tcPr>
          <w:p w14:paraId="6D623FD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</w:tc>
      </w:tr>
    </w:tbl>
    <w:p w14:paraId="33225286" w14:textId="1F78C1FB" w:rsidR="00040195" w:rsidRDefault="00D141A1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.2.11.2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减少购物车用例描述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7FFF44FD" w14:textId="77777777" w:rsidTr="00A47C32">
        <w:tc>
          <w:tcPr>
            <w:tcW w:w="5000" w:type="pct"/>
          </w:tcPr>
          <w:p w14:paraId="46C49E7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减少购物</w:t>
            </w:r>
            <w:proofErr w:type="gramStart"/>
            <w:r>
              <w:rPr>
                <w:rFonts w:hint="eastAsia"/>
              </w:rPr>
              <w:t>车信息</w:t>
            </w:r>
            <w:proofErr w:type="gramEnd"/>
          </w:p>
        </w:tc>
      </w:tr>
      <w:tr w:rsidR="00040195" w14:paraId="3E0EB7B6" w14:textId="77777777" w:rsidTr="00A47C32">
        <w:tc>
          <w:tcPr>
            <w:tcW w:w="5000" w:type="pct"/>
          </w:tcPr>
          <w:p w14:paraId="7F06AC5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0BA8CA75" w14:textId="77777777" w:rsidTr="00A47C32">
        <w:tc>
          <w:tcPr>
            <w:tcW w:w="5000" w:type="pct"/>
          </w:tcPr>
          <w:p w14:paraId="55AA91D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6D2271A5" w14:textId="77777777" w:rsidTr="00A47C32">
        <w:tc>
          <w:tcPr>
            <w:tcW w:w="5000" w:type="pct"/>
          </w:tcPr>
          <w:p w14:paraId="656BA19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040195" w14:paraId="2F19407C" w14:textId="77777777" w:rsidTr="00A47C32">
        <w:tc>
          <w:tcPr>
            <w:tcW w:w="5000" w:type="pct"/>
          </w:tcPr>
          <w:p w14:paraId="5D6EC0B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7CE3734F" w14:textId="77777777" w:rsidR="00040195" w:rsidRDefault="00040195" w:rsidP="00040195">
            <w:pPr>
              <w:pStyle w:val="aa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用户在系统主页，点开购物车；</w:t>
            </w:r>
          </w:p>
          <w:p w14:paraId="3CCB8733" w14:textId="77777777" w:rsidR="00040195" w:rsidRDefault="00040195" w:rsidP="00040195">
            <w:pPr>
              <w:pStyle w:val="aa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系统弹出购物</w:t>
            </w:r>
            <w:proofErr w:type="gramStart"/>
            <w:r>
              <w:rPr>
                <w:rFonts w:hint="eastAsia"/>
              </w:rPr>
              <w:t>车弹窗</w:t>
            </w:r>
            <w:proofErr w:type="gramEnd"/>
            <w:r>
              <w:rPr>
                <w:rFonts w:hint="eastAsia"/>
              </w:rPr>
              <w:t>，显示相关信息；</w:t>
            </w:r>
          </w:p>
          <w:p w14:paraId="670E7FC6" w14:textId="77777777" w:rsidR="00040195" w:rsidRDefault="00040195" w:rsidP="00040195">
            <w:pPr>
              <w:pStyle w:val="aa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用户点击菜品减号；</w:t>
            </w:r>
          </w:p>
          <w:p w14:paraId="3248BD60" w14:textId="77777777" w:rsidR="00040195" w:rsidRDefault="00040195" w:rsidP="00040195">
            <w:pPr>
              <w:pStyle w:val="aa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2B95DBAD" w14:textId="77777777" w:rsidR="00040195" w:rsidRDefault="00040195" w:rsidP="00040195">
            <w:pPr>
              <w:pStyle w:val="aa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4750BECE" w14:textId="77777777" w:rsidTr="00A47C32">
        <w:tc>
          <w:tcPr>
            <w:tcW w:w="5000" w:type="pct"/>
          </w:tcPr>
          <w:p w14:paraId="76CB973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7B74B50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购物车无数据，用例结束。</w:t>
            </w:r>
          </w:p>
        </w:tc>
      </w:tr>
    </w:tbl>
    <w:p w14:paraId="7FB4BDC6" w14:textId="48410842" w:rsidR="00040195" w:rsidRDefault="0087783F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.2.11.3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增加购物车用例描述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044A052C" w14:textId="77777777" w:rsidTr="00A47C32">
        <w:tc>
          <w:tcPr>
            <w:tcW w:w="5000" w:type="pct"/>
          </w:tcPr>
          <w:p w14:paraId="53E1461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增加购物</w:t>
            </w:r>
            <w:proofErr w:type="gramStart"/>
            <w:r>
              <w:rPr>
                <w:rFonts w:hint="eastAsia"/>
              </w:rPr>
              <w:t>车信息</w:t>
            </w:r>
            <w:proofErr w:type="gramEnd"/>
          </w:p>
        </w:tc>
      </w:tr>
      <w:tr w:rsidR="00040195" w14:paraId="0CBE504B" w14:textId="77777777" w:rsidTr="00A47C32">
        <w:tc>
          <w:tcPr>
            <w:tcW w:w="5000" w:type="pct"/>
          </w:tcPr>
          <w:p w14:paraId="26B51A4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338FE407" w14:textId="77777777" w:rsidTr="00A47C32">
        <w:tc>
          <w:tcPr>
            <w:tcW w:w="5000" w:type="pct"/>
          </w:tcPr>
          <w:p w14:paraId="7C1B04B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4E8F41D5" w14:textId="77777777" w:rsidTr="00A47C32">
        <w:tc>
          <w:tcPr>
            <w:tcW w:w="5000" w:type="pct"/>
          </w:tcPr>
          <w:p w14:paraId="322B9F6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483C84D7" w14:textId="77777777" w:rsidTr="00A47C32">
        <w:tc>
          <w:tcPr>
            <w:tcW w:w="5000" w:type="pct"/>
          </w:tcPr>
          <w:p w14:paraId="68DD552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E19A686" w14:textId="77777777" w:rsidR="00040195" w:rsidRDefault="00040195" w:rsidP="00040195">
            <w:pPr>
              <w:pStyle w:val="aa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用户在系统主页，点开购物车；</w:t>
            </w:r>
          </w:p>
          <w:p w14:paraId="091609DF" w14:textId="77777777" w:rsidR="00040195" w:rsidRDefault="00040195" w:rsidP="00040195">
            <w:pPr>
              <w:pStyle w:val="aa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系统弹出购物</w:t>
            </w:r>
            <w:proofErr w:type="gramStart"/>
            <w:r>
              <w:rPr>
                <w:rFonts w:hint="eastAsia"/>
              </w:rPr>
              <w:t>车弹窗</w:t>
            </w:r>
            <w:proofErr w:type="gramEnd"/>
            <w:r>
              <w:rPr>
                <w:rFonts w:hint="eastAsia"/>
              </w:rPr>
              <w:t>，显示相关信息；</w:t>
            </w:r>
          </w:p>
          <w:p w14:paraId="2D85636A" w14:textId="77777777" w:rsidR="00040195" w:rsidRDefault="00040195" w:rsidP="00040195">
            <w:pPr>
              <w:pStyle w:val="aa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用户点击菜品加号；</w:t>
            </w:r>
          </w:p>
          <w:p w14:paraId="7143A435" w14:textId="77777777" w:rsidR="00040195" w:rsidRDefault="00040195" w:rsidP="00040195">
            <w:pPr>
              <w:pStyle w:val="aa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4AFF8921" w14:textId="77777777" w:rsidR="00040195" w:rsidRDefault="00040195" w:rsidP="00040195">
            <w:pPr>
              <w:pStyle w:val="aa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lastRenderedPageBreak/>
              <w:t>用例结束。</w:t>
            </w:r>
          </w:p>
        </w:tc>
      </w:tr>
      <w:tr w:rsidR="00040195" w14:paraId="41F91A1A" w14:textId="77777777" w:rsidTr="00A47C32">
        <w:tc>
          <w:tcPr>
            <w:tcW w:w="5000" w:type="pct"/>
          </w:tcPr>
          <w:p w14:paraId="54C0FB6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0A7898D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购物车无数据，用例结束；</w:t>
            </w:r>
          </w:p>
          <w:p w14:paraId="4F8B8F4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1. </w:t>
            </w:r>
            <w:r>
              <w:rPr>
                <w:rFonts w:hint="eastAsia"/>
              </w:rPr>
              <w:t>用户在主界面，点击选择规格；</w:t>
            </w:r>
          </w:p>
          <w:p w14:paraId="38053CBD" w14:textId="77777777" w:rsidR="00040195" w:rsidRDefault="00040195" w:rsidP="00A47C32">
            <w:pPr>
              <w:ind w:firstLineChars="0" w:firstLine="42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2. </w:t>
            </w:r>
            <w:r>
              <w:rPr>
                <w:rFonts w:hint="eastAsia"/>
              </w:rPr>
              <w:t>系统弹出菜品规格信息；</w:t>
            </w:r>
          </w:p>
          <w:p w14:paraId="3BF7E83E" w14:textId="77777777" w:rsidR="00040195" w:rsidRDefault="00040195" w:rsidP="00A47C32">
            <w:pPr>
              <w:ind w:firstLineChars="0" w:firstLine="42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3. </w:t>
            </w:r>
            <w:r>
              <w:rPr>
                <w:rFonts w:hint="eastAsia"/>
              </w:rPr>
              <w:t>用户选择加入购物车；</w:t>
            </w:r>
          </w:p>
          <w:p w14:paraId="3095543D" w14:textId="77777777" w:rsidR="00040195" w:rsidRDefault="00040195" w:rsidP="00A47C32">
            <w:pPr>
              <w:ind w:firstLineChars="0"/>
            </w:pPr>
            <w:r>
              <w:rPr>
                <w:rFonts w:hint="eastAsia"/>
              </w:rPr>
              <w:t xml:space="preserve"> </w:t>
            </w:r>
            <w:r>
              <w:t xml:space="preserve"> 1</w:t>
            </w:r>
            <w:r>
              <w:rPr>
                <w:rFonts w:hint="eastAsia"/>
              </w:rPr>
              <w:t>a</w:t>
            </w:r>
            <w:r>
              <w:t xml:space="preserve">4. </w:t>
            </w:r>
            <w:r>
              <w:rPr>
                <w:rFonts w:hint="eastAsia"/>
              </w:rPr>
              <w:t>系统提交数据库，并修改前端信息；</w:t>
            </w:r>
          </w:p>
          <w:p w14:paraId="6BCD6719" w14:textId="77777777" w:rsidR="00040195" w:rsidRDefault="00040195" w:rsidP="00A47C32">
            <w:pPr>
              <w:ind w:firstLineChars="0"/>
            </w:pPr>
            <w:r>
              <w:rPr>
                <w:rFonts w:hint="eastAsia"/>
              </w:rPr>
              <w:t xml:space="preserve"> </w:t>
            </w:r>
            <w:r>
              <w:t xml:space="preserve"> 1</w:t>
            </w:r>
            <w:r>
              <w:rPr>
                <w:rFonts w:hint="eastAsia"/>
              </w:rPr>
              <w:t>a</w:t>
            </w:r>
            <w:r>
              <w:t xml:space="preserve">5.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1</w:t>
            </w:r>
            <w:r>
              <w:t>-5</w:t>
            </w:r>
            <w:r>
              <w:rPr>
                <w:rFonts w:hint="eastAsia"/>
              </w:rPr>
              <w:t>直到用例结束。</w:t>
            </w:r>
          </w:p>
        </w:tc>
      </w:tr>
    </w:tbl>
    <w:p w14:paraId="0C6B2034" w14:textId="24D2BDDE" w:rsidR="00040195" w:rsidRDefault="001D16CB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.2.11.4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清空购物车用例描述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3521D51F" w14:textId="77777777" w:rsidTr="00A47C32">
        <w:tc>
          <w:tcPr>
            <w:tcW w:w="5000" w:type="pct"/>
          </w:tcPr>
          <w:p w14:paraId="04BF2CA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减少购物</w:t>
            </w:r>
            <w:proofErr w:type="gramStart"/>
            <w:r>
              <w:rPr>
                <w:rFonts w:hint="eastAsia"/>
              </w:rPr>
              <w:t>车信息</w:t>
            </w:r>
            <w:proofErr w:type="gramEnd"/>
          </w:p>
        </w:tc>
      </w:tr>
      <w:tr w:rsidR="00040195" w14:paraId="230C1A2B" w14:textId="77777777" w:rsidTr="00A47C32">
        <w:tc>
          <w:tcPr>
            <w:tcW w:w="5000" w:type="pct"/>
          </w:tcPr>
          <w:p w14:paraId="6DF9CBC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22CAE508" w14:textId="77777777" w:rsidTr="00A47C32">
        <w:tc>
          <w:tcPr>
            <w:tcW w:w="5000" w:type="pct"/>
          </w:tcPr>
          <w:p w14:paraId="22549AF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78FB01A1" w14:textId="77777777" w:rsidTr="00A47C32">
        <w:tc>
          <w:tcPr>
            <w:tcW w:w="5000" w:type="pct"/>
          </w:tcPr>
          <w:p w14:paraId="5CC126D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040195" w14:paraId="116E61C9" w14:textId="77777777" w:rsidTr="00A47C32">
        <w:tc>
          <w:tcPr>
            <w:tcW w:w="5000" w:type="pct"/>
          </w:tcPr>
          <w:p w14:paraId="507A784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565CA5D" w14:textId="77777777" w:rsidR="00040195" w:rsidRDefault="00040195" w:rsidP="00040195">
            <w:pPr>
              <w:pStyle w:val="aa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用户在系统主页，点开购物车；</w:t>
            </w:r>
          </w:p>
          <w:p w14:paraId="2D110197" w14:textId="77777777" w:rsidR="00040195" w:rsidRDefault="00040195" w:rsidP="00040195">
            <w:pPr>
              <w:pStyle w:val="aa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系统弹出购物</w:t>
            </w:r>
            <w:proofErr w:type="gramStart"/>
            <w:r>
              <w:rPr>
                <w:rFonts w:hint="eastAsia"/>
              </w:rPr>
              <w:t>车弹窗</w:t>
            </w:r>
            <w:proofErr w:type="gramEnd"/>
            <w:r>
              <w:rPr>
                <w:rFonts w:hint="eastAsia"/>
              </w:rPr>
              <w:t>，显示相关信息；</w:t>
            </w:r>
          </w:p>
          <w:p w14:paraId="0076D35A" w14:textId="77777777" w:rsidR="00040195" w:rsidRDefault="00040195" w:rsidP="00040195">
            <w:pPr>
              <w:pStyle w:val="aa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用户点击弹窗中的清空；</w:t>
            </w:r>
          </w:p>
          <w:p w14:paraId="6996E0D6" w14:textId="77777777" w:rsidR="00040195" w:rsidRDefault="00040195" w:rsidP="00040195">
            <w:pPr>
              <w:pStyle w:val="aa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5C3C53F9" w14:textId="77777777" w:rsidR="00040195" w:rsidRDefault="00040195" w:rsidP="00040195">
            <w:pPr>
              <w:pStyle w:val="aa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44111EB1" w14:textId="77777777" w:rsidTr="00A47C32">
        <w:tc>
          <w:tcPr>
            <w:tcW w:w="5000" w:type="pct"/>
          </w:tcPr>
          <w:p w14:paraId="52AA05D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FAE7D7D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购物车无数据，用例结束。</w:t>
            </w:r>
          </w:p>
        </w:tc>
      </w:tr>
    </w:tbl>
    <w:p w14:paraId="5FD356EC" w14:textId="77777777" w:rsidR="00040195" w:rsidRDefault="00040195" w:rsidP="00040195">
      <w:pPr>
        <w:ind w:firstLine="420"/>
      </w:pPr>
    </w:p>
    <w:p w14:paraId="49BA87C8" w14:textId="23AD30ED" w:rsidR="00040195" w:rsidRDefault="00F91109" w:rsidP="00F642CD">
      <w:pPr>
        <w:pStyle w:val="3"/>
        <w:ind w:left="420"/>
      </w:pPr>
      <w:bookmarkStart w:id="36" w:name="_Toc153805850"/>
      <w:r>
        <w:rPr>
          <w:rFonts w:hint="eastAsia"/>
        </w:rPr>
        <w:lastRenderedPageBreak/>
        <w:t>2</w:t>
      </w:r>
      <w:r>
        <w:t xml:space="preserve">.2.12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地址管理用例图</w:t>
      </w:r>
      <w:bookmarkEnd w:id="36"/>
    </w:p>
    <w:p w14:paraId="13F7DAA7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C35C125" wp14:editId="353F964A">
            <wp:extent cx="5274310" cy="3648710"/>
            <wp:effectExtent l="0" t="0" r="2540" b="8890"/>
            <wp:docPr id="788235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587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E7BA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</w:p>
    <w:p w14:paraId="604580BE" w14:textId="3449EF3F" w:rsidR="00040195" w:rsidRDefault="009A0FCB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.2.12.1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修改地址信息用例描述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034E445D" w14:textId="77777777" w:rsidTr="00A47C32">
        <w:tc>
          <w:tcPr>
            <w:tcW w:w="5000" w:type="pct"/>
          </w:tcPr>
          <w:p w14:paraId="6568DF6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修改地址信息</w:t>
            </w:r>
          </w:p>
        </w:tc>
      </w:tr>
      <w:tr w:rsidR="00040195" w14:paraId="04E553C9" w14:textId="77777777" w:rsidTr="00A47C32">
        <w:tc>
          <w:tcPr>
            <w:tcW w:w="5000" w:type="pct"/>
          </w:tcPr>
          <w:p w14:paraId="6CA1592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679F9546" w14:textId="77777777" w:rsidTr="00A47C32">
        <w:tc>
          <w:tcPr>
            <w:tcW w:w="5000" w:type="pct"/>
          </w:tcPr>
          <w:p w14:paraId="6CCBF5B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43D9A8F1" w14:textId="77777777" w:rsidTr="00A47C32">
        <w:tc>
          <w:tcPr>
            <w:tcW w:w="5000" w:type="pct"/>
          </w:tcPr>
          <w:p w14:paraId="702E860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1575E2DE" w14:textId="77777777" w:rsidTr="00A47C32">
        <w:tc>
          <w:tcPr>
            <w:tcW w:w="5000" w:type="pct"/>
          </w:tcPr>
          <w:p w14:paraId="1033081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0C9E200" w14:textId="77777777" w:rsidR="00040195" w:rsidRDefault="00040195" w:rsidP="00040195">
            <w:pPr>
              <w:pStyle w:val="aa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用户在系统主界面，点击个人中心，点击地址信息；</w:t>
            </w:r>
          </w:p>
          <w:p w14:paraId="2BEFE1B5" w14:textId="77777777" w:rsidR="00040195" w:rsidRDefault="00040195" w:rsidP="00040195">
            <w:pPr>
              <w:pStyle w:val="aa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系统进入地址信息界面；</w:t>
            </w:r>
          </w:p>
          <w:p w14:paraId="2CB2B013" w14:textId="77777777" w:rsidR="00040195" w:rsidRDefault="00040195" w:rsidP="00040195">
            <w:pPr>
              <w:pStyle w:val="aa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用户点击地址修改按钮；</w:t>
            </w:r>
          </w:p>
          <w:p w14:paraId="5E19A224" w14:textId="77777777" w:rsidR="00040195" w:rsidRDefault="00040195" w:rsidP="00040195">
            <w:pPr>
              <w:pStyle w:val="aa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系统进入相应界面；</w:t>
            </w:r>
          </w:p>
          <w:p w14:paraId="186E25BC" w14:textId="77777777" w:rsidR="00040195" w:rsidRDefault="00040195" w:rsidP="00040195">
            <w:pPr>
              <w:pStyle w:val="aa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用户进行修改数据信息（联系人，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手机号，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性别，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收货地址，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标签）</w:t>
            </w:r>
          </w:p>
          <w:p w14:paraId="54AA4AED" w14:textId="77777777" w:rsidR="00040195" w:rsidRDefault="00040195" w:rsidP="00040195">
            <w:pPr>
              <w:pStyle w:val="aa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240957B1" w14:textId="77777777" w:rsidR="00040195" w:rsidRDefault="00040195" w:rsidP="00040195">
            <w:pPr>
              <w:pStyle w:val="aa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lastRenderedPageBreak/>
              <w:t>用例结束。</w:t>
            </w:r>
          </w:p>
        </w:tc>
      </w:tr>
      <w:tr w:rsidR="00040195" w14:paraId="498D722A" w14:textId="77777777" w:rsidTr="00A47C32">
        <w:tc>
          <w:tcPr>
            <w:tcW w:w="5000" w:type="pct"/>
          </w:tcPr>
          <w:p w14:paraId="668D0FA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4C9E4B9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1. </w:t>
            </w:r>
            <w:r>
              <w:rPr>
                <w:rFonts w:hint="eastAsia"/>
              </w:rPr>
              <w:t>进入订单信息，点击修改地址；</w:t>
            </w:r>
          </w:p>
          <w:p w14:paraId="6FC5C19B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地址无数据，用例结束；</w:t>
            </w:r>
          </w:p>
          <w:p w14:paraId="10A13F8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1. </w:t>
            </w:r>
            <w:r>
              <w:rPr>
                <w:rFonts w:hint="eastAsia"/>
              </w:rPr>
              <w:t>用户选择默认地址按钮；</w:t>
            </w:r>
          </w:p>
          <w:p w14:paraId="150F37B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2. </w:t>
            </w:r>
            <w:r>
              <w:rPr>
                <w:rFonts w:hint="eastAsia"/>
              </w:rPr>
              <w:t>系统提交到数据库信息，并将前端信息更新；</w:t>
            </w:r>
          </w:p>
          <w:p w14:paraId="03D97C9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 xml:space="preserve">a3. </w:t>
            </w:r>
            <w:r>
              <w:rPr>
                <w:rFonts w:hint="eastAsia"/>
              </w:rPr>
              <w:t>用例结束。</w:t>
            </w:r>
          </w:p>
        </w:tc>
      </w:tr>
    </w:tbl>
    <w:p w14:paraId="52618FC5" w14:textId="3FA189E5" w:rsidR="00040195" w:rsidRDefault="009A0FCB" w:rsidP="00040195">
      <w:pPr>
        <w:pStyle w:val="5"/>
        <w:ind w:firstLine="562"/>
      </w:pPr>
      <w:r>
        <w:rPr>
          <w:rFonts w:hint="eastAsia"/>
        </w:rPr>
        <w:t>2</w:t>
      </w:r>
      <w:r>
        <w:t>.2.12.</w:t>
      </w:r>
      <w:r w:rsidR="0097377A">
        <w:t>2</w:t>
      </w:r>
      <w:r>
        <w:t xml:space="preserve">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新增地址信息用例描述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2C341585" w14:textId="77777777" w:rsidTr="00A47C32">
        <w:tc>
          <w:tcPr>
            <w:tcW w:w="5000" w:type="pct"/>
          </w:tcPr>
          <w:p w14:paraId="03D5629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新增地址信息</w:t>
            </w:r>
          </w:p>
        </w:tc>
      </w:tr>
      <w:tr w:rsidR="00040195" w14:paraId="25D4C36E" w14:textId="77777777" w:rsidTr="00A47C32">
        <w:tc>
          <w:tcPr>
            <w:tcW w:w="5000" w:type="pct"/>
          </w:tcPr>
          <w:p w14:paraId="652A60E9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13561315" w14:textId="77777777" w:rsidTr="00A47C32">
        <w:tc>
          <w:tcPr>
            <w:tcW w:w="5000" w:type="pct"/>
          </w:tcPr>
          <w:p w14:paraId="6E5A254E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301DAF12" w14:textId="77777777" w:rsidTr="00A47C32">
        <w:tc>
          <w:tcPr>
            <w:tcW w:w="5000" w:type="pct"/>
          </w:tcPr>
          <w:p w14:paraId="6826B5E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040195" w14:paraId="2F08B0FC" w14:textId="77777777" w:rsidTr="00A47C32">
        <w:tc>
          <w:tcPr>
            <w:tcW w:w="5000" w:type="pct"/>
          </w:tcPr>
          <w:p w14:paraId="7DD20FF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7EBA788C" w14:textId="77777777" w:rsidR="00040195" w:rsidRDefault="00040195" w:rsidP="00040195">
            <w:pPr>
              <w:pStyle w:val="aa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用户在系统主界面，点击个人中心，点击地址信息；</w:t>
            </w:r>
          </w:p>
          <w:p w14:paraId="52AF978E" w14:textId="77777777" w:rsidR="00040195" w:rsidRDefault="00040195" w:rsidP="00040195">
            <w:pPr>
              <w:pStyle w:val="aa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系统进入地址信息界面；</w:t>
            </w:r>
          </w:p>
          <w:p w14:paraId="355616CD" w14:textId="77777777" w:rsidR="00040195" w:rsidRDefault="00040195" w:rsidP="00040195">
            <w:pPr>
              <w:pStyle w:val="aa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用户点击新增收货地址按钮；</w:t>
            </w:r>
          </w:p>
          <w:p w14:paraId="42B585BF" w14:textId="77777777" w:rsidR="00040195" w:rsidRDefault="00040195" w:rsidP="00040195">
            <w:pPr>
              <w:pStyle w:val="aa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系统进入相应界面；</w:t>
            </w:r>
          </w:p>
          <w:p w14:paraId="48D8D0F8" w14:textId="77777777" w:rsidR="00040195" w:rsidRDefault="00040195" w:rsidP="00040195">
            <w:pPr>
              <w:pStyle w:val="aa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用户进行填写对的数据信息（联系人，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手机号，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性别，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收货地址，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标签）并提交；</w:t>
            </w:r>
          </w:p>
          <w:p w14:paraId="40D5991A" w14:textId="77777777" w:rsidR="00040195" w:rsidRDefault="00040195" w:rsidP="00040195">
            <w:pPr>
              <w:pStyle w:val="aa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5D5F6092" w14:textId="77777777" w:rsidR="00040195" w:rsidRDefault="00040195" w:rsidP="00040195">
            <w:pPr>
              <w:pStyle w:val="aa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328D68F6" w14:textId="77777777" w:rsidTr="00A47C32">
        <w:tc>
          <w:tcPr>
            <w:tcW w:w="5000" w:type="pct"/>
          </w:tcPr>
          <w:p w14:paraId="7B7A754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23F14A48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proofErr w:type="gramStart"/>
            <w:r>
              <w:rPr>
                <w:rFonts w:hint="eastAsia"/>
              </w:rPr>
              <w:t>用户填写错的地址；</w:t>
            </w:r>
            <w:proofErr w:type="gramEnd"/>
          </w:p>
          <w:p w14:paraId="7ABB75C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1. </w:t>
            </w:r>
            <w:r>
              <w:rPr>
                <w:rFonts w:hint="eastAsia"/>
              </w:rPr>
              <w:t>系统提示用户错误；</w:t>
            </w:r>
          </w:p>
          <w:p w14:paraId="04A3753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5</w:t>
            </w:r>
            <w:r>
              <w:t>-7</w:t>
            </w:r>
            <w:r>
              <w:rPr>
                <w:rFonts w:hint="eastAsia"/>
              </w:rPr>
              <w:t>直到用例结束。</w:t>
            </w:r>
          </w:p>
          <w:p w14:paraId="0DD5ACD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5b</w:t>
            </w:r>
            <w:r>
              <w:t xml:space="preserve">1. </w:t>
            </w:r>
            <w:r>
              <w:rPr>
                <w:rFonts w:hint="eastAsia"/>
              </w:rPr>
              <w:t>用户选择返回；</w:t>
            </w:r>
          </w:p>
          <w:p w14:paraId="5955258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5b</w:t>
            </w:r>
            <w:r>
              <w:t xml:space="preserve">2. </w:t>
            </w:r>
            <w:r>
              <w:rPr>
                <w:rFonts w:hint="eastAsia"/>
              </w:rPr>
              <w:t>系统返回界面，用例结束。</w:t>
            </w:r>
          </w:p>
        </w:tc>
      </w:tr>
    </w:tbl>
    <w:p w14:paraId="760072B1" w14:textId="6C07A381" w:rsidR="00040195" w:rsidRDefault="00AD1A07" w:rsidP="00040195">
      <w:pPr>
        <w:pStyle w:val="5"/>
        <w:ind w:firstLine="562"/>
      </w:pPr>
      <w:r>
        <w:rPr>
          <w:rFonts w:hint="eastAsia"/>
        </w:rPr>
        <w:lastRenderedPageBreak/>
        <w:t>2</w:t>
      </w:r>
      <w:r>
        <w:t>.2.12.</w:t>
      </w:r>
      <w:r w:rsidR="0097377A">
        <w:t>3</w:t>
      </w:r>
      <w:r>
        <w:t xml:space="preserve">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删除地址信息用例描述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5BBE7AD2" w14:textId="77777777" w:rsidTr="00A47C32">
        <w:tc>
          <w:tcPr>
            <w:tcW w:w="5000" w:type="pct"/>
          </w:tcPr>
          <w:p w14:paraId="0A3CDB87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删除地址信息</w:t>
            </w:r>
          </w:p>
        </w:tc>
      </w:tr>
      <w:tr w:rsidR="00040195" w14:paraId="3E64673C" w14:textId="77777777" w:rsidTr="00A47C32">
        <w:tc>
          <w:tcPr>
            <w:tcW w:w="5000" w:type="pct"/>
          </w:tcPr>
          <w:p w14:paraId="357AADA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27DB01FF" w14:textId="77777777" w:rsidTr="00A47C32">
        <w:tc>
          <w:tcPr>
            <w:tcW w:w="5000" w:type="pct"/>
          </w:tcPr>
          <w:p w14:paraId="2CD94FE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4A9754AC" w14:textId="77777777" w:rsidTr="00A47C32">
        <w:tc>
          <w:tcPr>
            <w:tcW w:w="5000" w:type="pct"/>
          </w:tcPr>
          <w:p w14:paraId="17E86C8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040195" w14:paraId="03B7864D" w14:textId="77777777" w:rsidTr="00A47C32">
        <w:tc>
          <w:tcPr>
            <w:tcW w:w="5000" w:type="pct"/>
          </w:tcPr>
          <w:p w14:paraId="2A983316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2BEC9C59" w14:textId="77777777" w:rsidR="00040195" w:rsidRDefault="00040195" w:rsidP="00040195">
            <w:pPr>
              <w:pStyle w:val="aa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用户在系统主界面，点击个人中心，点击地址信息；</w:t>
            </w:r>
          </w:p>
          <w:p w14:paraId="2F36D581" w14:textId="77777777" w:rsidR="00040195" w:rsidRDefault="00040195" w:rsidP="00040195">
            <w:pPr>
              <w:pStyle w:val="aa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系统进入地址信息界面；</w:t>
            </w:r>
          </w:p>
          <w:p w14:paraId="65A9812A" w14:textId="77777777" w:rsidR="00040195" w:rsidRDefault="00040195" w:rsidP="00040195">
            <w:pPr>
              <w:pStyle w:val="aa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用户点击删除地址按钮</w:t>
            </w:r>
          </w:p>
          <w:p w14:paraId="32CD1727" w14:textId="77777777" w:rsidR="00040195" w:rsidRDefault="00040195" w:rsidP="00040195">
            <w:pPr>
              <w:pStyle w:val="aa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系统进行提示；</w:t>
            </w:r>
          </w:p>
          <w:p w14:paraId="00FE066B" w14:textId="77777777" w:rsidR="00040195" w:rsidRDefault="00040195" w:rsidP="00040195">
            <w:pPr>
              <w:pStyle w:val="aa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用户进行确定；</w:t>
            </w:r>
          </w:p>
          <w:p w14:paraId="2C48E2C8" w14:textId="77777777" w:rsidR="00040195" w:rsidRDefault="00040195" w:rsidP="00040195">
            <w:pPr>
              <w:pStyle w:val="aa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系统提交到数据库信息，并将前端信息更新；</w:t>
            </w:r>
          </w:p>
          <w:p w14:paraId="0330D712" w14:textId="77777777" w:rsidR="00040195" w:rsidRDefault="00040195" w:rsidP="00040195">
            <w:pPr>
              <w:pStyle w:val="aa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67C23425" w14:textId="77777777" w:rsidTr="00A47C32">
        <w:tc>
          <w:tcPr>
            <w:tcW w:w="5000" w:type="pct"/>
          </w:tcPr>
          <w:p w14:paraId="32A7EF0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6F890D4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地址信息为空，用例结束。</w:t>
            </w:r>
          </w:p>
          <w:p w14:paraId="77D0134B" w14:textId="77777777" w:rsidR="00040195" w:rsidRDefault="00040195" w:rsidP="00A47C32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用户选择返回；</w:t>
            </w:r>
          </w:p>
          <w:p w14:paraId="048119AA" w14:textId="77777777" w:rsidR="00040195" w:rsidRDefault="00040195" w:rsidP="00A47C32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2. </w:t>
            </w:r>
            <w:r>
              <w:rPr>
                <w:rFonts w:hint="eastAsia"/>
              </w:rPr>
              <w:t>系统返回界面，用例结束。</w:t>
            </w:r>
          </w:p>
        </w:tc>
      </w:tr>
    </w:tbl>
    <w:p w14:paraId="205761C9" w14:textId="649ADEFD" w:rsidR="00040195" w:rsidRDefault="0097377A" w:rsidP="00040195">
      <w:pPr>
        <w:pStyle w:val="5"/>
        <w:ind w:firstLine="562"/>
      </w:pPr>
      <w:r>
        <w:rPr>
          <w:rFonts w:hint="eastAsia"/>
        </w:rPr>
        <w:t>2</w:t>
      </w:r>
      <w:r>
        <w:t>.2.12.4</w:t>
      </w:r>
      <w:r w:rsidR="003646C3">
        <w:t xml:space="preserve">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查看地址信息用例描述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1C2080A8" w14:textId="77777777" w:rsidTr="00A47C32">
        <w:tc>
          <w:tcPr>
            <w:tcW w:w="5000" w:type="pct"/>
          </w:tcPr>
          <w:p w14:paraId="534F168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查看地址信息</w:t>
            </w:r>
          </w:p>
        </w:tc>
      </w:tr>
      <w:tr w:rsidR="00040195" w14:paraId="2A863424" w14:textId="77777777" w:rsidTr="00A47C32">
        <w:tc>
          <w:tcPr>
            <w:tcW w:w="5000" w:type="pct"/>
          </w:tcPr>
          <w:p w14:paraId="25F45C5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69CD22C8" w14:textId="77777777" w:rsidTr="00A47C32">
        <w:tc>
          <w:tcPr>
            <w:tcW w:w="5000" w:type="pct"/>
          </w:tcPr>
          <w:p w14:paraId="798B231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3B762299" w14:textId="77777777" w:rsidTr="00A47C32">
        <w:tc>
          <w:tcPr>
            <w:tcW w:w="5000" w:type="pct"/>
          </w:tcPr>
          <w:p w14:paraId="7DBC4A2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040195" w14:paraId="1AB07C8E" w14:textId="77777777" w:rsidTr="00A47C32">
        <w:tc>
          <w:tcPr>
            <w:tcW w:w="5000" w:type="pct"/>
          </w:tcPr>
          <w:p w14:paraId="3E1A0C7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85C221F" w14:textId="77777777" w:rsidR="00040195" w:rsidRDefault="00040195" w:rsidP="00040195">
            <w:pPr>
              <w:pStyle w:val="aa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用户在系统主界面，点击个人中心，点击地址信息；</w:t>
            </w:r>
          </w:p>
          <w:p w14:paraId="5195B549" w14:textId="77777777" w:rsidR="00040195" w:rsidRDefault="00040195" w:rsidP="00040195">
            <w:pPr>
              <w:pStyle w:val="aa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系统进入地址信息界面；</w:t>
            </w:r>
          </w:p>
          <w:p w14:paraId="775889EF" w14:textId="77777777" w:rsidR="00040195" w:rsidRDefault="00040195" w:rsidP="00040195">
            <w:pPr>
              <w:pStyle w:val="aa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3C22CC72" w14:textId="77777777" w:rsidTr="00A47C32">
        <w:tc>
          <w:tcPr>
            <w:tcW w:w="5000" w:type="pct"/>
          </w:tcPr>
          <w:p w14:paraId="7FA7084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45F4C06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地址信息为空，用例结束。</w:t>
            </w:r>
          </w:p>
          <w:p w14:paraId="598686D6" w14:textId="77777777" w:rsidR="00040195" w:rsidRDefault="00040195" w:rsidP="00A47C32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用户选择返回；</w:t>
            </w:r>
          </w:p>
          <w:p w14:paraId="18EFA1E7" w14:textId="77777777" w:rsidR="00040195" w:rsidRDefault="00040195" w:rsidP="00A47C32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2. </w:t>
            </w:r>
            <w:r>
              <w:rPr>
                <w:rFonts w:hint="eastAsia"/>
              </w:rPr>
              <w:t>系统返回界面，用例结束。</w:t>
            </w:r>
          </w:p>
        </w:tc>
      </w:tr>
    </w:tbl>
    <w:p w14:paraId="1E0A0DBA" w14:textId="77777777" w:rsidR="00040195" w:rsidRDefault="00040195" w:rsidP="00040195">
      <w:pPr>
        <w:ind w:firstLineChars="95" w:firstLine="199"/>
      </w:pPr>
    </w:p>
    <w:p w14:paraId="02BD6A05" w14:textId="697B199B" w:rsidR="00040195" w:rsidRDefault="00166B07" w:rsidP="00F642CD">
      <w:pPr>
        <w:pStyle w:val="3"/>
        <w:ind w:left="420"/>
      </w:pPr>
      <w:bookmarkStart w:id="37" w:name="_Toc153805851"/>
      <w:r>
        <w:rPr>
          <w:rFonts w:hint="eastAsia"/>
        </w:rPr>
        <w:t>2</w:t>
      </w:r>
      <w:r>
        <w:t xml:space="preserve">.2.13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下单用例图</w:t>
      </w:r>
      <w:bookmarkEnd w:id="37"/>
    </w:p>
    <w:p w14:paraId="3799064D" w14:textId="77777777" w:rsidR="00040195" w:rsidRDefault="00040195" w:rsidP="00040195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3755372" wp14:editId="270F2FF5">
            <wp:extent cx="5274310" cy="2626360"/>
            <wp:effectExtent l="0" t="0" r="2540" b="2540"/>
            <wp:docPr id="1172434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3424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9291" w14:textId="77777777" w:rsidR="00040195" w:rsidRDefault="00040195" w:rsidP="00040195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13</w:t>
      </w:r>
      <w:r>
        <w:fldChar w:fldCharType="end"/>
      </w:r>
    </w:p>
    <w:p w14:paraId="2C6A7FF2" w14:textId="4F13EC15" w:rsidR="00040195" w:rsidRDefault="002C6A90" w:rsidP="00040195">
      <w:pPr>
        <w:pStyle w:val="5"/>
        <w:ind w:firstLine="562"/>
      </w:pPr>
      <w:r>
        <w:rPr>
          <w:rFonts w:hint="eastAsia"/>
        </w:rPr>
        <w:t>2</w:t>
      </w:r>
      <w:r>
        <w:t xml:space="preserve">.2.13.1 </w:t>
      </w:r>
      <w:r w:rsidR="00040195">
        <w:rPr>
          <w:rFonts w:hint="eastAsia"/>
        </w:rPr>
        <w:t>用户</w:t>
      </w:r>
      <w:r w:rsidR="00040195">
        <w:rPr>
          <w:rFonts w:hint="eastAsia"/>
        </w:rPr>
        <w:t>-</w:t>
      </w:r>
      <w:r w:rsidR="00040195">
        <w:rPr>
          <w:rFonts w:hint="eastAsia"/>
        </w:rPr>
        <w:t>去支付用例描述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04D5B321" w14:textId="77777777" w:rsidTr="00A47C32">
        <w:tc>
          <w:tcPr>
            <w:tcW w:w="5000" w:type="pct"/>
          </w:tcPr>
          <w:p w14:paraId="0CBB346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去支付</w:t>
            </w:r>
          </w:p>
        </w:tc>
      </w:tr>
      <w:tr w:rsidR="00040195" w14:paraId="2B4F95EA" w14:textId="77777777" w:rsidTr="00A47C32">
        <w:tc>
          <w:tcPr>
            <w:tcW w:w="5000" w:type="pct"/>
          </w:tcPr>
          <w:p w14:paraId="1545A174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0489841F" w14:textId="77777777" w:rsidTr="00A47C32">
        <w:tc>
          <w:tcPr>
            <w:tcW w:w="5000" w:type="pct"/>
          </w:tcPr>
          <w:p w14:paraId="2737036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前置条件：用户登陆系统</w:t>
            </w:r>
          </w:p>
        </w:tc>
      </w:tr>
      <w:tr w:rsidR="00040195" w14:paraId="16AD97EE" w14:textId="77777777" w:rsidTr="00A47C32">
        <w:tc>
          <w:tcPr>
            <w:tcW w:w="5000" w:type="pct"/>
          </w:tcPr>
          <w:p w14:paraId="2A9E519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040195" w14:paraId="7AEA4209" w14:textId="77777777" w:rsidTr="00A47C32">
        <w:tc>
          <w:tcPr>
            <w:tcW w:w="5000" w:type="pct"/>
          </w:tcPr>
          <w:p w14:paraId="1CAA392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95FC079" w14:textId="77777777" w:rsidR="00040195" w:rsidRDefault="00040195" w:rsidP="00040195">
            <w:pPr>
              <w:pStyle w:val="aa"/>
              <w:numPr>
                <w:ilvl w:val="0"/>
                <w:numId w:val="70"/>
              </w:numPr>
              <w:ind w:firstLineChars="0"/>
            </w:pPr>
            <w:r>
              <w:rPr>
                <w:rFonts w:hint="eastAsia"/>
              </w:rPr>
              <w:t>用户在主界面，点击结算按钮；</w:t>
            </w:r>
          </w:p>
          <w:p w14:paraId="7967AEFB" w14:textId="77777777" w:rsidR="00040195" w:rsidRDefault="00040195" w:rsidP="00040195">
            <w:pPr>
              <w:pStyle w:val="aa"/>
              <w:numPr>
                <w:ilvl w:val="0"/>
                <w:numId w:val="70"/>
              </w:numPr>
              <w:ind w:firstLineChars="0"/>
            </w:pPr>
            <w:r>
              <w:rPr>
                <w:rFonts w:hint="eastAsia"/>
              </w:rPr>
              <w:t>系统生成订单并跳转到订单详情界面；</w:t>
            </w:r>
          </w:p>
          <w:p w14:paraId="19B0C8E6" w14:textId="77777777" w:rsidR="00040195" w:rsidRDefault="00040195" w:rsidP="00040195">
            <w:pPr>
              <w:pStyle w:val="aa"/>
              <w:numPr>
                <w:ilvl w:val="0"/>
                <w:numId w:val="70"/>
              </w:numPr>
              <w:ind w:firstLineChars="0"/>
            </w:pPr>
            <w:r>
              <w:rPr>
                <w:rFonts w:hint="eastAsia"/>
              </w:rPr>
              <w:t>用户选择去支付；</w:t>
            </w:r>
          </w:p>
          <w:p w14:paraId="2E17E0D2" w14:textId="77777777" w:rsidR="00040195" w:rsidRDefault="00040195" w:rsidP="00040195">
            <w:pPr>
              <w:pStyle w:val="aa"/>
              <w:numPr>
                <w:ilvl w:val="0"/>
                <w:numId w:val="70"/>
              </w:numPr>
              <w:ind w:firstLineChars="0"/>
            </w:pPr>
            <w:r>
              <w:rPr>
                <w:rFonts w:hint="eastAsia"/>
              </w:rPr>
              <w:t>系统跳到确认支付界面；</w:t>
            </w:r>
          </w:p>
          <w:p w14:paraId="651893C8" w14:textId="77777777" w:rsidR="00040195" w:rsidRDefault="00040195" w:rsidP="00040195">
            <w:pPr>
              <w:pStyle w:val="aa"/>
              <w:numPr>
                <w:ilvl w:val="0"/>
                <w:numId w:val="70"/>
              </w:numPr>
              <w:ind w:firstLineChars="0"/>
            </w:pPr>
            <w:r>
              <w:rPr>
                <w:rFonts w:hint="eastAsia"/>
              </w:rPr>
              <w:lastRenderedPageBreak/>
              <w:t>用例结束；</w:t>
            </w:r>
          </w:p>
        </w:tc>
      </w:tr>
      <w:tr w:rsidR="00040195" w14:paraId="3B483EEA" w14:textId="77777777" w:rsidTr="00A47C32">
        <w:tc>
          <w:tcPr>
            <w:tcW w:w="5000" w:type="pct"/>
          </w:tcPr>
          <w:p w14:paraId="07F44012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404A9C20" w14:textId="77777777" w:rsidR="00040195" w:rsidRDefault="00040195" w:rsidP="00A47C32">
            <w:pPr>
              <w:ind w:firstLineChars="0" w:firstLine="0"/>
            </w:pPr>
            <w:r>
              <w:t>1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用户在主界面点击个人中心，</w:t>
            </w:r>
            <w:proofErr w:type="gramStart"/>
            <w:r>
              <w:rPr>
                <w:rFonts w:hint="eastAsia"/>
              </w:rPr>
              <w:t>点击待支付订单；</w:t>
            </w:r>
            <w:proofErr w:type="gramEnd"/>
          </w:p>
          <w:p w14:paraId="09544A3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1. </w:t>
            </w:r>
            <w:r>
              <w:rPr>
                <w:rFonts w:hint="eastAsia"/>
              </w:rPr>
              <w:t>系统跳转到订单详情界面；</w:t>
            </w:r>
          </w:p>
          <w:p w14:paraId="01AF407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1a</w:t>
            </w:r>
            <w:r>
              <w:t xml:space="preserve">2.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3</w:t>
            </w:r>
            <w:r>
              <w:t>-5</w:t>
            </w:r>
            <w:r>
              <w:rPr>
                <w:rFonts w:hint="eastAsia"/>
              </w:rPr>
              <w:t>直到用例结束；</w:t>
            </w:r>
          </w:p>
        </w:tc>
      </w:tr>
    </w:tbl>
    <w:p w14:paraId="5DA26742" w14:textId="77777777" w:rsidR="00040195" w:rsidRDefault="00040195" w:rsidP="00040195">
      <w:pPr>
        <w:ind w:firstLine="420"/>
      </w:pPr>
    </w:p>
    <w:p w14:paraId="3A602E10" w14:textId="77777777" w:rsidR="00040195" w:rsidRDefault="00040195" w:rsidP="00040195">
      <w:pPr>
        <w:pStyle w:val="5"/>
        <w:ind w:firstLine="562"/>
      </w:pPr>
      <w:r>
        <w:rPr>
          <w:rFonts w:hint="eastAsia"/>
        </w:rPr>
        <w:t>用户</w:t>
      </w:r>
      <w:r>
        <w:rPr>
          <w:rFonts w:hint="eastAsia"/>
        </w:rPr>
        <w:t>-</w:t>
      </w:r>
      <w:r>
        <w:rPr>
          <w:rFonts w:hint="eastAsia"/>
        </w:rPr>
        <w:t>查看下单信息用例描述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40195" w14:paraId="59A6DA51" w14:textId="77777777" w:rsidTr="00A47C32">
        <w:tc>
          <w:tcPr>
            <w:tcW w:w="5000" w:type="pct"/>
          </w:tcPr>
          <w:p w14:paraId="16D3E28C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用例名称：用户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查看订单信息</w:t>
            </w:r>
          </w:p>
        </w:tc>
      </w:tr>
      <w:tr w:rsidR="00040195" w14:paraId="63DC9C28" w14:textId="77777777" w:rsidTr="00A47C32">
        <w:tc>
          <w:tcPr>
            <w:tcW w:w="5000" w:type="pct"/>
          </w:tcPr>
          <w:p w14:paraId="71123DE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参与者：用户</w:t>
            </w:r>
          </w:p>
        </w:tc>
      </w:tr>
      <w:tr w:rsidR="00040195" w14:paraId="68A53F56" w14:textId="77777777" w:rsidTr="00A47C32">
        <w:tc>
          <w:tcPr>
            <w:tcW w:w="5000" w:type="pct"/>
          </w:tcPr>
          <w:p w14:paraId="215F8605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前置条件：用户登录系统</w:t>
            </w:r>
          </w:p>
        </w:tc>
      </w:tr>
      <w:tr w:rsidR="00040195" w14:paraId="7350EDEA" w14:textId="77777777" w:rsidTr="00A47C32">
        <w:tc>
          <w:tcPr>
            <w:tcW w:w="5000" w:type="pct"/>
          </w:tcPr>
          <w:p w14:paraId="267BB80F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040195" w14:paraId="2BA50D9E" w14:textId="77777777" w:rsidTr="00A47C32">
        <w:tc>
          <w:tcPr>
            <w:tcW w:w="5000" w:type="pct"/>
          </w:tcPr>
          <w:p w14:paraId="02C41B61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85B04F9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用户在系统主界面，点击个人中心，点击历史订单；</w:t>
            </w:r>
          </w:p>
          <w:p w14:paraId="16DA88CC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系统进入历史订单界面，显示全部订单；</w:t>
            </w:r>
          </w:p>
          <w:p w14:paraId="58BEB766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用户点击订单；</w:t>
            </w:r>
          </w:p>
          <w:p w14:paraId="278EB439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系统弹出订单信息界面；</w:t>
            </w:r>
          </w:p>
          <w:p w14:paraId="28A4C553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用户点击返回；</w:t>
            </w:r>
          </w:p>
          <w:p w14:paraId="5432DA17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系统返回上一界面；</w:t>
            </w:r>
          </w:p>
          <w:p w14:paraId="3DE5957F" w14:textId="77777777" w:rsidR="00040195" w:rsidRDefault="00040195" w:rsidP="00040195">
            <w:pPr>
              <w:pStyle w:val="aa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用例结束。</w:t>
            </w:r>
          </w:p>
        </w:tc>
      </w:tr>
      <w:tr w:rsidR="00040195" w14:paraId="1FB8A912" w14:textId="77777777" w:rsidTr="00A47C32">
        <w:tc>
          <w:tcPr>
            <w:tcW w:w="5000" w:type="pct"/>
          </w:tcPr>
          <w:p w14:paraId="76083020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332B31A3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. </w:t>
            </w:r>
            <w:r>
              <w:rPr>
                <w:rFonts w:hint="eastAsia"/>
              </w:rPr>
              <w:t>用户选择待付款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已取消；</w:t>
            </w:r>
            <w:proofErr w:type="gramEnd"/>
          </w:p>
          <w:p w14:paraId="1B1C175A" w14:textId="77777777" w:rsidR="00040195" w:rsidRDefault="00040195" w:rsidP="00A47C32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系统进入对应界面，并显示相关信息，用例结束。</w:t>
            </w:r>
          </w:p>
        </w:tc>
      </w:tr>
    </w:tbl>
    <w:p w14:paraId="0A3AD50F" w14:textId="77777777" w:rsidR="00040195" w:rsidRDefault="00040195" w:rsidP="00040195">
      <w:pPr>
        <w:ind w:firstLine="420"/>
      </w:pPr>
    </w:p>
    <w:p w14:paraId="34C0A1F7" w14:textId="77777777" w:rsidR="00040195" w:rsidRPr="00040195" w:rsidRDefault="00040195">
      <w:pPr>
        <w:ind w:firstLine="420"/>
      </w:pPr>
    </w:p>
    <w:sectPr w:rsidR="00040195" w:rsidRPr="00040195" w:rsidSect="00055446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7C775" w14:textId="77777777" w:rsidR="004D06CA" w:rsidRDefault="004D06CA">
      <w:pPr>
        <w:ind w:firstLine="420"/>
      </w:pPr>
      <w:r>
        <w:separator/>
      </w:r>
    </w:p>
  </w:endnote>
  <w:endnote w:type="continuationSeparator" w:id="0">
    <w:p w14:paraId="079688AF" w14:textId="77777777" w:rsidR="004D06CA" w:rsidRDefault="004D06CA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2920D" w14:textId="77777777" w:rsidR="00283710" w:rsidRDefault="0028371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3921530"/>
      <w:docPartObj>
        <w:docPartGallery w:val="Page Numbers (Bottom of Page)"/>
        <w:docPartUnique/>
      </w:docPartObj>
    </w:sdtPr>
    <w:sdtContent>
      <w:p w14:paraId="223A58CF" w14:textId="77777777" w:rsidR="00055446" w:rsidRDefault="00055446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2464" w:rsidRPr="008B2464">
          <w:rPr>
            <w:noProof/>
            <w:lang w:val="zh-CN"/>
          </w:rPr>
          <w:t>3</w:t>
        </w:r>
        <w:r>
          <w:fldChar w:fldCharType="end"/>
        </w:r>
      </w:p>
    </w:sdtContent>
  </w:sdt>
  <w:p w14:paraId="336DBB8A" w14:textId="77777777" w:rsidR="00993AF1" w:rsidRDefault="00993AF1">
    <w:pPr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12371" w14:textId="77777777" w:rsidR="00283710" w:rsidRDefault="0028371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B560E" w14:textId="77777777" w:rsidR="004D06CA" w:rsidRDefault="004D06CA">
      <w:pPr>
        <w:ind w:firstLine="420"/>
      </w:pPr>
      <w:r>
        <w:separator/>
      </w:r>
    </w:p>
  </w:footnote>
  <w:footnote w:type="continuationSeparator" w:id="0">
    <w:p w14:paraId="4D0FFA97" w14:textId="77777777" w:rsidR="004D06CA" w:rsidRDefault="004D06CA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A9518" w14:textId="77777777" w:rsidR="00283710" w:rsidRDefault="0028371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29D7F" w14:textId="77777777" w:rsidR="00993AF1" w:rsidRPr="00055446" w:rsidRDefault="00993AF1" w:rsidP="00055446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8F7DA" w14:textId="77777777" w:rsidR="00283710" w:rsidRDefault="0028371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CD41E34"/>
    <w:multiLevelType w:val="singleLevel"/>
    <w:tmpl w:val="ACD41E3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A058D09"/>
    <w:multiLevelType w:val="multilevel"/>
    <w:tmpl w:val="BA058D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DCDE9A40"/>
    <w:multiLevelType w:val="multilevel"/>
    <w:tmpl w:val="DCDE9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E957E367"/>
    <w:multiLevelType w:val="multilevel"/>
    <w:tmpl w:val="E957E36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F08941FD"/>
    <w:multiLevelType w:val="singleLevel"/>
    <w:tmpl w:val="F08941F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F14B2327"/>
    <w:multiLevelType w:val="singleLevel"/>
    <w:tmpl w:val="F14B232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015722AE"/>
    <w:multiLevelType w:val="multilevel"/>
    <w:tmpl w:val="015722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4222CF3"/>
    <w:multiLevelType w:val="multilevel"/>
    <w:tmpl w:val="04222CF3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575775D"/>
    <w:multiLevelType w:val="multilevel"/>
    <w:tmpl w:val="0EBEED9E"/>
    <w:lvl w:ilvl="0">
      <w:start w:val="1"/>
      <w:numFmt w:val="decimal"/>
      <w:lvlText w:val="%1"/>
      <w:lvlJc w:val="left"/>
      <w:pPr>
        <w:ind w:left="770" w:hanging="7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0" w:hanging="7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10" w:hanging="7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30" w:hanging="7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0" w15:restartNumberingAfterBreak="0">
    <w:nsid w:val="05AE063E"/>
    <w:multiLevelType w:val="multilevel"/>
    <w:tmpl w:val="05AE06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05DE3F92"/>
    <w:multiLevelType w:val="hybridMultilevel"/>
    <w:tmpl w:val="F3B61CE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07FD1F30"/>
    <w:multiLevelType w:val="multilevel"/>
    <w:tmpl w:val="07FD1F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0F0E4B00"/>
    <w:multiLevelType w:val="hybridMultilevel"/>
    <w:tmpl w:val="E9CE26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10A82778"/>
    <w:multiLevelType w:val="multilevel"/>
    <w:tmpl w:val="10A827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0FD68C2"/>
    <w:multiLevelType w:val="hybridMultilevel"/>
    <w:tmpl w:val="5BA072AC"/>
    <w:lvl w:ilvl="0" w:tplc="9A123242">
      <w:start w:val="1"/>
      <w:numFmt w:val="bullet"/>
      <w:lvlText w:val="◎"/>
      <w:lvlJc w:val="left"/>
      <w:pPr>
        <w:tabs>
          <w:tab w:val="num" w:pos="782"/>
        </w:tabs>
        <w:ind w:left="782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2"/>
        </w:tabs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2"/>
        </w:tabs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2"/>
        </w:tabs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2"/>
        </w:tabs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2"/>
        </w:tabs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2"/>
        </w:tabs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2"/>
        </w:tabs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2"/>
        </w:tabs>
        <w:ind w:left="4202" w:hanging="420"/>
      </w:pPr>
      <w:rPr>
        <w:rFonts w:ascii="Wingdings" w:hAnsi="Wingdings" w:hint="default"/>
      </w:rPr>
    </w:lvl>
  </w:abstractNum>
  <w:abstractNum w:abstractNumId="16" w15:restartNumberingAfterBreak="0">
    <w:nsid w:val="14B05DCF"/>
    <w:multiLevelType w:val="multilevel"/>
    <w:tmpl w:val="1D409F7A"/>
    <w:lvl w:ilvl="0">
      <w:start w:val="1"/>
      <w:numFmt w:val="decimal"/>
      <w:lvlText w:val="%1"/>
      <w:lvlJc w:val="left"/>
      <w:pPr>
        <w:ind w:left="770" w:hanging="7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0" w:hanging="7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10" w:hanging="7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30" w:hanging="7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 w15:restartNumberingAfterBreak="0">
    <w:nsid w:val="14C74577"/>
    <w:multiLevelType w:val="multilevel"/>
    <w:tmpl w:val="14C74577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1524E036"/>
    <w:multiLevelType w:val="singleLevel"/>
    <w:tmpl w:val="1524E0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17654614"/>
    <w:multiLevelType w:val="multilevel"/>
    <w:tmpl w:val="176546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7694CF3"/>
    <w:multiLevelType w:val="multilevel"/>
    <w:tmpl w:val="17694CF3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18220EDD"/>
    <w:multiLevelType w:val="multilevel"/>
    <w:tmpl w:val="18220ED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1ABE20AD"/>
    <w:multiLevelType w:val="multilevel"/>
    <w:tmpl w:val="1ABE2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1AC64154"/>
    <w:multiLevelType w:val="hybridMultilevel"/>
    <w:tmpl w:val="0C90300C"/>
    <w:lvl w:ilvl="0" w:tplc="FCF8849E">
      <w:start w:val="2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1CE53360"/>
    <w:multiLevelType w:val="hybridMultilevel"/>
    <w:tmpl w:val="5C189AA8"/>
    <w:lvl w:ilvl="0" w:tplc="04090001">
      <w:start w:val="1"/>
      <w:numFmt w:val="bullet"/>
      <w:lvlText w:val=""/>
      <w:lvlJc w:val="left"/>
      <w:pPr>
        <w:ind w:left="6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5" w15:restartNumberingAfterBreak="0">
    <w:nsid w:val="1E2B1B8E"/>
    <w:multiLevelType w:val="hybridMultilevel"/>
    <w:tmpl w:val="851E593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6" w15:restartNumberingAfterBreak="0">
    <w:nsid w:val="1FFC3F40"/>
    <w:multiLevelType w:val="hybridMultilevel"/>
    <w:tmpl w:val="3258DCA0"/>
    <w:lvl w:ilvl="0" w:tplc="46640222">
      <w:start w:val="1"/>
      <w:numFmt w:val="decimal"/>
      <w:lvlText w:val="%1．"/>
      <w:lvlJc w:val="left"/>
      <w:pPr>
        <w:tabs>
          <w:tab w:val="num" w:pos="1170"/>
        </w:tabs>
        <w:ind w:left="1170" w:hanging="5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27" w15:restartNumberingAfterBreak="0">
    <w:nsid w:val="20150176"/>
    <w:multiLevelType w:val="hybridMultilevel"/>
    <w:tmpl w:val="8CFE536C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28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23ED6A05"/>
    <w:multiLevelType w:val="multilevel"/>
    <w:tmpl w:val="23ED6A0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25EB6840"/>
    <w:multiLevelType w:val="hybridMultilevel"/>
    <w:tmpl w:val="70DC3E9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2A445E40"/>
    <w:multiLevelType w:val="singleLevel"/>
    <w:tmpl w:val="2A445E4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2C0277DD"/>
    <w:multiLevelType w:val="multilevel"/>
    <w:tmpl w:val="2C0277DD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2CB0C32D"/>
    <w:multiLevelType w:val="singleLevel"/>
    <w:tmpl w:val="2CB0C32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2D606AB0"/>
    <w:multiLevelType w:val="hybridMultilevel"/>
    <w:tmpl w:val="6F4C293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2E82681D"/>
    <w:multiLevelType w:val="multilevel"/>
    <w:tmpl w:val="2E82681D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30F97CB0"/>
    <w:multiLevelType w:val="multilevel"/>
    <w:tmpl w:val="08B21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3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37" w15:restartNumberingAfterBreak="0">
    <w:nsid w:val="327C7CFB"/>
    <w:multiLevelType w:val="multilevel"/>
    <w:tmpl w:val="327C7CFB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32BB6A7C"/>
    <w:multiLevelType w:val="multilevel"/>
    <w:tmpl w:val="32BB6A7C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33032645"/>
    <w:multiLevelType w:val="hybridMultilevel"/>
    <w:tmpl w:val="9B62659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33EC2DC3"/>
    <w:multiLevelType w:val="hybridMultilevel"/>
    <w:tmpl w:val="B45A88C2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41" w15:restartNumberingAfterBreak="0">
    <w:nsid w:val="34B9E900"/>
    <w:multiLevelType w:val="singleLevel"/>
    <w:tmpl w:val="34B9E90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 w15:restartNumberingAfterBreak="0">
    <w:nsid w:val="38F8F392"/>
    <w:multiLevelType w:val="multilevel"/>
    <w:tmpl w:val="38F8F3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39D55644"/>
    <w:multiLevelType w:val="multilevel"/>
    <w:tmpl w:val="39D556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4" w15:restartNumberingAfterBreak="0">
    <w:nsid w:val="3DB222C0"/>
    <w:multiLevelType w:val="hybridMultilevel"/>
    <w:tmpl w:val="AFE225FE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45" w15:restartNumberingAfterBreak="0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6" w15:restartNumberingAfterBreak="0">
    <w:nsid w:val="424C173C"/>
    <w:multiLevelType w:val="hybridMultilevel"/>
    <w:tmpl w:val="EAB4A328"/>
    <w:lvl w:ilvl="0" w:tplc="1952B7C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" w15:restartNumberingAfterBreak="0">
    <w:nsid w:val="45934C08"/>
    <w:multiLevelType w:val="multilevel"/>
    <w:tmpl w:val="19B6C750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8" w15:restartNumberingAfterBreak="0">
    <w:nsid w:val="49DF3426"/>
    <w:multiLevelType w:val="hybridMultilevel"/>
    <w:tmpl w:val="C7AE14D4"/>
    <w:lvl w:ilvl="0" w:tplc="5E9885E4">
      <w:start w:val="1"/>
      <w:numFmt w:val="lowerLetter"/>
      <w:lvlText w:val="%1."/>
      <w:lvlJc w:val="left"/>
      <w:pPr>
        <w:tabs>
          <w:tab w:val="num" w:pos="1168"/>
        </w:tabs>
        <w:ind w:left="1165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48"/>
        </w:tabs>
        <w:ind w:left="164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68"/>
        </w:tabs>
        <w:ind w:left="206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8"/>
        </w:tabs>
        <w:ind w:left="248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08"/>
        </w:tabs>
        <w:ind w:left="290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28"/>
        </w:tabs>
        <w:ind w:left="332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48"/>
        </w:tabs>
        <w:ind w:left="374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68"/>
        </w:tabs>
        <w:ind w:left="416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88"/>
        </w:tabs>
        <w:ind w:left="4588" w:hanging="420"/>
      </w:pPr>
    </w:lvl>
  </w:abstractNum>
  <w:abstractNum w:abstractNumId="49" w15:restartNumberingAfterBreak="0">
    <w:nsid w:val="4BF24E84"/>
    <w:multiLevelType w:val="hybridMultilevel"/>
    <w:tmpl w:val="C00E88E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0" w15:restartNumberingAfterBreak="0">
    <w:nsid w:val="4D020CA4"/>
    <w:multiLevelType w:val="multilevel"/>
    <w:tmpl w:val="4D020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4E640CFF"/>
    <w:multiLevelType w:val="hybridMultilevel"/>
    <w:tmpl w:val="D99A961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2" w15:restartNumberingAfterBreak="0">
    <w:nsid w:val="4EAC5A90"/>
    <w:multiLevelType w:val="hybridMultilevel"/>
    <w:tmpl w:val="2B6C480C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3" w15:restartNumberingAfterBreak="0">
    <w:nsid w:val="512121F5"/>
    <w:multiLevelType w:val="hybridMultilevel"/>
    <w:tmpl w:val="BCCC7404"/>
    <w:lvl w:ilvl="0" w:tplc="8E9A51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4" w15:restartNumberingAfterBreak="0">
    <w:nsid w:val="51556BD2"/>
    <w:multiLevelType w:val="hybridMultilevel"/>
    <w:tmpl w:val="CDB8C724"/>
    <w:lvl w:ilvl="0" w:tplc="04090001">
      <w:start w:val="1"/>
      <w:numFmt w:val="bullet"/>
      <w:lvlText w:val=""/>
      <w:lvlJc w:val="left"/>
      <w:pPr>
        <w:ind w:left="6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5" w15:restartNumberingAfterBreak="0">
    <w:nsid w:val="58087707"/>
    <w:multiLevelType w:val="hybridMultilevel"/>
    <w:tmpl w:val="A0DA50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6" w15:restartNumberingAfterBreak="0">
    <w:nsid w:val="5FD36B7F"/>
    <w:multiLevelType w:val="hybridMultilevel"/>
    <w:tmpl w:val="6C624458"/>
    <w:lvl w:ilvl="0" w:tplc="692090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7" w15:restartNumberingAfterBreak="0">
    <w:nsid w:val="60991FC0"/>
    <w:multiLevelType w:val="multilevel"/>
    <w:tmpl w:val="60991FC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8" w15:restartNumberingAfterBreak="0">
    <w:nsid w:val="620768DF"/>
    <w:multiLevelType w:val="multilevel"/>
    <w:tmpl w:val="620768DF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9" w15:restartNumberingAfterBreak="0">
    <w:nsid w:val="622905FA"/>
    <w:multiLevelType w:val="multilevel"/>
    <w:tmpl w:val="622905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60" w15:restartNumberingAfterBreak="0">
    <w:nsid w:val="63CA140D"/>
    <w:multiLevelType w:val="hybridMultilevel"/>
    <w:tmpl w:val="DEFACE78"/>
    <w:lvl w:ilvl="0" w:tplc="20C6B510">
      <w:start w:val="1"/>
      <w:numFmt w:val="decimal"/>
      <w:lvlText w:val="%1．"/>
      <w:lvlJc w:val="left"/>
      <w:pPr>
        <w:ind w:left="97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662A150F"/>
    <w:multiLevelType w:val="hybridMultilevel"/>
    <w:tmpl w:val="209EA4A0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62" w15:restartNumberingAfterBreak="0">
    <w:nsid w:val="66CD0194"/>
    <w:multiLevelType w:val="hybridMultilevel"/>
    <w:tmpl w:val="667E4B8C"/>
    <w:lvl w:ilvl="0" w:tplc="7F6256E2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68B539D5"/>
    <w:multiLevelType w:val="hybridMultilevel"/>
    <w:tmpl w:val="8A709242"/>
    <w:lvl w:ilvl="0" w:tplc="2AE4D1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4" w15:restartNumberingAfterBreak="0">
    <w:nsid w:val="696B7A75"/>
    <w:multiLevelType w:val="hybridMultilevel"/>
    <w:tmpl w:val="A6B267E4"/>
    <w:lvl w:ilvl="0" w:tplc="25743C74">
      <w:start w:val="6"/>
      <w:numFmt w:val="decimal"/>
      <w:lvlText w:val="%1．"/>
      <w:lvlJc w:val="left"/>
      <w:pPr>
        <w:ind w:left="1140" w:hanging="720"/>
      </w:pPr>
      <w:rPr>
        <w:rFonts w:ascii="Times New Roman" w:hAnsi="Times New Roman"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6B2C4FE9"/>
    <w:multiLevelType w:val="hybridMultilevel"/>
    <w:tmpl w:val="3F480100"/>
    <w:lvl w:ilvl="0" w:tplc="04090001">
      <w:start w:val="1"/>
      <w:numFmt w:val="bullet"/>
      <w:lvlText w:val=""/>
      <w:lvlJc w:val="left"/>
      <w:pPr>
        <w:ind w:left="6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6" w15:restartNumberingAfterBreak="0">
    <w:nsid w:val="6D2F72D6"/>
    <w:multiLevelType w:val="multilevel"/>
    <w:tmpl w:val="6D2F72D6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67" w15:restartNumberingAfterBreak="0">
    <w:nsid w:val="6DDF55DB"/>
    <w:multiLevelType w:val="hybridMultilevel"/>
    <w:tmpl w:val="D84EC44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8" w15:restartNumberingAfterBreak="0">
    <w:nsid w:val="71B2775D"/>
    <w:multiLevelType w:val="hybridMultilevel"/>
    <w:tmpl w:val="A342B4A2"/>
    <w:lvl w:ilvl="0" w:tplc="BFC0CB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9" w15:restartNumberingAfterBreak="0">
    <w:nsid w:val="72255583"/>
    <w:multiLevelType w:val="hybridMultilevel"/>
    <w:tmpl w:val="9BFA44F4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0" w15:restartNumberingAfterBreak="0">
    <w:nsid w:val="73723906"/>
    <w:multiLevelType w:val="hybridMultilevel"/>
    <w:tmpl w:val="C38A26A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3BF3D36"/>
    <w:multiLevelType w:val="hybridMultilevel"/>
    <w:tmpl w:val="180491B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2" w15:restartNumberingAfterBreak="0">
    <w:nsid w:val="76B30C9D"/>
    <w:multiLevelType w:val="multilevel"/>
    <w:tmpl w:val="76B30C9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4" w15:restartNumberingAfterBreak="0">
    <w:nsid w:val="779B5A6D"/>
    <w:multiLevelType w:val="multilevel"/>
    <w:tmpl w:val="779B5A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5" w15:restartNumberingAfterBreak="0">
    <w:nsid w:val="78760B11"/>
    <w:multiLevelType w:val="hybridMultilevel"/>
    <w:tmpl w:val="5AB8CA2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6" w15:restartNumberingAfterBreak="0">
    <w:nsid w:val="78E2371B"/>
    <w:multiLevelType w:val="multilevel"/>
    <w:tmpl w:val="78E2371B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7" w15:restartNumberingAfterBreak="0">
    <w:nsid w:val="7A8D34B8"/>
    <w:multiLevelType w:val="hybridMultilevel"/>
    <w:tmpl w:val="454CD6B0"/>
    <w:lvl w:ilvl="0" w:tplc="04090001">
      <w:start w:val="1"/>
      <w:numFmt w:val="bullet"/>
      <w:lvlText w:val=""/>
      <w:lvlJc w:val="left"/>
      <w:pPr>
        <w:ind w:left="6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8" w15:restartNumberingAfterBreak="0">
    <w:nsid w:val="7EFA0B59"/>
    <w:multiLevelType w:val="hybridMultilevel"/>
    <w:tmpl w:val="A72A810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9" w15:restartNumberingAfterBreak="0">
    <w:nsid w:val="7FC917FC"/>
    <w:multiLevelType w:val="multilevel"/>
    <w:tmpl w:val="7FC917FC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637832688">
    <w:abstractNumId w:val="45"/>
  </w:num>
  <w:num w:numId="2" w16cid:durableId="506672899">
    <w:abstractNumId w:val="34"/>
  </w:num>
  <w:num w:numId="3" w16cid:durableId="1017344798">
    <w:abstractNumId w:val="46"/>
  </w:num>
  <w:num w:numId="4" w16cid:durableId="276719574">
    <w:abstractNumId w:val="70"/>
  </w:num>
  <w:num w:numId="5" w16cid:durableId="60179870">
    <w:abstractNumId w:val="15"/>
  </w:num>
  <w:num w:numId="6" w16cid:durableId="342167218">
    <w:abstractNumId w:val="26"/>
  </w:num>
  <w:num w:numId="7" w16cid:durableId="2135513942">
    <w:abstractNumId w:val="53"/>
  </w:num>
  <w:num w:numId="8" w16cid:durableId="601911513">
    <w:abstractNumId w:val="28"/>
  </w:num>
  <w:num w:numId="9" w16cid:durableId="1715882942">
    <w:abstractNumId w:val="23"/>
  </w:num>
  <w:num w:numId="10" w16cid:durableId="402601917">
    <w:abstractNumId w:val="75"/>
  </w:num>
  <w:num w:numId="11" w16cid:durableId="1695619885">
    <w:abstractNumId w:val="68"/>
  </w:num>
  <w:num w:numId="12" w16cid:durableId="510949009">
    <w:abstractNumId w:val="7"/>
  </w:num>
  <w:num w:numId="13" w16cid:durableId="716126073">
    <w:abstractNumId w:val="73"/>
  </w:num>
  <w:num w:numId="14" w16cid:durableId="2129666502">
    <w:abstractNumId w:val="61"/>
  </w:num>
  <w:num w:numId="15" w16cid:durableId="1017998734">
    <w:abstractNumId w:val="27"/>
  </w:num>
  <w:num w:numId="16" w16cid:durableId="1816991583">
    <w:abstractNumId w:val="71"/>
  </w:num>
  <w:num w:numId="17" w16cid:durableId="1826507068">
    <w:abstractNumId w:val="13"/>
  </w:num>
  <w:num w:numId="18" w16cid:durableId="14159096">
    <w:abstractNumId w:val="11"/>
  </w:num>
  <w:num w:numId="19" w16cid:durableId="2115439234">
    <w:abstractNumId w:val="30"/>
  </w:num>
  <w:num w:numId="20" w16cid:durableId="495922871">
    <w:abstractNumId w:val="63"/>
  </w:num>
  <w:num w:numId="21" w16cid:durableId="1529105339">
    <w:abstractNumId w:val="36"/>
  </w:num>
  <w:num w:numId="22" w16cid:durableId="698555187">
    <w:abstractNumId w:val="49"/>
  </w:num>
  <w:num w:numId="23" w16cid:durableId="380710500">
    <w:abstractNumId w:val="52"/>
  </w:num>
  <w:num w:numId="24" w16cid:durableId="844788727">
    <w:abstractNumId w:val="39"/>
  </w:num>
  <w:num w:numId="25" w16cid:durableId="721102621">
    <w:abstractNumId w:val="67"/>
  </w:num>
  <w:num w:numId="26" w16cid:durableId="1725523704">
    <w:abstractNumId w:val="44"/>
  </w:num>
  <w:num w:numId="27" w16cid:durableId="932863273">
    <w:abstractNumId w:val="69"/>
  </w:num>
  <w:num w:numId="28" w16cid:durableId="624821545">
    <w:abstractNumId w:val="48"/>
  </w:num>
  <w:num w:numId="29" w16cid:durableId="1572734535">
    <w:abstractNumId w:val="40"/>
  </w:num>
  <w:num w:numId="30" w16cid:durableId="1204756361">
    <w:abstractNumId w:val="56"/>
  </w:num>
  <w:num w:numId="31" w16cid:durableId="1824076627">
    <w:abstractNumId w:val="60"/>
  </w:num>
  <w:num w:numId="32" w16cid:durableId="1845633873">
    <w:abstractNumId w:val="47"/>
  </w:num>
  <w:num w:numId="33" w16cid:durableId="497579441">
    <w:abstractNumId w:val="64"/>
  </w:num>
  <w:num w:numId="34" w16cid:durableId="1998653694">
    <w:abstractNumId w:val="62"/>
  </w:num>
  <w:num w:numId="35" w16cid:durableId="2143882140">
    <w:abstractNumId w:val="14"/>
  </w:num>
  <w:num w:numId="36" w16cid:durableId="588075126">
    <w:abstractNumId w:val="59"/>
  </w:num>
  <w:num w:numId="37" w16cid:durableId="145049230">
    <w:abstractNumId w:val="10"/>
  </w:num>
  <w:num w:numId="38" w16cid:durableId="1247038747">
    <w:abstractNumId w:val="72"/>
  </w:num>
  <w:num w:numId="39" w16cid:durableId="748507253">
    <w:abstractNumId w:val="29"/>
  </w:num>
  <w:num w:numId="40" w16cid:durableId="1536842604">
    <w:abstractNumId w:val="22"/>
  </w:num>
  <w:num w:numId="41" w16cid:durableId="884297366">
    <w:abstractNumId w:val="43"/>
  </w:num>
  <w:num w:numId="42" w16cid:durableId="2069456125">
    <w:abstractNumId w:val="74"/>
  </w:num>
  <w:num w:numId="43" w16cid:durableId="856701334">
    <w:abstractNumId w:val="21"/>
  </w:num>
  <w:num w:numId="44" w16cid:durableId="771361722">
    <w:abstractNumId w:val="6"/>
  </w:num>
  <w:num w:numId="45" w16cid:durableId="868418298">
    <w:abstractNumId w:val="19"/>
  </w:num>
  <w:num w:numId="46" w16cid:durableId="2062056076">
    <w:abstractNumId w:val="5"/>
  </w:num>
  <w:num w:numId="47" w16cid:durableId="426268711">
    <w:abstractNumId w:val="18"/>
  </w:num>
  <w:num w:numId="48" w16cid:durableId="1449471030">
    <w:abstractNumId w:val="2"/>
  </w:num>
  <w:num w:numId="49" w16cid:durableId="1768885988">
    <w:abstractNumId w:val="1"/>
  </w:num>
  <w:num w:numId="50" w16cid:durableId="213549030">
    <w:abstractNumId w:val="42"/>
  </w:num>
  <w:num w:numId="51" w16cid:durableId="1477720400">
    <w:abstractNumId w:val="3"/>
  </w:num>
  <w:num w:numId="52" w16cid:durableId="520507807">
    <w:abstractNumId w:val="0"/>
  </w:num>
  <w:num w:numId="53" w16cid:durableId="1286427398">
    <w:abstractNumId w:val="33"/>
  </w:num>
  <w:num w:numId="54" w16cid:durableId="530842122">
    <w:abstractNumId w:val="4"/>
  </w:num>
  <w:num w:numId="55" w16cid:durableId="1689336064">
    <w:abstractNumId w:val="41"/>
  </w:num>
  <w:num w:numId="56" w16cid:durableId="528840803">
    <w:abstractNumId w:val="31"/>
  </w:num>
  <w:num w:numId="57" w16cid:durableId="305092637">
    <w:abstractNumId w:val="37"/>
  </w:num>
  <w:num w:numId="58" w16cid:durableId="2027055518">
    <w:abstractNumId w:val="12"/>
  </w:num>
  <w:num w:numId="59" w16cid:durableId="972098554">
    <w:abstractNumId w:val="20"/>
  </w:num>
  <w:num w:numId="60" w16cid:durableId="986979130">
    <w:abstractNumId w:val="57"/>
  </w:num>
  <w:num w:numId="61" w16cid:durableId="612707204">
    <w:abstractNumId w:val="38"/>
  </w:num>
  <w:num w:numId="62" w16cid:durableId="997152228">
    <w:abstractNumId w:val="76"/>
  </w:num>
  <w:num w:numId="63" w16cid:durableId="1156415400">
    <w:abstractNumId w:val="58"/>
  </w:num>
  <w:num w:numId="64" w16cid:durableId="1476335499">
    <w:abstractNumId w:val="8"/>
  </w:num>
  <w:num w:numId="65" w16cid:durableId="422991586">
    <w:abstractNumId w:val="17"/>
  </w:num>
  <w:num w:numId="66" w16cid:durableId="896862456">
    <w:abstractNumId w:val="35"/>
  </w:num>
  <w:num w:numId="67" w16cid:durableId="828442243">
    <w:abstractNumId w:val="66"/>
  </w:num>
  <w:num w:numId="68" w16cid:durableId="142429193">
    <w:abstractNumId w:val="32"/>
  </w:num>
  <w:num w:numId="69" w16cid:durableId="72626403">
    <w:abstractNumId w:val="79"/>
  </w:num>
  <w:num w:numId="70" w16cid:durableId="845367652">
    <w:abstractNumId w:val="50"/>
  </w:num>
  <w:num w:numId="71" w16cid:durableId="1124538028">
    <w:abstractNumId w:val="16"/>
  </w:num>
  <w:num w:numId="72" w16cid:durableId="1575511295">
    <w:abstractNumId w:val="51"/>
  </w:num>
  <w:num w:numId="73" w16cid:durableId="1241448554">
    <w:abstractNumId w:val="78"/>
  </w:num>
  <w:num w:numId="74" w16cid:durableId="15740555">
    <w:abstractNumId w:val="55"/>
  </w:num>
  <w:num w:numId="75" w16cid:durableId="1626545190">
    <w:abstractNumId w:val="25"/>
  </w:num>
  <w:num w:numId="76" w16cid:durableId="664019119">
    <w:abstractNumId w:val="9"/>
  </w:num>
  <w:num w:numId="77" w16cid:durableId="733165233">
    <w:abstractNumId w:val="65"/>
  </w:num>
  <w:num w:numId="78" w16cid:durableId="1082871512">
    <w:abstractNumId w:val="77"/>
  </w:num>
  <w:num w:numId="79" w16cid:durableId="335958179">
    <w:abstractNumId w:val="54"/>
  </w:num>
  <w:num w:numId="80" w16cid:durableId="7761437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34E"/>
    <w:rsid w:val="00000D36"/>
    <w:rsid w:val="00033F47"/>
    <w:rsid w:val="00040195"/>
    <w:rsid w:val="00055446"/>
    <w:rsid w:val="00086883"/>
    <w:rsid w:val="000B3888"/>
    <w:rsid w:val="000E603C"/>
    <w:rsid w:val="000F1C1B"/>
    <w:rsid w:val="00103D1E"/>
    <w:rsid w:val="00142B92"/>
    <w:rsid w:val="001454DD"/>
    <w:rsid w:val="00166B07"/>
    <w:rsid w:val="001947E4"/>
    <w:rsid w:val="001C2F99"/>
    <w:rsid w:val="001D16CB"/>
    <w:rsid w:val="002005EA"/>
    <w:rsid w:val="00227D20"/>
    <w:rsid w:val="00253BD5"/>
    <w:rsid w:val="00266317"/>
    <w:rsid w:val="00283710"/>
    <w:rsid w:val="002860E1"/>
    <w:rsid w:val="002B334E"/>
    <w:rsid w:val="002B3892"/>
    <w:rsid w:val="002C6A90"/>
    <w:rsid w:val="002D6152"/>
    <w:rsid w:val="00351D22"/>
    <w:rsid w:val="003646C3"/>
    <w:rsid w:val="003A252D"/>
    <w:rsid w:val="003B0732"/>
    <w:rsid w:val="003C7233"/>
    <w:rsid w:val="00424CDE"/>
    <w:rsid w:val="00424FCF"/>
    <w:rsid w:val="00431447"/>
    <w:rsid w:val="00446BD4"/>
    <w:rsid w:val="00476EC6"/>
    <w:rsid w:val="004A51F9"/>
    <w:rsid w:val="004A52B6"/>
    <w:rsid w:val="004D06CA"/>
    <w:rsid w:val="00540686"/>
    <w:rsid w:val="0055462C"/>
    <w:rsid w:val="0055727A"/>
    <w:rsid w:val="005728EE"/>
    <w:rsid w:val="00593173"/>
    <w:rsid w:val="00625148"/>
    <w:rsid w:val="00632D8F"/>
    <w:rsid w:val="00656BF8"/>
    <w:rsid w:val="00657BDB"/>
    <w:rsid w:val="006B46CB"/>
    <w:rsid w:val="006C3442"/>
    <w:rsid w:val="006C4DA6"/>
    <w:rsid w:val="006D7F0D"/>
    <w:rsid w:val="006F5B2A"/>
    <w:rsid w:val="00706916"/>
    <w:rsid w:val="0077153C"/>
    <w:rsid w:val="007765DF"/>
    <w:rsid w:val="00790399"/>
    <w:rsid w:val="007B48BF"/>
    <w:rsid w:val="007C043D"/>
    <w:rsid w:val="007C12F7"/>
    <w:rsid w:val="007C7BCE"/>
    <w:rsid w:val="007E2FC1"/>
    <w:rsid w:val="00802E6F"/>
    <w:rsid w:val="00823BFD"/>
    <w:rsid w:val="00836FB2"/>
    <w:rsid w:val="0086099C"/>
    <w:rsid w:val="0087783F"/>
    <w:rsid w:val="008B2464"/>
    <w:rsid w:val="008E424F"/>
    <w:rsid w:val="0094621B"/>
    <w:rsid w:val="00953717"/>
    <w:rsid w:val="0095503F"/>
    <w:rsid w:val="0097377A"/>
    <w:rsid w:val="00993AF1"/>
    <w:rsid w:val="009A0FCB"/>
    <w:rsid w:val="009A7843"/>
    <w:rsid w:val="009C5967"/>
    <w:rsid w:val="00A2554A"/>
    <w:rsid w:val="00A27795"/>
    <w:rsid w:val="00AA01C2"/>
    <w:rsid w:val="00AA396B"/>
    <w:rsid w:val="00AB1E8C"/>
    <w:rsid w:val="00AB2D80"/>
    <w:rsid w:val="00AC1E4A"/>
    <w:rsid w:val="00AD1A07"/>
    <w:rsid w:val="00AD75C1"/>
    <w:rsid w:val="00B11F56"/>
    <w:rsid w:val="00B35E8F"/>
    <w:rsid w:val="00B924B4"/>
    <w:rsid w:val="00BA57D5"/>
    <w:rsid w:val="00BF2092"/>
    <w:rsid w:val="00C00467"/>
    <w:rsid w:val="00C1298C"/>
    <w:rsid w:val="00C25282"/>
    <w:rsid w:val="00C31C5F"/>
    <w:rsid w:val="00C34FE0"/>
    <w:rsid w:val="00C55C32"/>
    <w:rsid w:val="00C74563"/>
    <w:rsid w:val="00C818D0"/>
    <w:rsid w:val="00CB5D4F"/>
    <w:rsid w:val="00CF2857"/>
    <w:rsid w:val="00D141A1"/>
    <w:rsid w:val="00D22151"/>
    <w:rsid w:val="00D55F2A"/>
    <w:rsid w:val="00D60122"/>
    <w:rsid w:val="00D65807"/>
    <w:rsid w:val="00D71C1C"/>
    <w:rsid w:val="00D7272E"/>
    <w:rsid w:val="00D97386"/>
    <w:rsid w:val="00DA1748"/>
    <w:rsid w:val="00DA666A"/>
    <w:rsid w:val="00DB1CF7"/>
    <w:rsid w:val="00DC27A8"/>
    <w:rsid w:val="00DD65A8"/>
    <w:rsid w:val="00DF3F61"/>
    <w:rsid w:val="00E4504C"/>
    <w:rsid w:val="00E614EC"/>
    <w:rsid w:val="00E62312"/>
    <w:rsid w:val="00E86CDC"/>
    <w:rsid w:val="00E978BB"/>
    <w:rsid w:val="00EC1823"/>
    <w:rsid w:val="00ED70C8"/>
    <w:rsid w:val="00ED779B"/>
    <w:rsid w:val="00F45BCE"/>
    <w:rsid w:val="00F513AF"/>
    <w:rsid w:val="00F642CD"/>
    <w:rsid w:val="00F81EE5"/>
    <w:rsid w:val="00F91109"/>
    <w:rsid w:val="00FA4890"/>
    <w:rsid w:val="00FA4EF0"/>
    <w:rsid w:val="00FB3523"/>
    <w:rsid w:val="00FB415C"/>
    <w:rsid w:val="00FB56BB"/>
    <w:rsid w:val="00FE5ED8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DC01E8"/>
  <w15:chartTrackingRefBased/>
  <w15:docId w15:val="{E4DBDDC1-E941-4AE0-B058-1CD9A50B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386"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C55C32"/>
    <w:pPr>
      <w:keepNext/>
      <w:keepLines/>
      <w:spacing w:before="340" w:after="330" w:line="578" w:lineRule="auto"/>
      <w:ind w:leftChars="200" w:left="20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rsid w:val="00C55C32"/>
    <w:pPr>
      <w:keepNext/>
      <w:keepLines/>
      <w:spacing w:before="260" w:after="260" w:line="415" w:lineRule="auto"/>
      <w:ind w:leftChars="200" w:left="200" w:firstLineChars="0" w:firstLine="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55C32"/>
    <w:pPr>
      <w:keepNext/>
      <w:keepLines/>
      <w:spacing w:before="120" w:after="120" w:line="415" w:lineRule="auto"/>
      <w:ind w:leftChars="200" w:left="200" w:firstLineChars="0" w:firstLine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01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40195"/>
    <w:pPr>
      <w:keepNext/>
      <w:keepLines/>
      <w:spacing w:before="280" w:after="290" w:line="376" w:lineRule="auto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</w:style>
  <w:style w:type="paragraph" w:styleId="TOC2">
    <w:name w:val="toc 2"/>
    <w:basedOn w:val="a"/>
    <w:next w:val="a"/>
    <w:autoRedefine/>
    <w:uiPriority w:val="39"/>
    <w:qFormat/>
    <w:pPr>
      <w:ind w:leftChars="200" w:left="420"/>
    </w:pPr>
  </w:style>
  <w:style w:type="paragraph" w:styleId="TOC3">
    <w:name w:val="toc 3"/>
    <w:basedOn w:val="a"/>
    <w:next w:val="a"/>
    <w:autoRedefine/>
    <w:uiPriority w:val="39"/>
    <w:qFormat/>
    <w:pPr>
      <w:ind w:leftChars="400" w:left="840"/>
    </w:pPr>
  </w:style>
  <w:style w:type="paragraph" w:styleId="TOC4">
    <w:name w:val="toc 4"/>
    <w:basedOn w:val="a"/>
    <w:next w:val="a"/>
    <w:autoRedefine/>
    <w:semiHidden/>
    <w:pPr>
      <w:ind w:leftChars="600" w:left="1260"/>
    </w:pPr>
  </w:style>
  <w:style w:type="paragraph" w:styleId="TOC5">
    <w:name w:val="toc 5"/>
    <w:basedOn w:val="a"/>
    <w:next w:val="a"/>
    <w:autoRedefine/>
    <w:semiHidden/>
    <w:pPr>
      <w:ind w:leftChars="800" w:left="1680"/>
    </w:pPr>
  </w:style>
  <w:style w:type="paragraph" w:styleId="TOC6">
    <w:name w:val="toc 6"/>
    <w:basedOn w:val="a"/>
    <w:next w:val="a"/>
    <w:autoRedefine/>
    <w:semiHidden/>
    <w:pPr>
      <w:ind w:leftChars="1000" w:left="2100"/>
    </w:pPr>
  </w:style>
  <w:style w:type="paragraph" w:styleId="TOC7">
    <w:name w:val="toc 7"/>
    <w:basedOn w:val="a"/>
    <w:next w:val="a"/>
    <w:autoRedefine/>
    <w:semiHidden/>
    <w:pPr>
      <w:ind w:leftChars="1200" w:left="2520"/>
    </w:pPr>
  </w:style>
  <w:style w:type="paragraph" w:styleId="TOC8">
    <w:name w:val="toc 8"/>
    <w:basedOn w:val="a"/>
    <w:next w:val="a"/>
    <w:autoRedefine/>
    <w:semiHidden/>
    <w:pPr>
      <w:ind w:leftChars="1400" w:left="2940"/>
    </w:pPr>
  </w:style>
  <w:style w:type="paragraph" w:styleId="TOC9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uiPriority w:val="99"/>
    <w:rPr>
      <w:color w:val="0000FF"/>
      <w:u w:val="single"/>
    </w:rPr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Body Text"/>
    <w:basedOn w:val="a"/>
    <w:semiHidden/>
    <w:rPr>
      <w:color w:val="FF0000"/>
    </w:rPr>
  </w:style>
  <w:style w:type="paragraph" w:styleId="a9">
    <w:name w:val="Body Text Indent"/>
    <w:basedOn w:val="a"/>
    <w:semiHidden/>
    <w:pPr>
      <w:ind w:leftChars="372" w:left="781" w:firstLine="420"/>
    </w:pPr>
  </w:style>
  <w:style w:type="paragraph" w:styleId="aa">
    <w:name w:val="List Paragraph"/>
    <w:basedOn w:val="a"/>
    <w:uiPriority w:val="34"/>
    <w:qFormat/>
    <w:rsid w:val="006D7F0D"/>
    <w:pPr>
      <w:ind w:firstLine="420"/>
    </w:pPr>
  </w:style>
  <w:style w:type="table" w:styleId="ab">
    <w:name w:val="Table Grid"/>
    <w:basedOn w:val="a1"/>
    <w:uiPriority w:val="39"/>
    <w:rsid w:val="00351D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表注"/>
    <w:basedOn w:val="a"/>
    <w:link w:val="ad"/>
    <w:qFormat/>
    <w:rsid w:val="00351D22"/>
    <w:pPr>
      <w:jc w:val="center"/>
    </w:pPr>
  </w:style>
  <w:style w:type="paragraph" w:customStyle="1" w:styleId="ae">
    <w:name w:val="表"/>
    <w:basedOn w:val="a"/>
    <w:link w:val="af"/>
    <w:qFormat/>
    <w:rsid w:val="00351D22"/>
  </w:style>
  <w:style w:type="character" w:customStyle="1" w:styleId="ad">
    <w:name w:val="表注 字符"/>
    <w:basedOn w:val="a0"/>
    <w:link w:val="ac"/>
    <w:rsid w:val="00351D22"/>
    <w:rPr>
      <w:kern w:val="2"/>
      <w:sz w:val="21"/>
      <w:szCs w:val="24"/>
    </w:rPr>
  </w:style>
  <w:style w:type="paragraph" w:styleId="af0">
    <w:name w:val="Date"/>
    <w:basedOn w:val="a"/>
    <w:next w:val="a"/>
    <w:link w:val="af1"/>
    <w:uiPriority w:val="99"/>
    <w:semiHidden/>
    <w:unhideWhenUsed/>
    <w:rsid w:val="003B0732"/>
    <w:pPr>
      <w:ind w:leftChars="2500" w:left="100"/>
    </w:pPr>
  </w:style>
  <w:style w:type="character" w:customStyle="1" w:styleId="af">
    <w:name w:val="表 字符"/>
    <w:basedOn w:val="a0"/>
    <w:link w:val="ae"/>
    <w:rsid w:val="00351D22"/>
    <w:rPr>
      <w:kern w:val="2"/>
      <w:sz w:val="21"/>
      <w:szCs w:val="24"/>
    </w:rPr>
  </w:style>
  <w:style w:type="character" w:customStyle="1" w:styleId="af1">
    <w:name w:val="日期 字符"/>
    <w:basedOn w:val="a0"/>
    <w:link w:val="af0"/>
    <w:uiPriority w:val="99"/>
    <w:semiHidden/>
    <w:rsid w:val="003B0732"/>
    <w:rPr>
      <w:kern w:val="2"/>
      <w:sz w:val="21"/>
      <w:szCs w:val="24"/>
    </w:rPr>
  </w:style>
  <w:style w:type="paragraph" w:customStyle="1" w:styleId="af2">
    <w:name w:val="图注"/>
    <w:basedOn w:val="a"/>
    <w:link w:val="af3"/>
    <w:qFormat/>
    <w:rsid w:val="00540686"/>
    <w:pPr>
      <w:ind w:firstLine="420"/>
      <w:jc w:val="center"/>
    </w:pPr>
  </w:style>
  <w:style w:type="paragraph" w:customStyle="1" w:styleId="af4">
    <w:name w:val="图"/>
    <w:basedOn w:val="a"/>
    <w:link w:val="af5"/>
    <w:qFormat/>
    <w:rsid w:val="00540686"/>
    <w:pPr>
      <w:ind w:firstLineChars="0" w:firstLine="0"/>
      <w:jc w:val="center"/>
    </w:pPr>
    <w:rPr>
      <w:noProof/>
    </w:rPr>
  </w:style>
  <w:style w:type="character" w:customStyle="1" w:styleId="af3">
    <w:name w:val="图注 字符"/>
    <w:basedOn w:val="a0"/>
    <w:link w:val="af2"/>
    <w:rsid w:val="00540686"/>
    <w:rPr>
      <w:kern w:val="2"/>
      <w:sz w:val="21"/>
      <w:szCs w:val="24"/>
    </w:rPr>
  </w:style>
  <w:style w:type="character" w:customStyle="1" w:styleId="af5">
    <w:name w:val="图 字符"/>
    <w:basedOn w:val="a0"/>
    <w:link w:val="af4"/>
    <w:rsid w:val="00540686"/>
    <w:rPr>
      <w:noProof/>
      <w:kern w:val="2"/>
      <w:sz w:val="21"/>
      <w:szCs w:val="24"/>
    </w:rPr>
  </w:style>
  <w:style w:type="character" w:customStyle="1" w:styleId="a5">
    <w:name w:val="页眉 字符"/>
    <w:basedOn w:val="a0"/>
    <w:link w:val="a4"/>
    <w:uiPriority w:val="99"/>
    <w:rsid w:val="00055446"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55446"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04019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40195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10">
    <w:name w:val="标题 1 字符"/>
    <w:basedOn w:val="a0"/>
    <w:link w:val="1"/>
    <w:rsid w:val="00040195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rsid w:val="00040195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040195"/>
    <w:rPr>
      <w:b/>
      <w:bCs/>
      <w:kern w:val="2"/>
      <w:sz w:val="30"/>
      <w:szCs w:val="32"/>
    </w:rPr>
  </w:style>
  <w:style w:type="paragraph" w:styleId="af6">
    <w:name w:val="caption"/>
    <w:basedOn w:val="a"/>
    <w:next w:val="a"/>
    <w:uiPriority w:val="35"/>
    <w:unhideWhenUsed/>
    <w:qFormat/>
    <w:rsid w:val="00040195"/>
    <w:pPr>
      <w:ind w:firstLine="40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f7">
    <w:name w:val="Normal (Web)"/>
    <w:basedOn w:val="a"/>
    <w:uiPriority w:val="99"/>
    <w:semiHidden/>
    <w:unhideWhenUsed/>
    <w:rsid w:val="00040195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styleId="af8">
    <w:name w:val="FollowedHyperlink"/>
    <w:basedOn w:val="a0"/>
    <w:uiPriority w:val="99"/>
    <w:semiHidden/>
    <w:unhideWhenUsed/>
    <w:qFormat/>
    <w:rsid w:val="00040195"/>
    <w:rPr>
      <w:color w:val="954F72" w:themeColor="followedHyperlink"/>
      <w:u w:val="single"/>
    </w:rPr>
  </w:style>
  <w:style w:type="paragraph" w:customStyle="1" w:styleId="TOC10">
    <w:name w:val="TOC 标题1"/>
    <w:basedOn w:val="1"/>
    <w:next w:val="a"/>
    <w:uiPriority w:val="39"/>
    <w:unhideWhenUsed/>
    <w:qFormat/>
    <w:rsid w:val="00040195"/>
    <w:pPr>
      <w:widowControl/>
      <w:spacing w:before="240" w:after="0" w:line="259" w:lineRule="auto"/>
      <w:ind w:leftChars="0"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9">
    <w:name w:val="No Spacing"/>
    <w:uiPriority w:val="1"/>
    <w:qFormat/>
    <w:rsid w:val="00040195"/>
    <w:pPr>
      <w:widowControl w:val="0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j\&#21512;&#24182;\&#20854;&#20182;&#35838;&#31243;\&#36719;&#20214;&#24037;&#31243;-&#30333;&#26216;&#24076;\&#23454;&#39564;&#35201;&#27714;&#21450;&#27169;&#26495;\02_&#38656;&#27714;&#35268;&#26684;&#35828;&#26126;&#2007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22307D-4842-48F9-99D9-E732DB2E3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02_需求规格说明书.dot</Template>
  <TotalTime>246</TotalTime>
  <Pages>39</Pages>
  <Words>2114</Words>
  <Characters>12051</Characters>
  <Application>Microsoft Office Word</Application>
  <DocSecurity>0</DocSecurity>
  <Lines>100</Lines>
  <Paragraphs>28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三、需求规格说明书</vt:lpstr>
    </vt:vector>
  </TitlesOfParts>
  <Company>北京北大天正科技发展有限公司</Company>
  <LinksUpToDate>false</LinksUpToDate>
  <CharactersWithSpaces>14137</CharactersWithSpaces>
  <SharedDoc>false</SharedDoc>
  <HLinks>
    <vt:vector size="108" baseType="variant">
      <vt:variant>
        <vt:i4>2031670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_Toc434320480</vt:lpwstr>
      </vt:variant>
      <vt:variant>
        <vt:i4>1048630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_Toc434320479</vt:lpwstr>
      </vt:variant>
      <vt:variant>
        <vt:i4>1048630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_Toc434320478</vt:lpwstr>
      </vt:variant>
      <vt:variant>
        <vt:i4>1048630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_Toc434320477</vt:lpwstr>
      </vt:variant>
      <vt:variant>
        <vt:i4>1048630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_Toc434320476</vt:lpwstr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_Toc434320475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_Toc434320474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_Toc434320473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_Toc434320472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_Toc434320471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_Toc434320470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_Toc434320469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_Toc434320468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_Toc434320467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_Toc434320466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_Toc434320465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_Toc434320464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_Toc434320463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三、需求规格说明书</dc:title>
  <dc:subject/>
  <dc:creator>majun</dc:creator>
  <cp:keywords/>
  <cp:lastModifiedBy>cong mu</cp:lastModifiedBy>
  <cp:revision>106</cp:revision>
  <cp:lastPrinted>2001-02-09T04:16:00Z</cp:lastPrinted>
  <dcterms:created xsi:type="dcterms:W3CDTF">2023-09-09T11:13:00Z</dcterms:created>
  <dcterms:modified xsi:type="dcterms:W3CDTF">2023-12-18T07:30:00Z</dcterms:modified>
</cp:coreProperties>
</file>